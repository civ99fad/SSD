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DACBA33" w14:textId="6A8B33F6" w:rsidR="00484C89" w:rsidRDefault="00D66450" w:rsidP="00484C89">
      <w:pPr>
        <w:pStyle w:val="1"/>
        <w:tabs>
          <w:tab w:val="center" w:pos="5102"/>
        </w:tabs>
        <w:rPr>
          <w:rFonts w:ascii="ae_AlMateen" w:hAnsi="ae_AlMateen" w:cs="ae_AlMateen"/>
          <w:sz w:val="26"/>
          <w:szCs w:val="26"/>
          <w:rtl/>
        </w:rPr>
      </w:pPr>
      <w:r>
        <w:rPr>
          <w:rFonts w:cs="Monotype Koufi"/>
          <w:noProof/>
          <w:sz w:val="22"/>
          <w:szCs w:val="24"/>
          <w:rtl/>
          <w:lang w:eastAsia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E34F13D" wp14:editId="7FEE0D8F">
                <wp:simplePos x="0" y="0"/>
                <wp:positionH relativeFrom="column">
                  <wp:posOffset>-31750</wp:posOffset>
                </wp:positionH>
                <wp:positionV relativeFrom="paragraph">
                  <wp:posOffset>-966470</wp:posOffset>
                </wp:positionV>
                <wp:extent cx="2592070" cy="1327785"/>
                <wp:effectExtent l="0" t="0" r="0" b="5715"/>
                <wp:wrapNone/>
                <wp:docPr id="6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92070" cy="13277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10A2586" w14:textId="55EAF131" w:rsidR="00484C89" w:rsidRPr="00414165" w:rsidRDefault="00484C89" w:rsidP="00484C89">
                            <w:pPr>
                              <w:spacing w:line="480" w:lineRule="auto"/>
                              <w:rPr>
                                <w:rFonts w:cs="mohammad bold art 1"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4E34F13D"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style="position:absolute;left:0;text-align:left;margin-left:-2.5pt;margin-top:-76.1pt;width:204.1pt;height:104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" stroked="f">
                <v:textbox>
                  <w:txbxContent>
                    <w:p w14:paraId="010A2586" w14:textId="55EAF131" w:rsidR="00484C89" w:rsidRPr="00414165" w:rsidRDefault="00484C89" w:rsidP="00484C89">
                      <w:pPr>
                        <w:spacing w:line="480" w:lineRule="auto"/>
                        <w:rPr>
                          <w:rFonts w:cs="mohammad bold art 1"/>
                          <w:sz w:val="16"/>
                          <w:szCs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56700799" w14:textId="77777777" w:rsidR="00484C89" w:rsidRDefault="00484C89" w:rsidP="00484C89">
      <w:pPr>
        <w:rPr>
          <w:rtl/>
          <w:lang w:eastAsia="ar-SA"/>
        </w:rPr>
      </w:pPr>
    </w:p>
    <w:p w14:paraId="22E066F4" w14:textId="77777777" w:rsidR="00346D45" w:rsidRPr="00414165" w:rsidRDefault="00346D45" w:rsidP="00484C89">
      <w:pPr>
        <w:rPr>
          <w:rtl/>
          <w:lang w:eastAsia="ar-SA"/>
        </w:rPr>
      </w:pPr>
    </w:p>
    <w:p w14:paraId="15DA6779" w14:textId="77777777" w:rsidR="00484C89" w:rsidRDefault="00484C89" w:rsidP="00484C89">
      <w:pPr>
        <w:rPr>
          <w:rFonts w:cs="W1 SHUROOQ 16 011"/>
          <w:sz w:val="30"/>
          <w:szCs w:val="30"/>
          <w:u w:val="double"/>
          <w:rtl/>
        </w:rPr>
      </w:pPr>
    </w:p>
    <w:p w14:paraId="76C055B6" w14:textId="77777777" w:rsidR="00484C89" w:rsidRDefault="00484C89" w:rsidP="00484C89">
      <w:pPr>
        <w:rPr>
          <w:rFonts w:cs="W1 SHUROOQ 16 011"/>
          <w:sz w:val="30"/>
          <w:szCs w:val="30"/>
          <w:u w:val="double"/>
          <w:rtl/>
        </w:rPr>
      </w:pPr>
    </w:p>
    <w:tbl>
      <w:tblPr>
        <w:tblpPr w:leftFromText="180" w:rightFromText="180" w:vertAnchor="page" w:horzAnchor="margin" w:tblpXSpec="center" w:tblpY="3871"/>
        <w:bidiVisual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shd w:val="clear" w:color="auto" w:fill="D9D9D9"/>
        <w:tblLook w:val="01E0" w:firstRow="1" w:lastRow="1" w:firstColumn="1" w:lastColumn="1" w:noHBand="0" w:noVBand="0"/>
      </w:tblPr>
      <w:tblGrid>
        <w:gridCol w:w="3686"/>
      </w:tblGrid>
      <w:tr w:rsidR="00162953" w:rsidRPr="003F0321" w14:paraId="16479021" w14:textId="77777777" w:rsidTr="00162953">
        <w:trPr>
          <w:trHeight w:val="460"/>
        </w:trPr>
        <w:tc>
          <w:tcPr>
            <w:tcW w:w="3686" w:type="dxa"/>
            <w:shd w:val="clear" w:color="auto" w:fill="auto"/>
          </w:tcPr>
          <w:p w14:paraId="4BA50F44" w14:textId="392E9431" w:rsidR="00162953" w:rsidRPr="0050539C" w:rsidRDefault="00162953" w:rsidP="00F656D0">
            <w:pPr>
              <w:tabs>
                <w:tab w:val="left" w:pos="2466"/>
              </w:tabs>
              <w:spacing w:line="276" w:lineRule="auto"/>
              <w:jc w:val="center"/>
              <w:rPr>
                <w:rFonts w:ascii="Traditional Arabic" w:hAnsi="Traditional Arabic" w:cs="mohammad bold art 1"/>
                <w:rtl/>
              </w:rPr>
            </w:pPr>
            <w:r w:rsidRPr="0050539C">
              <w:rPr>
                <w:rFonts w:ascii="Traditional Arabic" w:hAnsi="Traditional Arabic" w:cs="mohammad bold art 1" w:hint="cs"/>
                <w:rtl/>
              </w:rPr>
              <w:t xml:space="preserve">وكالة بتاريخ:   </w:t>
            </w:r>
            <w:r w:rsidR="0083716F">
              <w:rPr>
                <w:rFonts w:ascii="Traditional Arabic" w:hAnsi="Traditional Arabic" w:cs="mohammad bold art 1" w:hint="cs"/>
                <w:rtl/>
              </w:rPr>
              <w:t xml:space="preserve"> </w:t>
            </w:r>
            <w:r w:rsidRPr="0050539C">
              <w:rPr>
                <w:rFonts w:ascii="Traditional Arabic" w:hAnsi="Traditional Arabic" w:cs="mohammad bold art 1" w:hint="cs"/>
                <w:rtl/>
              </w:rPr>
              <w:t xml:space="preserve"> /</w:t>
            </w:r>
            <w:r w:rsidR="0083716F">
              <w:rPr>
                <w:rFonts w:ascii="Traditional Arabic" w:hAnsi="Traditional Arabic" w:cs="mohammad bold art 1" w:hint="cs"/>
                <w:rtl/>
              </w:rPr>
              <w:t xml:space="preserve">      </w:t>
            </w:r>
            <w:r w:rsidRPr="0050539C">
              <w:rPr>
                <w:rFonts w:ascii="Traditional Arabic" w:hAnsi="Traditional Arabic" w:cs="mohammad bold art 1" w:hint="cs"/>
                <w:rtl/>
              </w:rPr>
              <w:t xml:space="preserve"> </w:t>
            </w:r>
            <w:r w:rsidR="0083716F">
              <w:rPr>
                <w:rFonts w:ascii="Traditional Arabic" w:hAnsi="Traditional Arabic" w:cs="mohammad bold art 1" w:hint="cs"/>
                <w:rtl/>
              </w:rPr>
              <w:t>/</w:t>
            </w:r>
            <w:r w:rsidRPr="0050539C">
              <w:rPr>
                <w:rFonts w:ascii="Traditional Arabic" w:hAnsi="Traditional Arabic" w:cs="mohammad bold art 1" w:hint="cs"/>
                <w:rtl/>
              </w:rPr>
              <w:t xml:space="preserve"> </w:t>
            </w:r>
            <w:r w:rsidR="0050539C" w:rsidRPr="0050539C">
              <w:rPr>
                <w:rFonts w:ascii="Traditional Arabic" w:hAnsi="Traditional Arabic" w:cs="mohammad bold art 1" w:hint="cs"/>
                <w:rtl/>
              </w:rPr>
              <w:t>144</w:t>
            </w:r>
            <w:r w:rsidR="00F656D0">
              <w:rPr>
                <w:rFonts w:ascii="Traditional Arabic" w:hAnsi="Traditional Arabic" w:cs="mohammad bold art 1" w:hint="cs"/>
                <w:rtl/>
              </w:rPr>
              <w:t>8</w:t>
            </w:r>
            <w:r w:rsidR="0050539C" w:rsidRPr="0050539C">
              <w:rPr>
                <w:rFonts w:ascii="Traditional Arabic" w:hAnsi="Traditional Arabic" w:cs="mohammad bold art 1" w:hint="cs"/>
                <w:rtl/>
              </w:rPr>
              <w:t>هـ</w:t>
            </w:r>
          </w:p>
        </w:tc>
      </w:tr>
    </w:tbl>
    <w:p w14:paraId="5270EF18" w14:textId="77777777" w:rsidR="00162953" w:rsidRPr="009B757F" w:rsidRDefault="00162953" w:rsidP="00162953">
      <w:pPr>
        <w:spacing w:line="276" w:lineRule="auto"/>
        <w:rPr>
          <w:rFonts w:cs="Monotype Koufi"/>
          <w:sz w:val="20"/>
          <w:szCs w:val="20"/>
          <w:rtl/>
        </w:rPr>
      </w:pPr>
    </w:p>
    <w:p w14:paraId="519152E5" w14:textId="77777777" w:rsidR="00162953" w:rsidRPr="00CC7866" w:rsidRDefault="00162953" w:rsidP="00162953">
      <w:pPr>
        <w:spacing w:line="276" w:lineRule="auto"/>
        <w:rPr>
          <w:szCs w:val="16"/>
          <w:rtl/>
        </w:rPr>
      </w:pPr>
    </w:p>
    <w:tbl>
      <w:tblPr>
        <w:bidiVisual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ayout w:type="fixed"/>
        <w:tblLook w:val="0000" w:firstRow="0" w:lastRow="0" w:firstColumn="0" w:lastColumn="0" w:noHBand="0" w:noVBand="0"/>
      </w:tblPr>
      <w:tblGrid>
        <w:gridCol w:w="3882"/>
        <w:gridCol w:w="1526"/>
        <w:gridCol w:w="1417"/>
        <w:gridCol w:w="1798"/>
        <w:gridCol w:w="1463"/>
      </w:tblGrid>
      <w:tr w:rsidR="00162953" w14:paraId="7EE55DB0" w14:textId="77777777" w:rsidTr="00346D45">
        <w:trPr>
          <w:cantSplit/>
        </w:trPr>
        <w:tc>
          <w:tcPr>
            <w:tcW w:w="10086" w:type="dxa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4F25F99A" w14:textId="77777777" w:rsidR="00162953" w:rsidRPr="00162953" w:rsidRDefault="00162953" w:rsidP="003435CF">
            <w:pPr>
              <w:tabs>
                <w:tab w:val="left" w:pos="2466"/>
              </w:tabs>
              <w:spacing w:line="276" w:lineRule="auto"/>
              <w:jc w:val="center"/>
              <w:rPr>
                <w:rFonts w:ascii="Traditional Arabic" w:hAnsi="Traditional Arabic" w:cs="mohammad bold art 1"/>
                <w:sz w:val="28"/>
                <w:szCs w:val="28"/>
                <w:rtl/>
              </w:rPr>
            </w:pPr>
            <w:r w:rsidRPr="00162953">
              <w:rPr>
                <w:rFonts w:ascii="Traditional Arabic" w:hAnsi="Traditional Arabic" w:cs="mohammad bold art 1" w:hint="cs"/>
                <w:sz w:val="28"/>
                <w:szCs w:val="28"/>
                <w:rtl/>
              </w:rPr>
              <w:t>بيانات المُوكِل</w:t>
            </w:r>
          </w:p>
        </w:tc>
      </w:tr>
      <w:tr w:rsidR="00162953" w14:paraId="4AAB81FB" w14:textId="77777777" w:rsidTr="005600E8">
        <w:trPr>
          <w:cantSplit/>
        </w:trPr>
        <w:tc>
          <w:tcPr>
            <w:tcW w:w="38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4048137C" w14:textId="77777777" w:rsidR="00162953" w:rsidRPr="00162953" w:rsidRDefault="00162953" w:rsidP="003435CF">
            <w:pPr>
              <w:tabs>
                <w:tab w:val="left" w:pos="2466"/>
              </w:tabs>
              <w:spacing w:line="276" w:lineRule="auto"/>
              <w:jc w:val="center"/>
              <w:rPr>
                <w:rFonts w:ascii="Traditional Arabic" w:hAnsi="Traditional Arabic" w:cs="mohammad bold art 1"/>
                <w:sz w:val="28"/>
                <w:szCs w:val="28"/>
              </w:rPr>
            </w:pPr>
            <w:r w:rsidRPr="00162953">
              <w:rPr>
                <w:rFonts w:ascii="Traditional Arabic" w:hAnsi="Traditional Arabic" w:cs="mohammad bold art 1"/>
                <w:sz w:val="28"/>
                <w:szCs w:val="28"/>
                <w:rtl/>
              </w:rPr>
              <w:t>الاســـــــــــــــــــــــــــــــــــــــــــــم</w:t>
            </w:r>
          </w:p>
        </w:tc>
        <w:tc>
          <w:tcPr>
            <w:tcW w:w="15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28206147" w14:textId="77777777" w:rsidR="00162953" w:rsidRPr="00162953" w:rsidRDefault="00162953" w:rsidP="003435CF">
            <w:pPr>
              <w:tabs>
                <w:tab w:val="left" w:pos="2466"/>
              </w:tabs>
              <w:spacing w:line="276" w:lineRule="auto"/>
              <w:jc w:val="center"/>
              <w:rPr>
                <w:rFonts w:ascii="Traditional Arabic" w:hAnsi="Traditional Arabic" w:cs="mohammad bold art 1"/>
                <w:sz w:val="28"/>
                <w:szCs w:val="28"/>
              </w:rPr>
            </w:pPr>
            <w:r w:rsidRPr="00162953">
              <w:rPr>
                <w:rFonts w:ascii="Traditional Arabic" w:hAnsi="Traditional Arabic" w:cs="mohammad bold art 1"/>
                <w:sz w:val="28"/>
                <w:szCs w:val="28"/>
                <w:rtl/>
              </w:rPr>
              <w:t>الرتبة</w:t>
            </w: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7D40A37A" w14:textId="77777777" w:rsidR="00162953" w:rsidRPr="00162953" w:rsidRDefault="00162953" w:rsidP="003435CF">
            <w:pPr>
              <w:tabs>
                <w:tab w:val="left" w:pos="2466"/>
              </w:tabs>
              <w:spacing w:line="276" w:lineRule="auto"/>
              <w:jc w:val="center"/>
              <w:rPr>
                <w:rFonts w:ascii="Traditional Arabic" w:hAnsi="Traditional Arabic" w:cs="mohammad bold art 1"/>
                <w:sz w:val="28"/>
                <w:szCs w:val="28"/>
              </w:rPr>
            </w:pPr>
            <w:r w:rsidRPr="00162953">
              <w:rPr>
                <w:rFonts w:ascii="Traditional Arabic" w:hAnsi="Traditional Arabic" w:cs="mohammad bold art 1"/>
                <w:sz w:val="28"/>
                <w:szCs w:val="28"/>
                <w:rtl/>
              </w:rPr>
              <w:t>الرقم</w:t>
            </w:r>
          </w:p>
        </w:tc>
        <w:tc>
          <w:tcPr>
            <w:tcW w:w="17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33CC727C" w14:textId="37F3225E" w:rsidR="00162953" w:rsidRPr="00162953" w:rsidRDefault="00AC7343" w:rsidP="003435CF">
            <w:pPr>
              <w:tabs>
                <w:tab w:val="left" w:pos="2466"/>
              </w:tabs>
              <w:spacing w:line="276" w:lineRule="auto"/>
              <w:jc w:val="center"/>
              <w:rPr>
                <w:rFonts w:ascii="Traditional Arabic" w:hAnsi="Traditional Arabic" w:cs="mohammad bold art 1"/>
                <w:sz w:val="28"/>
                <w:szCs w:val="28"/>
              </w:rPr>
            </w:pPr>
            <w:r>
              <w:rPr>
                <w:rFonts w:ascii="Traditional Arabic" w:hAnsi="Traditional Arabic" w:cs="mohammad bold art 1"/>
                <w:sz w:val="28"/>
                <w:szCs w:val="28"/>
                <w:rtl/>
              </w:rPr>
              <w:t>الــــــجــــــــهـــ</w:t>
            </w:r>
            <w:r w:rsidR="00162953">
              <w:rPr>
                <w:rFonts w:ascii="Traditional Arabic" w:hAnsi="Traditional Arabic" w:cs="mohammad bold art 1"/>
                <w:sz w:val="28"/>
                <w:szCs w:val="28"/>
                <w:rtl/>
              </w:rPr>
              <w:t>ـ</w:t>
            </w:r>
            <w:r w:rsidR="00162953" w:rsidRPr="00162953">
              <w:rPr>
                <w:rFonts w:ascii="Traditional Arabic" w:hAnsi="Traditional Arabic" w:cs="mohammad bold art 1"/>
                <w:sz w:val="28"/>
                <w:szCs w:val="28"/>
                <w:rtl/>
              </w:rPr>
              <w:t>ـة</w:t>
            </w:r>
          </w:p>
        </w:tc>
        <w:tc>
          <w:tcPr>
            <w:tcW w:w="14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4550DFEE" w14:textId="77777777" w:rsidR="00162953" w:rsidRPr="00162953" w:rsidRDefault="00162953" w:rsidP="003435CF">
            <w:pPr>
              <w:tabs>
                <w:tab w:val="left" w:pos="2466"/>
              </w:tabs>
              <w:spacing w:line="276" w:lineRule="auto"/>
              <w:jc w:val="center"/>
              <w:rPr>
                <w:rFonts w:ascii="Traditional Arabic" w:hAnsi="Traditional Arabic" w:cs="mohammad bold art 1"/>
                <w:sz w:val="28"/>
                <w:szCs w:val="28"/>
              </w:rPr>
            </w:pPr>
            <w:r w:rsidRPr="00162953">
              <w:rPr>
                <w:rFonts w:ascii="Traditional Arabic" w:hAnsi="Traditional Arabic" w:cs="mohammad bold art 1" w:hint="cs"/>
                <w:sz w:val="28"/>
                <w:szCs w:val="28"/>
                <w:rtl/>
              </w:rPr>
              <w:t>التوقيع</w:t>
            </w:r>
          </w:p>
        </w:tc>
      </w:tr>
      <w:tr w:rsidR="00162953" w14:paraId="4707EDB0" w14:textId="77777777" w:rsidTr="005600E8">
        <w:trPr>
          <w:cantSplit/>
        </w:trPr>
        <w:tc>
          <w:tcPr>
            <w:tcW w:w="38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0A64FD4" w14:textId="4F20354D" w:rsidR="00162953" w:rsidRPr="00162953" w:rsidRDefault="00162953" w:rsidP="000D7978">
            <w:pPr>
              <w:tabs>
                <w:tab w:val="left" w:pos="2466"/>
              </w:tabs>
              <w:spacing w:line="360" w:lineRule="auto"/>
              <w:jc w:val="center"/>
              <w:rPr>
                <w:rFonts w:ascii="Traditional Arabic" w:hAnsi="Traditional Arabic" w:cs="mohammad bold art 1"/>
                <w:sz w:val="28"/>
                <w:szCs w:val="28"/>
              </w:rPr>
            </w:pPr>
          </w:p>
        </w:tc>
        <w:tc>
          <w:tcPr>
            <w:tcW w:w="15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7514317" w14:textId="22E89170" w:rsidR="00162953" w:rsidRPr="00162953" w:rsidRDefault="00162953" w:rsidP="003435CF">
            <w:pPr>
              <w:spacing w:line="276" w:lineRule="auto"/>
              <w:jc w:val="center"/>
              <w:rPr>
                <w:rFonts w:ascii="Traditional Arabic" w:hAnsi="Traditional Arabic" w:cs="mohammad bold art 1"/>
                <w:sz w:val="28"/>
                <w:szCs w:val="28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387C9B6" w14:textId="6D990884" w:rsidR="00162953" w:rsidRPr="00162953" w:rsidRDefault="00162953" w:rsidP="003435CF">
            <w:pPr>
              <w:spacing w:line="276" w:lineRule="auto"/>
              <w:jc w:val="center"/>
              <w:rPr>
                <w:rFonts w:ascii="Traditional Arabic" w:hAnsi="Traditional Arabic" w:cs="mohammad bold art 1"/>
                <w:sz w:val="28"/>
                <w:szCs w:val="28"/>
              </w:rPr>
            </w:pPr>
          </w:p>
        </w:tc>
        <w:tc>
          <w:tcPr>
            <w:tcW w:w="17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B520471" w14:textId="79E8A89A" w:rsidR="00162953" w:rsidRPr="00162953" w:rsidRDefault="00162953" w:rsidP="000D7978">
            <w:pPr>
              <w:spacing w:line="276" w:lineRule="auto"/>
              <w:jc w:val="center"/>
              <w:rPr>
                <w:rFonts w:ascii="Traditional Arabic" w:hAnsi="Traditional Arabic" w:cs="mohammad bold art 1"/>
                <w:sz w:val="28"/>
                <w:szCs w:val="28"/>
              </w:rPr>
            </w:pPr>
          </w:p>
        </w:tc>
        <w:tc>
          <w:tcPr>
            <w:tcW w:w="14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48114CD" w14:textId="77777777" w:rsidR="00162953" w:rsidRPr="00162953" w:rsidRDefault="00162953" w:rsidP="003435CF">
            <w:pPr>
              <w:spacing w:line="276" w:lineRule="auto"/>
              <w:jc w:val="center"/>
              <w:rPr>
                <w:rFonts w:ascii="Traditional Arabic" w:hAnsi="Traditional Arabic" w:cs="mohammad bold art 1"/>
                <w:sz w:val="28"/>
                <w:szCs w:val="28"/>
              </w:rPr>
            </w:pPr>
          </w:p>
        </w:tc>
      </w:tr>
      <w:tr w:rsidR="005600E8" w14:paraId="2450481C" w14:textId="77777777" w:rsidTr="005600E8">
        <w:trPr>
          <w:cantSplit/>
        </w:trPr>
        <w:tc>
          <w:tcPr>
            <w:tcW w:w="38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3C707E8" w14:textId="718192EB" w:rsidR="005600E8" w:rsidRPr="00162953" w:rsidRDefault="005600E8" w:rsidP="000D7978">
            <w:pPr>
              <w:tabs>
                <w:tab w:val="left" w:pos="2466"/>
              </w:tabs>
              <w:spacing w:line="360" w:lineRule="auto"/>
              <w:jc w:val="center"/>
              <w:rPr>
                <w:rFonts w:ascii="Traditional Arabic" w:hAnsi="Traditional Arabic" w:cs="mohammad bold art 1"/>
                <w:sz w:val="28"/>
                <w:szCs w:val="28"/>
              </w:rPr>
            </w:pPr>
            <w:r>
              <w:rPr>
                <w:rFonts w:ascii="Traditional Arabic" w:hAnsi="Traditional Arabic" w:cs="mohammad bold art 1" w:hint="cs"/>
                <w:sz w:val="28"/>
                <w:szCs w:val="28"/>
                <w:rtl/>
              </w:rPr>
              <w:t>ســـبـــب الـــوكـــالـــة</w:t>
            </w:r>
          </w:p>
        </w:tc>
        <w:tc>
          <w:tcPr>
            <w:tcW w:w="6204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5871F61" w14:textId="77777777" w:rsidR="005600E8" w:rsidRPr="00162953" w:rsidRDefault="005600E8" w:rsidP="003435CF">
            <w:pPr>
              <w:spacing w:line="276" w:lineRule="auto"/>
              <w:jc w:val="center"/>
              <w:rPr>
                <w:rFonts w:ascii="Traditional Arabic" w:hAnsi="Traditional Arabic" w:cs="mohammad bold art 1"/>
                <w:sz w:val="28"/>
                <w:szCs w:val="28"/>
              </w:rPr>
            </w:pPr>
          </w:p>
        </w:tc>
      </w:tr>
    </w:tbl>
    <w:p w14:paraId="16366463" w14:textId="77777777" w:rsidR="00162953" w:rsidRPr="00FF196E" w:rsidRDefault="00162953" w:rsidP="00162953">
      <w:pPr>
        <w:spacing w:line="276" w:lineRule="auto"/>
        <w:rPr>
          <w:rtl/>
        </w:rPr>
      </w:pPr>
    </w:p>
    <w:tbl>
      <w:tblPr>
        <w:bidiVisual/>
        <w:tblW w:w="10086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3882"/>
        <w:gridCol w:w="1472"/>
        <w:gridCol w:w="1471"/>
        <w:gridCol w:w="1798"/>
        <w:gridCol w:w="1463"/>
      </w:tblGrid>
      <w:tr w:rsidR="00162953" w14:paraId="41B4AA6D" w14:textId="77777777" w:rsidTr="00346D45">
        <w:trPr>
          <w:cantSplit/>
        </w:trPr>
        <w:tc>
          <w:tcPr>
            <w:tcW w:w="10086" w:type="dxa"/>
            <w:gridSpan w:val="5"/>
            <w:shd w:val="clear" w:color="auto" w:fill="auto"/>
          </w:tcPr>
          <w:p w14:paraId="3FB5EF93" w14:textId="77777777" w:rsidR="00162953" w:rsidRPr="00162953" w:rsidRDefault="00162953" w:rsidP="003435CF">
            <w:pPr>
              <w:tabs>
                <w:tab w:val="left" w:pos="2466"/>
              </w:tabs>
              <w:spacing w:line="276" w:lineRule="auto"/>
              <w:jc w:val="center"/>
              <w:rPr>
                <w:rFonts w:ascii="Traditional Arabic" w:hAnsi="Traditional Arabic" w:cs="mohammad bold art 1"/>
                <w:sz w:val="28"/>
                <w:szCs w:val="28"/>
                <w:rtl/>
              </w:rPr>
            </w:pPr>
            <w:r w:rsidRPr="00162953">
              <w:rPr>
                <w:rFonts w:ascii="Traditional Arabic" w:hAnsi="Traditional Arabic" w:cs="mohammad bold art 1" w:hint="cs"/>
                <w:sz w:val="28"/>
                <w:szCs w:val="28"/>
                <w:rtl/>
              </w:rPr>
              <w:t>بيانات الوكيل</w:t>
            </w:r>
          </w:p>
        </w:tc>
      </w:tr>
      <w:tr w:rsidR="00162953" w14:paraId="7982AE10" w14:textId="77777777" w:rsidTr="00346D45">
        <w:trPr>
          <w:cantSplit/>
        </w:trPr>
        <w:tc>
          <w:tcPr>
            <w:tcW w:w="3882" w:type="dxa"/>
            <w:shd w:val="clear" w:color="auto" w:fill="auto"/>
          </w:tcPr>
          <w:p w14:paraId="4AFAF123" w14:textId="77777777" w:rsidR="00162953" w:rsidRPr="00162953" w:rsidRDefault="00162953" w:rsidP="003435CF">
            <w:pPr>
              <w:tabs>
                <w:tab w:val="left" w:pos="2466"/>
              </w:tabs>
              <w:spacing w:line="276" w:lineRule="auto"/>
              <w:jc w:val="center"/>
              <w:rPr>
                <w:rFonts w:ascii="Traditional Arabic" w:hAnsi="Traditional Arabic" w:cs="mohammad bold art 1"/>
                <w:sz w:val="28"/>
                <w:szCs w:val="28"/>
              </w:rPr>
            </w:pPr>
            <w:r w:rsidRPr="00162953">
              <w:rPr>
                <w:rFonts w:ascii="Traditional Arabic" w:hAnsi="Traditional Arabic" w:cs="mohammad bold art 1"/>
                <w:sz w:val="28"/>
                <w:szCs w:val="28"/>
                <w:rtl/>
              </w:rPr>
              <w:t>الاســـــــــــــــــــــــــــــــــــــــــــــم</w:t>
            </w:r>
          </w:p>
        </w:tc>
        <w:tc>
          <w:tcPr>
            <w:tcW w:w="1472" w:type="dxa"/>
            <w:shd w:val="clear" w:color="auto" w:fill="auto"/>
          </w:tcPr>
          <w:p w14:paraId="1801A7E1" w14:textId="77777777" w:rsidR="00162953" w:rsidRPr="00162953" w:rsidRDefault="00162953" w:rsidP="003435CF">
            <w:pPr>
              <w:tabs>
                <w:tab w:val="left" w:pos="2466"/>
              </w:tabs>
              <w:spacing w:line="276" w:lineRule="auto"/>
              <w:jc w:val="center"/>
              <w:rPr>
                <w:rFonts w:ascii="Traditional Arabic" w:hAnsi="Traditional Arabic" w:cs="mohammad bold art 1"/>
                <w:sz w:val="28"/>
                <w:szCs w:val="28"/>
              </w:rPr>
            </w:pPr>
            <w:r w:rsidRPr="00162953">
              <w:rPr>
                <w:rFonts w:ascii="Traditional Arabic" w:hAnsi="Traditional Arabic" w:cs="mohammad bold art 1"/>
                <w:sz w:val="28"/>
                <w:szCs w:val="28"/>
                <w:rtl/>
              </w:rPr>
              <w:t>الرتبة</w:t>
            </w:r>
          </w:p>
        </w:tc>
        <w:tc>
          <w:tcPr>
            <w:tcW w:w="1471" w:type="dxa"/>
            <w:shd w:val="clear" w:color="auto" w:fill="auto"/>
          </w:tcPr>
          <w:p w14:paraId="12922640" w14:textId="77777777" w:rsidR="00162953" w:rsidRPr="00162953" w:rsidRDefault="00162953" w:rsidP="003435CF">
            <w:pPr>
              <w:tabs>
                <w:tab w:val="left" w:pos="2466"/>
              </w:tabs>
              <w:spacing w:line="276" w:lineRule="auto"/>
              <w:jc w:val="center"/>
              <w:rPr>
                <w:rFonts w:ascii="Traditional Arabic" w:hAnsi="Traditional Arabic" w:cs="mohammad bold art 1"/>
                <w:sz w:val="28"/>
                <w:szCs w:val="28"/>
              </w:rPr>
            </w:pPr>
            <w:r w:rsidRPr="00162953">
              <w:rPr>
                <w:rFonts w:ascii="Traditional Arabic" w:hAnsi="Traditional Arabic" w:cs="mohammad bold art 1"/>
                <w:sz w:val="28"/>
                <w:szCs w:val="28"/>
                <w:rtl/>
              </w:rPr>
              <w:t>الرقم</w:t>
            </w:r>
          </w:p>
        </w:tc>
        <w:tc>
          <w:tcPr>
            <w:tcW w:w="1798" w:type="dxa"/>
            <w:shd w:val="clear" w:color="auto" w:fill="auto"/>
          </w:tcPr>
          <w:p w14:paraId="0BD231FB" w14:textId="62418B97" w:rsidR="00162953" w:rsidRPr="00162953" w:rsidRDefault="00AC7343" w:rsidP="00937392">
            <w:pPr>
              <w:tabs>
                <w:tab w:val="left" w:pos="2466"/>
              </w:tabs>
              <w:spacing w:line="276" w:lineRule="auto"/>
              <w:jc w:val="center"/>
              <w:rPr>
                <w:rFonts w:ascii="Traditional Arabic" w:hAnsi="Traditional Arabic" w:cs="mohammad bold art 1"/>
                <w:sz w:val="28"/>
                <w:szCs w:val="28"/>
              </w:rPr>
            </w:pPr>
            <w:r>
              <w:rPr>
                <w:rFonts w:ascii="Traditional Arabic" w:hAnsi="Traditional Arabic" w:cs="mohammad bold art 1"/>
                <w:sz w:val="28"/>
                <w:szCs w:val="28"/>
                <w:rtl/>
              </w:rPr>
              <w:t>الــــــجــــــــهــــ</w:t>
            </w:r>
            <w:r w:rsidR="00162953" w:rsidRPr="00162953">
              <w:rPr>
                <w:rFonts w:ascii="Traditional Arabic" w:hAnsi="Traditional Arabic" w:cs="mohammad bold art 1"/>
                <w:sz w:val="28"/>
                <w:szCs w:val="28"/>
                <w:rtl/>
              </w:rPr>
              <w:t>ـة</w:t>
            </w:r>
          </w:p>
        </w:tc>
        <w:tc>
          <w:tcPr>
            <w:tcW w:w="1463" w:type="dxa"/>
            <w:shd w:val="clear" w:color="auto" w:fill="auto"/>
          </w:tcPr>
          <w:p w14:paraId="19D41DA9" w14:textId="77777777" w:rsidR="00162953" w:rsidRPr="00162953" w:rsidRDefault="00162953" w:rsidP="003435CF">
            <w:pPr>
              <w:tabs>
                <w:tab w:val="left" w:pos="2466"/>
              </w:tabs>
              <w:spacing w:line="276" w:lineRule="auto"/>
              <w:jc w:val="center"/>
              <w:rPr>
                <w:rFonts w:ascii="Traditional Arabic" w:hAnsi="Traditional Arabic" w:cs="mohammad bold art 1"/>
                <w:sz w:val="28"/>
                <w:szCs w:val="28"/>
              </w:rPr>
            </w:pPr>
            <w:r w:rsidRPr="00162953">
              <w:rPr>
                <w:rFonts w:ascii="Traditional Arabic" w:hAnsi="Traditional Arabic" w:cs="mohammad bold art 1" w:hint="cs"/>
                <w:sz w:val="28"/>
                <w:szCs w:val="28"/>
                <w:rtl/>
              </w:rPr>
              <w:t>التوقيع</w:t>
            </w:r>
          </w:p>
        </w:tc>
      </w:tr>
      <w:tr w:rsidR="00162953" w:rsidRPr="0050539C" w14:paraId="59A17A82" w14:textId="77777777" w:rsidTr="00346D45">
        <w:trPr>
          <w:cantSplit/>
        </w:trPr>
        <w:tc>
          <w:tcPr>
            <w:tcW w:w="3882" w:type="dxa"/>
          </w:tcPr>
          <w:p w14:paraId="255C9B91" w14:textId="062E19C5" w:rsidR="00162953" w:rsidRPr="0050539C" w:rsidRDefault="00162953" w:rsidP="0050539C">
            <w:pPr>
              <w:tabs>
                <w:tab w:val="left" w:pos="2466"/>
              </w:tabs>
              <w:spacing w:line="360" w:lineRule="auto"/>
              <w:jc w:val="center"/>
              <w:rPr>
                <w:rFonts w:ascii="Traditional Arabic" w:hAnsi="Traditional Arabic" w:cs="mohammad bold art 1"/>
                <w:sz w:val="28"/>
                <w:szCs w:val="28"/>
              </w:rPr>
            </w:pPr>
          </w:p>
        </w:tc>
        <w:tc>
          <w:tcPr>
            <w:tcW w:w="1472" w:type="dxa"/>
          </w:tcPr>
          <w:p w14:paraId="6CC8D7F9" w14:textId="7DDF9A44" w:rsidR="00162953" w:rsidRPr="0050539C" w:rsidRDefault="00162953" w:rsidP="003435CF">
            <w:pPr>
              <w:spacing w:line="276" w:lineRule="auto"/>
              <w:jc w:val="center"/>
              <w:rPr>
                <w:rFonts w:ascii="Traditional Arabic" w:hAnsi="Traditional Arabic" w:cs="mohammad bold art 1"/>
                <w:sz w:val="28"/>
                <w:szCs w:val="28"/>
              </w:rPr>
            </w:pPr>
          </w:p>
        </w:tc>
        <w:tc>
          <w:tcPr>
            <w:tcW w:w="1471" w:type="dxa"/>
          </w:tcPr>
          <w:p w14:paraId="7012648A" w14:textId="055DE324" w:rsidR="00162953" w:rsidRPr="0050539C" w:rsidRDefault="00162953" w:rsidP="003435CF">
            <w:pPr>
              <w:spacing w:line="276" w:lineRule="auto"/>
              <w:jc w:val="center"/>
              <w:rPr>
                <w:rFonts w:ascii="Traditional Arabic" w:hAnsi="Traditional Arabic" w:cs="mohammad bold art 1"/>
                <w:sz w:val="28"/>
                <w:szCs w:val="28"/>
              </w:rPr>
            </w:pPr>
          </w:p>
        </w:tc>
        <w:tc>
          <w:tcPr>
            <w:tcW w:w="1798" w:type="dxa"/>
          </w:tcPr>
          <w:p w14:paraId="0CA7F05B" w14:textId="21A9ACFB" w:rsidR="00162953" w:rsidRPr="0050539C" w:rsidRDefault="00162953" w:rsidP="003435CF">
            <w:pPr>
              <w:spacing w:line="276" w:lineRule="auto"/>
              <w:jc w:val="center"/>
              <w:rPr>
                <w:rFonts w:ascii="Traditional Arabic" w:hAnsi="Traditional Arabic" w:cs="mohammad bold art 1"/>
                <w:sz w:val="28"/>
                <w:szCs w:val="28"/>
              </w:rPr>
            </w:pPr>
          </w:p>
        </w:tc>
        <w:tc>
          <w:tcPr>
            <w:tcW w:w="1463" w:type="dxa"/>
          </w:tcPr>
          <w:p w14:paraId="21BC8E08" w14:textId="77777777" w:rsidR="00162953" w:rsidRPr="0050539C" w:rsidRDefault="00162953" w:rsidP="003435CF">
            <w:pPr>
              <w:spacing w:line="276" w:lineRule="auto"/>
              <w:jc w:val="center"/>
              <w:rPr>
                <w:rFonts w:ascii="Traditional Arabic" w:hAnsi="Traditional Arabic" w:cs="mohammad bold art 1"/>
                <w:sz w:val="28"/>
                <w:szCs w:val="28"/>
              </w:rPr>
            </w:pPr>
          </w:p>
        </w:tc>
      </w:tr>
    </w:tbl>
    <w:p w14:paraId="22E5B082" w14:textId="77777777" w:rsidR="00162953" w:rsidRPr="0050539C" w:rsidRDefault="00162953" w:rsidP="00162953">
      <w:pPr>
        <w:spacing w:line="276" w:lineRule="auto"/>
        <w:rPr>
          <w:rFonts w:ascii="Traditional Arabic" w:hAnsi="Traditional Arabic" w:cs="mohammad bold art 1"/>
          <w:sz w:val="28"/>
          <w:szCs w:val="28"/>
          <w:rtl/>
        </w:rPr>
      </w:pPr>
    </w:p>
    <w:tbl>
      <w:tblPr>
        <w:bidiVisual/>
        <w:tblW w:w="10086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5043"/>
        <w:gridCol w:w="5043"/>
      </w:tblGrid>
      <w:tr w:rsidR="00346D45" w:rsidRPr="0050539C" w14:paraId="09D36473" w14:textId="77777777" w:rsidTr="00346D45">
        <w:trPr>
          <w:cantSplit/>
        </w:trPr>
        <w:tc>
          <w:tcPr>
            <w:tcW w:w="10086" w:type="dxa"/>
            <w:gridSpan w:val="2"/>
            <w:shd w:val="clear" w:color="auto" w:fill="auto"/>
          </w:tcPr>
          <w:p w14:paraId="60B1388D" w14:textId="77777777" w:rsidR="00346D45" w:rsidRPr="00162953" w:rsidRDefault="00346D45" w:rsidP="00346D45">
            <w:pPr>
              <w:tabs>
                <w:tab w:val="left" w:pos="2466"/>
              </w:tabs>
              <w:spacing w:line="276" w:lineRule="auto"/>
              <w:jc w:val="center"/>
              <w:rPr>
                <w:rFonts w:ascii="Traditional Arabic" w:hAnsi="Traditional Arabic" w:cs="mohammad bold art 1"/>
                <w:sz w:val="28"/>
                <w:szCs w:val="28"/>
                <w:rtl/>
              </w:rPr>
            </w:pPr>
            <w:r w:rsidRPr="00162953">
              <w:rPr>
                <w:rFonts w:ascii="Traditional Arabic" w:hAnsi="Traditional Arabic" w:cs="mohammad bold art 1" w:hint="cs"/>
                <w:sz w:val="28"/>
                <w:szCs w:val="28"/>
                <w:rtl/>
              </w:rPr>
              <w:t xml:space="preserve">بيانات </w:t>
            </w:r>
            <w:r>
              <w:rPr>
                <w:rFonts w:ascii="Traditional Arabic" w:hAnsi="Traditional Arabic" w:cs="mohammad bold art 1" w:hint="cs"/>
                <w:sz w:val="28"/>
                <w:szCs w:val="28"/>
                <w:rtl/>
              </w:rPr>
              <w:t>الاستلام</w:t>
            </w:r>
          </w:p>
        </w:tc>
      </w:tr>
      <w:tr w:rsidR="00346D45" w:rsidRPr="0050539C" w14:paraId="538B09F4" w14:textId="77777777" w:rsidTr="00346D45">
        <w:trPr>
          <w:cantSplit/>
        </w:trPr>
        <w:tc>
          <w:tcPr>
            <w:tcW w:w="5043" w:type="dxa"/>
            <w:shd w:val="clear" w:color="auto" w:fill="auto"/>
          </w:tcPr>
          <w:p w14:paraId="0DC1407C" w14:textId="77777777" w:rsidR="00346D45" w:rsidRPr="00162953" w:rsidRDefault="00346D45" w:rsidP="00C61E00">
            <w:pPr>
              <w:tabs>
                <w:tab w:val="left" w:pos="2466"/>
              </w:tabs>
              <w:spacing w:line="276" w:lineRule="auto"/>
              <w:jc w:val="center"/>
              <w:rPr>
                <w:rFonts w:ascii="Traditional Arabic" w:hAnsi="Traditional Arabic" w:cs="mohammad bold art 1"/>
                <w:sz w:val="28"/>
                <w:szCs w:val="28"/>
              </w:rPr>
            </w:pPr>
            <w:r>
              <w:rPr>
                <w:rFonts w:ascii="Traditional Arabic" w:hAnsi="Traditional Arabic" w:cs="mohammad bold art 1" w:hint="cs"/>
                <w:sz w:val="28"/>
                <w:szCs w:val="28"/>
                <w:rtl/>
              </w:rPr>
              <w:t>اليوم</w:t>
            </w:r>
          </w:p>
        </w:tc>
        <w:tc>
          <w:tcPr>
            <w:tcW w:w="5043" w:type="dxa"/>
            <w:shd w:val="clear" w:color="auto" w:fill="auto"/>
          </w:tcPr>
          <w:p w14:paraId="49D38B12" w14:textId="77777777" w:rsidR="00346D45" w:rsidRPr="00162953" w:rsidRDefault="00346D45" w:rsidP="00C61E00">
            <w:pPr>
              <w:tabs>
                <w:tab w:val="left" w:pos="2466"/>
              </w:tabs>
              <w:spacing w:line="276" w:lineRule="auto"/>
              <w:jc w:val="center"/>
              <w:rPr>
                <w:rFonts w:ascii="Traditional Arabic" w:hAnsi="Traditional Arabic" w:cs="mohammad bold art 1"/>
                <w:sz w:val="28"/>
                <w:szCs w:val="28"/>
              </w:rPr>
            </w:pPr>
            <w:r>
              <w:rPr>
                <w:rFonts w:ascii="Traditional Arabic" w:hAnsi="Traditional Arabic" w:cs="mohammad bold art 1" w:hint="cs"/>
                <w:sz w:val="28"/>
                <w:szCs w:val="28"/>
                <w:rtl/>
              </w:rPr>
              <w:t>التاريخ</w:t>
            </w:r>
          </w:p>
        </w:tc>
      </w:tr>
      <w:tr w:rsidR="00346D45" w:rsidRPr="0050539C" w14:paraId="471148A4" w14:textId="77777777" w:rsidTr="00346D45">
        <w:trPr>
          <w:cantSplit/>
        </w:trPr>
        <w:tc>
          <w:tcPr>
            <w:tcW w:w="5043" w:type="dxa"/>
          </w:tcPr>
          <w:p w14:paraId="1809BC5F" w14:textId="455FA63D" w:rsidR="00346D45" w:rsidRPr="0050539C" w:rsidRDefault="00346D45" w:rsidP="00FB641A">
            <w:pPr>
              <w:tabs>
                <w:tab w:val="left" w:pos="2466"/>
              </w:tabs>
              <w:spacing w:line="360" w:lineRule="auto"/>
              <w:jc w:val="center"/>
              <w:rPr>
                <w:rFonts w:ascii="Traditional Arabic" w:hAnsi="Traditional Arabic" w:cs="mohammad bold art 1"/>
                <w:sz w:val="28"/>
                <w:szCs w:val="28"/>
              </w:rPr>
            </w:pPr>
          </w:p>
        </w:tc>
        <w:tc>
          <w:tcPr>
            <w:tcW w:w="5043" w:type="dxa"/>
          </w:tcPr>
          <w:p w14:paraId="488C3D1C" w14:textId="319F3FCF" w:rsidR="00346D45" w:rsidRPr="0050539C" w:rsidRDefault="00346D45" w:rsidP="0065288C">
            <w:pPr>
              <w:spacing w:line="276" w:lineRule="auto"/>
              <w:jc w:val="center"/>
              <w:rPr>
                <w:rFonts w:ascii="Traditional Arabic" w:hAnsi="Traditional Arabic" w:cs="mohammad bold art 1"/>
                <w:sz w:val="28"/>
                <w:szCs w:val="28"/>
              </w:rPr>
            </w:pPr>
          </w:p>
        </w:tc>
      </w:tr>
    </w:tbl>
    <w:p w14:paraId="7D1CA3E0" w14:textId="77777777" w:rsidR="00346D45" w:rsidRDefault="00346D45" w:rsidP="00162953">
      <w:pPr>
        <w:spacing w:line="276" w:lineRule="auto"/>
        <w:rPr>
          <w:rtl/>
        </w:rPr>
      </w:pPr>
    </w:p>
    <w:p w14:paraId="76D58719" w14:textId="52E4E417" w:rsidR="00F60353" w:rsidRDefault="00F60353" w:rsidP="00F656D0">
      <w:pPr>
        <w:spacing w:line="276" w:lineRule="auto"/>
        <w:rPr>
          <w:b/>
          <w:bCs/>
          <w:sz w:val="32"/>
          <w:szCs w:val="32"/>
          <w:rtl/>
        </w:rPr>
      </w:pPr>
      <w:r>
        <w:rPr>
          <w:rFonts w:hint="cs"/>
          <w:b/>
          <w:bCs/>
          <w:sz w:val="32"/>
          <w:szCs w:val="32"/>
          <w:rtl/>
        </w:rPr>
        <w:t xml:space="preserve">     </w:t>
      </w:r>
      <w:r w:rsidR="00187298">
        <w:rPr>
          <w:rFonts w:hint="cs"/>
          <w:b/>
          <w:bCs/>
          <w:sz w:val="32"/>
          <w:szCs w:val="32"/>
          <w:rtl/>
        </w:rPr>
        <w:t xml:space="preserve">    </w:t>
      </w:r>
      <w:r w:rsidR="00F656D0">
        <w:rPr>
          <w:rFonts w:hint="cs"/>
          <w:b/>
          <w:bCs/>
          <w:sz w:val="32"/>
          <w:szCs w:val="32"/>
          <w:rtl/>
        </w:rPr>
        <w:t xml:space="preserve">  </w:t>
      </w:r>
      <w:r w:rsidR="00187298">
        <w:rPr>
          <w:rFonts w:hint="cs"/>
          <w:b/>
          <w:bCs/>
          <w:sz w:val="32"/>
          <w:szCs w:val="32"/>
          <w:rtl/>
        </w:rPr>
        <w:t xml:space="preserve"> </w:t>
      </w:r>
      <w:r>
        <w:rPr>
          <w:rFonts w:hint="cs"/>
          <w:b/>
          <w:bCs/>
          <w:sz w:val="32"/>
          <w:szCs w:val="32"/>
          <w:rtl/>
        </w:rPr>
        <w:t xml:space="preserve">   </w:t>
      </w:r>
      <w:r w:rsidR="006715BB">
        <w:rPr>
          <w:rFonts w:hint="cs"/>
          <w:b/>
          <w:bCs/>
          <w:sz w:val="32"/>
          <w:szCs w:val="32"/>
          <w:rtl/>
        </w:rPr>
        <w:t>مدير مركز ...</w:t>
      </w:r>
      <w:r w:rsidR="00727FD3">
        <w:rPr>
          <w:rFonts w:hint="cs"/>
          <w:b/>
          <w:bCs/>
          <w:sz w:val="32"/>
          <w:szCs w:val="32"/>
          <w:rtl/>
        </w:rPr>
        <w:t xml:space="preserve">                                        </w:t>
      </w:r>
      <w:r w:rsidR="00F656D0">
        <w:rPr>
          <w:rFonts w:hint="cs"/>
          <w:b/>
          <w:bCs/>
          <w:sz w:val="32"/>
          <w:szCs w:val="32"/>
          <w:rtl/>
        </w:rPr>
        <w:t xml:space="preserve">         </w:t>
      </w:r>
      <w:r w:rsidR="00727FD3">
        <w:rPr>
          <w:rFonts w:hint="cs"/>
          <w:b/>
          <w:bCs/>
          <w:sz w:val="32"/>
          <w:szCs w:val="32"/>
          <w:rtl/>
        </w:rPr>
        <w:t xml:space="preserve">   </w:t>
      </w:r>
      <w:r w:rsidRPr="00162953">
        <w:rPr>
          <w:rFonts w:ascii="Traditional Arabic" w:hAnsi="Traditional Arabic" w:cs="mohammad bold art 1"/>
          <w:sz w:val="28"/>
          <w:szCs w:val="28"/>
        </w:rPr>
        <w:sym w:font="Wingdings" w:char="F0A8"/>
      </w:r>
      <w:r>
        <w:rPr>
          <w:rFonts w:ascii="Traditional Arabic" w:hAnsi="Traditional Arabic" w:cs="mohammad bold art 1" w:hint="cs"/>
          <w:sz w:val="28"/>
          <w:szCs w:val="28"/>
          <w:rtl/>
        </w:rPr>
        <w:t xml:space="preserve"> </w:t>
      </w:r>
      <w:r w:rsidRPr="00162953">
        <w:rPr>
          <w:rFonts w:ascii="Traditional Arabic" w:hAnsi="Traditional Arabic" w:cs="mohammad bold art 1" w:hint="cs"/>
          <w:sz w:val="28"/>
          <w:szCs w:val="28"/>
          <w:rtl/>
        </w:rPr>
        <w:t>موافق</w:t>
      </w:r>
    </w:p>
    <w:p w14:paraId="29F259B0" w14:textId="759BB8BC" w:rsidR="00F60353" w:rsidRDefault="006715BB" w:rsidP="00F656D0">
      <w:pPr>
        <w:spacing w:line="276" w:lineRule="auto"/>
        <w:rPr>
          <w:b/>
          <w:bCs/>
          <w:sz w:val="32"/>
          <w:szCs w:val="32"/>
          <w:rtl/>
        </w:rPr>
      </w:pPr>
      <w:proofErr w:type="spellStart"/>
      <w:r>
        <w:rPr>
          <w:rFonts w:hint="cs"/>
          <w:b/>
          <w:bCs/>
          <w:sz w:val="32"/>
          <w:szCs w:val="32"/>
          <w:rtl/>
        </w:rPr>
        <w:t>الرتبه</w:t>
      </w:r>
      <w:proofErr w:type="spellEnd"/>
      <w:r w:rsidR="00187298">
        <w:rPr>
          <w:rFonts w:hint="cs"/>
          <w:b/>
          <w:bCs/>
          <w:sz w:val="32"/>
          <w:szCs w:val="32"/>
          <w:rtl/>
        </w:rPr>
        <w:t xml:space="preserve"> </w:t>
      </w:r>
      <w:r w:rsidR="00F60353">
        <w:rPr>
          <w:rFonts w:hint="cs"/>
          <w:b/>
          <w:bCs/>
          <w:sz w:val="32"/>
          <w:szCs w:val="32"/>
          <w:rtl/>
        </w:rPr>
        <w:t xml:space="preserve">/ </w:t>
      </w:r>
    </w:p>
    <w:p w14:paraId="1E82068D" w14:textId="4619A83F" w:rsidR="00F60353" w:rsidRDefault="00F60353" w:rsidP="006715BB">
      <w:pPr>
        <w:spacing w:line="276" w:lineRule="auto"/>
        <w:rPr>
          <w:b/>
          <w:bCs/>
          <w:sz w:val="32"/>
          <w:szCs w:val="32"/>
          <w:rtl/>
        </w:rPr>
      </w:pPr>
      <w:r>
        <w:rPr>
          <w:rFonts w:hint="cs"/>
          <w:b/>
          <w:bCs/>
          <w:sz w:val="32"/>
          <w:szCs w:val="32"/>
          <w:rtl/>
        </w:rPr>
        <w:t xml:space="preserve">        </w:t>
      </w:r>
      <w:r w:rsidR="00F656D0">
        <w:rPr>
          <w:rFonts w:hint="cs"/>
          <w:b/>
          <w:bCs/>
          <w:sz w:val="32"/>
          <w:szCs w:val="32"/>
          <w:rtl/>
        </w:rPr>
        <w:t xml:space="preserve">  </w:t>
      </w:r>
      <w:r w:rsidR="00187298">
        <w:rPr>
          <w:rFonts w:hint="cs"/>
          <w:b/>
          <w:bCs/>
          <w:sz w:val="32"/>
          <w:szCs w:val="32"/>
          <w:rtl/>
        </w:rPr>
        <w:t xml:space="preserve">  </w:t>
      </w:r>
      <w:r>
        <w:rPr>
          <w:rFonts w:hint="cs"/>
          <w:b/>
          <w:bCs/>
          <w:sz w:val="32"/>
          <w:szCs w:val="32"/>
          <w:rtl/>
        </w:rPr>
        <w:t xml:space="preserve">  </w:t>
      </w:r>
      <w:r w:rsidR="006715BB">
        <w:rPr>
          <w:rFonts w:hint="cs"/>
          <w:b/>
          <w:bCs/>
          <w:sz w:val="32"/>
          <w:szCs w:val="32"/>
          <w:rtl/>
        </w:rPr>
        <w:t xml:space="preserve">الاسم                </w:t>
      </w:r>
      <w:bookmarkStart w:id="0" w:name="_GoBack"/>
      <w:bookmarkEnd w:id="0"/>
      <w:r w:rsidR="00187298">
        <w:rPr>
          <w:rFonts w:hint="cs"/>
          <w:b/>
          <w:bCs/>
          <w:sz w:val="32"/>
          <w:szCs w:val="32"/>
          <w:rtl/>
        </w:rPr>
        <w:t xml:space="preserve"> </w:t>
      </w:r>
      <w:r>
        <w:rPr>
          <w:rFonts w:hint="cs"/>
          <w:b/>
          <w:bCs/>
          <w:sz w:val="32"/>
          <w:szCs w:val="32"/>
          <w:rtl/>
        </w:rPr>
        <w:t xml:space="preserve">                  </w:t>
      </w:r>
      <w:r w:rsidR="00F656D0">
        <w:rPr>
          <w:rFonts w:hint="cs"/>
          <w:b/>
          <w:bCs/>
          <w:sz w:val="32"/>
          <w:szCs w:val="32"/>
          <w:rtl/>
        </w:rPr>
        <w:t xml:space="preserve">                 </w:t>
      </w:r>
      <w:r w:rsidR="00E74395">
        <w:rPr>
          <w:rFonts w:hint="cs"/>
          <w:b/>
          <w:bCs/>
          <w:sz w:val="32"/>
          <w:szCs w:val="32"/>
          <w:rtl/>
        </w:rPr>
        <w:t xml:space="preserve">      </w:t>
      </w:r>
      <w:r>
        <w:rPr>
          <w:rFonts w:hint="cs"/>
          <w:b/>
          <w:bCs/>
          <w:sz w:val="32"/>
          <w:szCs w:val="32"/>
          <w:rtl/>
        </w:rPr>
        <w:t xml:space="preserve"> </w:t>
      </w:r>
      <w:r w:rsidR="00187298">
        <w:rPr>
          <w:rFonts w:hint="cs"/>
          <w:b/>
          <w:bCs/>
          <w:sz w:val="32"/>
          <w:szCs w:val="32"/>
          <w:rtl/>
        </w:rPr>
        <w:t xml:space="preserve">   </w:t>
      </w:r>
      <w:r>
        <w:rPr>
          <w:rFonts w:hint="cs"/>
          <w:b/>
          <w:bCs/>
          <w:sz w:val="32"/>
          <w:szCs w:val="32"/>
          <w:rtl/>
        </w:rPr>
        <w:t xml:space="preserve"> </w:t>
      </w:r>
      <w:r w:rsidRPr="00162953">
        <w:rPr>
          <w:rFonts w:ascii="Traditional Arabic" w:hAnsi="Traditional Arabic" w:cs="mohammad bold art 1" w:hint="cs"/>
          <w:sz w:val="28"/>
          <w:szCs w:val="28"/>
          <w:rtl/>
        </w:rPr>
        <w:t xml:space="preserve"> </w:t>
      </w:r>
      <w:r w:rsidRPr="00162953">
        <w:rPr>
          <w:rFonts w:ascii="Traditional Arabic" w:hAnsi="Traditional Arabic" w:cs="mohammad bold art 1"/>
          <w:sz w:val="28"/>
          <w:szCs w:val="28"/>
        </w:rPr>
        <w:sym w:font="Wingdings" w:char="F0A8"/>
      </w:r>
      <w:r>
        <w:rPr>
          <w:rFonts w:ascii="Traditional Arabic" w:hAnsi="Traditional Arabic" w:cs="mohammad bold art 1" w:hint="cs"/>
          <w:sz w:val="28"/>
          <w:szCs w:val="28"/>
          <w:rtl/>
        </w:rPr>
        <w:t xml:space="preserve"> </w:t>
      </w:r>
      <w:r w:rsidRPr="00162953">
        <w:rPr>
          <w:rFonts w:ascii="Traditional Arabic" w:hAnsi="Traditional Arabic" w:cs="mohammad bold art 1" w:hint="cs"/>
          <w:sz w:val="28"/>
          <w:szCs w:val="28"/>
          <w:rtl/>
        </w:rPr>
        <w:t>غير موافق</w:t>
      </w:r>
    </w:p>
    <w:p w14:paraId="3FA8EB5C" w14:textId="77777777" w:rsidR="00F60353" w:rsidRDefault="00F60353" w:rsidP="00162953">
      <w:pPr>
        <w:spacing w:line="276" w:lineRule="auto"/>
        <w:rPr>
          <w:b/>
          <w:bCs/>
          <w:sz w:val="32"/>
          <w:szCs w:val="32"/>
          <w:rtl/>
        </w:rPr>
      </w:pPr>
    </w:p>
    <w:p w14:paraId="6E99D00F" w14:textId="3182AF3E" w:rsidR="00F60353" w:rsidRDefault="00F60353" w:rsidP="00162953">
      <w:pPr>
        <w:spacing w:line="276" w:lineRule="auto"/>
        <w:rPr>
          <w:b/>
          <w:bCs/>
          <w:sz w:val="32"/>
          <w:szCs w:val="32"/>
          <w:rtl/>
        </w:rPr>
      </w:pPr>
      <w:r>
        <w:rPr>
          <w:rFonts w:hint="cs"/>
          <w:b/>
          <w:bCs/>
          <w:sz w:val="32"/>
          <w:szCs w:val="32"/>
          <w:rtl/>
        </w:rPr>
        <w:t xml:space="preserve">                                                                                       مدير إدارة العمليات </w:t>
      </w:r>
    </w:p>
    <w:p w14:paraId="48A30850" w14:textId="54D0A0E0" w:rsidR="00F60353" w:rsidRDefault="00F60353" w:rsidP="00162953">
      <w:pPr>
        <w:spacing w:line="276" w:lineRule="auto"/>
        <w:rPr>
          <w:b/>
          <w:bCs/>
          <w:sz w:val="32"/>
          <w:szCs w:val="32"/>
          <w:rtl/>
        </w:rPr>
      </w:pPr>
      <w:r>
        <w:rPr>
          <w:rFonts w:hint="cs"/>
          <w:b/>
          <w:bCs/>
          <w:sz w:val="32"/>
          <w:szCs w:val="32"/>
          <w:rtl/>
        </w:rPr>
        <w:t xml:space="preserve">                                                                            العقيد/</w:t>
      </w:r>
    </w:p>
    <w:p w14:paraId="26498819" w14:textId="374EA6DA" w:rsidR="00F60353" w:rsidRPr="00F60353" w:rsidRDefault="00F60353" w:rsidP="00162953">
      <w:pPr>
        <w:spacing w:line="276" w:lineRule="auto"/>
        <w:rPr>
          <w:b/>
          <w:bCs/>
          <w:sz w:val="32"/>
          <w:szCs w:val="32"/>
          <w:rtl/>
        </w:rPr>
      </w:pPr>
      <w:r>
        <w:rPr>
          <w:rFonts w:hint="cs"/>
          <w:b/>
          <w:bCs/>
          <w:sz w:val="32"/>
          <w:szCs w:val="32"/>
          <w:rtl/>
        </w:rPr>
        <w:t xml:space="preserve">                                                                                       وليد عيد المطيري</w:t>
      </w:r>
    </w:p>
    <w:sectPr w:rsidR="00F60353" w:rsidRPr="00F60353" w:rsidSect="00820C44">
      <w:headerReference w:type="default" r:id="rId7"/>
      <w:footerReference w:type="default" r:id="rId8"/>
      <w:pgSz w:w="11906" w:h="16838"/>
      <w:pgMar w:top="709" w:right="964" w:bottom="1418" w:left="964" w:header="709" w:footer="284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4560890" w14:textId="77777777" w:rsidR="00086DB5" w:rsidRDefault="00086DB5">
      <w:r>
        <w:separator/>
      </w:r>
    </w:p>
  </w:endnote>
  <w:endnote w:type="continuationSeparator" w:id="0">
    <w:p w14:paraId="46F540FC" w14:textId="77777777" w:rsidR="00086DB5" w:rsidRDefault="00086DB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onotype Koufi">
    <w:panose1 w:val="00000000000000000000"/>
    <w:charset w:val="B2"/>
    <w:family w:val="auto"/>
    <w:pitch w:val="variable"/>
    <w:sig w:usb0="02942001" w:usb1="03D40006" w:usb2="02620000" w:usb3="00000000" w:csb0="00000040" w:csb1="00000000"/>
  </w:font>
  <w:font w:name="ae_AlMateen">
    <w:altName w:val="Times New Roman"/>
    <w:charset w:val="00"/>
    <w:family w:val="roman"/>
    <w:pitch w:val="variable"/>
    <w:sig w:usb0="00000000" w:usb1="C000204A" w:usb2="00000008" w:usb3="00000000" w:csb0="00000041" w:csb1="00000000"/>
  </w:font>
  <w:font w:name="mohammad bold art 1">
    <w:panose1 w:val="00000000000000000000"/>
    <w:charset w:val="B2"/>
    <w:family w:val="auto"/>
    <w:pitch w:val="variable"/>
    <w:sig w:usb0="00002001" w:usb1="00000000" w:usb2="00000000" w:usb3="00000000" w:csb0="00000040" w:csb1="00000000"/>
  </w:font>
  <w:font w:name="W1 SHUROOQ 16 011">
    <w:altName w:val="Arial"/>
    <w:charset w:val="B2"/>
    <w:family w:val="auto"/>
    <w:pitch w:val="variable"/>
    <w:sig w:usb0="00002001" w:usb1="00000000" w:usb2="00000000" w:usb3="00000000" w:csb0="0000004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C3E97AA" w14:textId="77777777" w:rsidR="00064D82" w:rsidRDefault="00086DB5" w:rsidP="00064D82">
    <w:pPr>
      <w:pStyle w:val="11"/>
      <w:rPr>
        <w:rtl/>
        <w:lang w:eastAsia="ar-SA"/>
      </w:rPr>
    </w:pPr>
  </w:p>
  <w:p w14:paraId="384D582F" w14:textId="77777777" w:rsidR="00064D82" w:rsidRDefault="00086DB5" w:rsidP="00064D82">
    <w:pPr>
      <w:pStyle w:val="11"/>
      <w:rPr>
        <w:rtl/>
        <w:lang w:eastAsia="ar-SA"/>
      </w:rPr>
    </w:pPr>
  </w:p>
  <w:p w14:paraId="203A7C2A" w14:textId="77777777" w:rsidR="00433AFE" w:rsidRPr="00115D7F" w:rsidRDefault="00433AFE" w:rsidP="00433AFE">
    <w:pPr>
      <w:pStyle w:val="11"/>
      <w:rPr>
        <w:b/>
        <w:bCs/>
        <w:sz w:val="22"/>
        <w:szCs w:val="22"/>
      </w:rPr>
    </w:pPr>
    <w:proofErr w:type="gramStart"/>
    <w:r w:rsidRPr="00D74019">
      <w:rPr>
        <w:rFonts w:hint="cs"/>
        <w:b/>
        <w:bCs/>
        <w:sz w:val="22"/>
        <w:szCs w:val="22"/>
        <w:rtl/>
      </w:rPr>
      <w:t>ص.ب</w:t>
    </w:r>
    <w:proofErr w:type="gramEnd"/>
    <w:r w:rsidRPr="00D74019">
      <w:rPr>
        <w:rFonts w:hint="cs"/>
        <w:b/>
        <w:bCs/>
        <w:sz w:val="22"/>
        <w:szCs w:val="22"/>
        <w:rtl/>
      </w:rPr>
      <w:t xml:space="preserve"> 11174 الرياض           فاكس (4925041)</w:t>
    </w:r>
    <w:r w:rsidRPr="00115D7F">
      <w:rPr>
        <w:sz w:val="22"/>
        <w:szCs w:val="22"/>
      </w:rPr>
      <w:t>998.GOV.SA</w:t>
    </w:r>
  </w:p>
  <w:p w14:paraId="0A3CCDA2" w14:textId="77777777" w:rsidR="00064D82" w:rsidRPr="00433AFE" w:rsidRDefault="00086DB5" w:rsidP="00064D82">
    <w:pPr>
      <w:pStyle w:val="11"/>
      <w:rPr>
        <w:rtl/>
        <w:lang w:eastAsia="ar-SA"/>
      </w:rPr>
    </w:pPr>
  </w:p>
  <w:p w14:paraId="59A96910" w14:textId="7EBA16CB" w:rsidR="00296BBA" w:rsidRPr="00115D7F" w:rsidRDefault="00086DB5" w:rsidP="007F16D7">
    <w:pPr>
      <w:pStyle w:val="11"/>
      <w:rPr>
        <w:b/>
        <w:bCs/>
        <w:sz w:val="22"/>
        <w:szCs w:val="2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0C1F97B" w14:textId="77777777" w:rsidR="00086DB5" w:rsidRDefault="00086DB5">
      <w:r>
        <w:separator/>
      </w:r>
    </w:p>
  </w:footnote>
  <w:footnote w:type="continuationSeparator" w:id="0">
    <w:p w14:paraId="262E6CFD" w14:textId="77777777" w:rsidR="00086DB5" w:rsidRDefault="00086DB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7F5FB70" w14:textId="4223AF4A" w:rsidR="00296BBA" w:rsidRDefault="00433AFE">
    <w:pPr>
      <w:pStyle w:val="10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1" locked="0" layoutInCell="1" allowOverlap="1" wp14:anchorId="1B0F2E96" wp14:editId="73824773">
              <wp:simplePos x="0" y="0"/>
              <wp:positionH relativeFrom="column">
                <wp:posOffset>-183515</wp:posOffset>
              </wp:positionH>
              <wp:positionV relativeFrom="paragraph">
                <wp:posOffset>-2540</wp:posOffset>
              </wp:positionV>
              <wp:extent cx="6751955" cy="9429750"/>
              <wp:effectExtent l="19050" t="19050" r="10795" b="19050"/>
              <wp:wrapNone/>
              <wp:docPr id="3" name="Freeform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6751955" cy="9429750"/>
                      </a:xfrm>
                      <a:custGeom>
                        <a:avLst/>
                        <a:gdLst>
                          <a:gd name="T0" fmla="+- 0 1220 653"/>
                          <a:gd name="T1" fmla="*/ T0 w 10633"/>
                          <a:gd name="T2" fmla="+- 0 711 711"/>
                          <a:gd name="T3" fmla="*/ 711 h 15564"/>
                          <a:gd name="T4" fmla="+- 0 1143 653"/>
                          <a:gd name="T5" fmla="*/ T4 w 10633"/>
                          <a:gd name="T6" fmla="+- 0 716 711"/>
                          <a:gd name="T7" fmla="*/ 716 h 15564"/>
                          <a:gd name="T8" fmla="+- 0 1069 653"/>
                          <a:gd name="T9" fmla="*/ T8 w 10633"/>
                          <a:gd name="T10" fmla="+- 0 731 711"/>
                          <a:gd name="T11" fmla="*/ 731 h 15564"/>
                          <a:gd name="T12" fmla="+- 0 999 653"/>
                          <a:gd name="T13" fmla="*/ T12 w 10633"/>
                          <a:gd name="T14" fmla="+- 0 756 711"/>
                          <a:gd name="T15" fmla="*/ 756 h 15564"/>
                          <a:gd name="T16" fmla="+- 0 934 653"/>
                          <a:gd name="T17" fmla="*/ T16 w 10633"/>
                          <a:gd name="T18" fmla="+- 0 788 711"/>
                          <a:gd name="T19" fmla="*/ 788 h 15564"/>
                          <a:gd name="T20" fmla="+- 0 873 653"/>
                          <a:gd name="T21" fmla="*/ T20 w 10633"/>
                          <a:gd name="T22" fmla="+- 0 829 711"/>
                          <a:gd name="T23" fmla="*/ 829 h 15564"/>
                          <a:gd name="T24" fmla="+- 0 819 653"/>
                          <a:gd name="T25" fmla="*/ T24 w 10633"/>
                          <a:gd name="T26" fmla="+- 0 877 711"/>
                          <a:gd name="T27" fmla="*/ 877 h 15564"/>
                          <a:gd name="T28" fmla="+- 0 771 653"/>
                          <a:gd name="T29" fmla="*/ T28 w 10633"/>
                          <a:gd name="T30" fmla="+- 0 931 711"/>
                          <a:gd name="T31" fmla="*/ 931 h 15564"/>
                          <a:gd name="T32" fmla="+- 0 730 653"/>
                          <a:gd name="T33" fmla="*/ T32 w 10633"/>
                          <a:gd name="T34" fmla="+- 0 992 711"/>
                          <a:gd name="T35" fmla="*/ 992 h 15564"/>
                          <a:gd name="T36" fmla="+- 0 698 653"/>
                          <a:gd name="T37" fmla="*/ T36 w 10633"/>
                          <a:gd name="T38" fmla="+- 0 1057 711"/>
                          <a:gd name="T39" fmla="*/ 1057 h 15564"/>
                          <a:gd name="T40" fmla="+- 0 673 653"/>
                          <a:gd name="T41" fmla="*/ T40 w 10633"/>
                          <a:gd name="T42" fmla="+- 0 1127 711"/>
                          <a:gd name="T43" fmla="*/ 1127 h 15564"/>
                          <a:gd name="T44" fmla="+- 0 658 653"/>
                          <a:gd name="T45" fmla="*/ T44 w 10633"/>
                          <a:gd name="T46" fmla="+- 0 1201 711"/>
                          <a:gd name="T47" fmla="*/ 1201 h 15564"/>
                          <a:gd name="T48" fmla="+- 0 653 653"/>
                          <a:gd name="T49" fmla="*/ T48 w 10633"/>
                          <a:gd name="T50" fmla="+- 0 1278 711"/>
                          <a:gd name="T51" fmla="*/ 1278 h 15564"/>
                          <a:gd name="T52" fmla="+- 0 653 653"/>
                          <a:gd name="T53" fmla="*/ T52 w 10633"/>
                          <a:gd name="T54" fmla="+- 0 15708 711"/>
                          <a:gd name="T55" fmla="*/ 15708 h 15564"/>
                          <a:gd name="T56" fmla="+- 0 658 653"/>
                          <a:gd name="T57" fmla="*/ T56 w 10633"/>
                          <a:gd name="T58" fmla="+- 0 15785 711"/>
                          <a:gd name="T59" fmla="*/ 15785 h 15564"/>
                          <a:gd name="T60" fmla="+- 0 673 653"/>
                          <a:gd name="T61" fmla="*/ T60 w 10633"/>
                          <a:gd name="T62" fmla="+- 0 15859 711"/>
                          <a:gd name="T63" fmla="*/ 15859 h 15564"/>
                          <a:gd name="T64" fmla="+- 0 698 653"/>
                          <a:gd name="T65" fmla="*/ T64 w 10633"/>
                          <a:gd name="T66" fmla="+- 0 15929 711"/>
                          <a:gd name="T67" fmla="*/ 15929 h 15564"/>
                          <a:gd name="T68" fmla="+- 0 730 653"/>
                          <a:gd name="T69" fmla="*/ T68 w 10633"/>
                          <a:gd name="T70" fmla="+- 0 15994 711"/>
                          <a:gd name="T71" fmla="*/ 15994 h 15564"/>
                          <a:gd name="T72" fmla="+- 0 771 653"/>
                          <a:gd name="T73" fmla="*/ T72 w 10633"/>
                          <a:gd name="T74" fmla="+- 0 16055 711"/>
                          <a:gd name="T75" fmla="*/ 16055 h 15564"/>
                          <a:gd name="T76" fmla="+- 0 819 653"/>
                          <a:gd name="T77" fmla="*/ T76 w 10633"/>
                          <a:gd name="T78" fmla="+- 0 16109 711"/>
                          <a:gd name="T79" fmla="*/ 16109 h 15564"/>
                          <a:gd name="T80" fmla="+- 0 873 653"/>
                          <a:gd name="T81" fmla="*/ T80 w 10633"/>
                          <a:gd name="T82" fmla="+- 0 16157 711"/>
                          <a:gd name="T83" fmla="*/ 16157 h 15564"/>
                          <a:gd name="T84" fmla="+- 0 934 653"/>
                          <a:gd name="T85" fmla="*/ T84 w 10633"/>
                          <a:gd name="T86" fmla="+- 0 16198 711"/>
                          <a:gd name="T87" fmla="*/ 16198 h 15564"/>
                          <a:gd name="T88" fmla="+- 0 999 653"/>
                          <a:gd name="T89" fmla="*/ T88 w 10633"/>
                          <a:gd name="T90" fmla="+- 0 16230 711"/>
                          <a:gd name="T91" fmla="*/ 16230 h 15564"/>
                          <a:gd name="T92" fmla="+- 0 1069 653"/>
                          <a:gd name="T93" fmla="*/ T92 w 10633"/>
                          <a:gd name="T94" fmla="+- 0 16255 711"/>
                          <a:gd name="T95" fmla="*/ 16255 h 15564"/>
                          <a:gd name="T96" fmla="+- 0 1143 653"/>
                          <a:gd name="T97" fmla="*/ T96 w 10633"/>
                          <a:gd name="T98" fmla="+- 0 16270 711"/>
                          <a:gd name="T99" fmla="*/ 16270 h 15564"/>
                          <a:gd name="T100" fmla="+- 0 1220 653"/>
                          <a:gd name="T101" fmla="*/ T100 w 10633"/>
                          <a:gd name="T102" fmla="+- 0 16275 711"/>
                          <a:gd name="T103" fmla="*/ 16275 h 15564"/>
                          <a:gd name="T104" fmla="+- 0 10719 653"/>
                          <a:gd name="T105" fmla="*/ T104 w 10633"/>
                          <a:gd name="T106" fmla="+- 0 16275 711"/>
                          <a:gd name="T107" fmla="*/ 16275 h 15564"/>
                          <a:gd name="T108" fmla="+- 0 10796 653"/>
                          <a:gd name="T109" fmla="*/ T108 w 10633"/>
                          <a:gd name="T110" fmla="+- 0 16270 711"/>
                          <a:gd name="T111" fmla="*/ 16270 h 15564"/>
                          <a:gd name="T112" fmla="+- 0 10870 653"/>
                          <a:gd name="T113" fmla="*/ T112 w 10633"/>
                          <a:gd name="T114" fmla="+- 0 16255 711"/>
                          <a:gd name="T115" fmla="*/ 16255 h 15564"/>
                          <a:gd name="T116" fmla="+- 0 10940 653"/>
                          <a:gd name="T117" fmla="*/ T116 w 10633"/>
                          <a:gd name="T118" fmla="+- 0 16230 711"/>
                          <a:gd name="T119" fmla="*/ 16230 h 15564"/>
                          <a:gd name="T120" fmla="+- 0 11005 653"/>
                          <a:gd name="T121" fmla="*/ T120 w 10633"/>
                          <a:gd name="T122" fmla="+- 0 16198 711"/>
                          <a:gd name="T123" fmla="*/ 16198 h 15564"/>
                          <a:gd name="T124" fmla="+- 0 11066 653"/>
                          <a:gd name="T125" fmla="*/ T124 w 10633"/>
                          <a:gd name="T126" fmla="+- 0 16157 711"/>
                          <a:gd name="T127" fmla="*/ 16157 h 15564"/>
                          <a:gd name="T128" fmla="+- 0 11120 653"/>
                          <a:gd name="T129" fmla="*/ T128 w 10633"/>
                          <a:gd name="T130" fmla="+- 0 16109 711"/>
                          <a:gd name="T131" fmla="*/ 16109 h 15564"/>
                          <a:gd name="T132" fmla="+- 0 11168 653"/>
                          <a:gd name="T133" fmla="*/ T132 w 10633"/>
                          <a:gd name="T134" fmla="+- 0 16055 711"/>
                          <a:gd name="T135" fmla="*/ 16055 h 15564"/>
                          <a:gd name="T136" fmla="+- 0 11209 653"/>
                          <a:gd name="T137" fmla="*/ T136 w 10633"/>
                          <a:gd name="T138" fmla="+- 0 15994 711"/>
                          <a:gd name="T139" fmla="*/ 15994 h 15564"/>
                          <a:gd name="T140" fmla="+- 0 11241 653"/>
                          <a:gd name="T141" fmla="*/ T140 w 10633"/>
                          <a:gd name="T142" fmla="+- 0 15929 711"/>
                          <a:gd name="T143" fmla="*/ 15929 h 15564"/>
                          <a:gd name="T144" fmla="+- 0 11266 653"/>
                          <a:gd name="T145" fmla="*/ T144 w 10633"/>
                          <a:gd name="T146" fmla="+- 0 15859 711"/>
                          <a:gd name="T147" fmla="*/ 15859 h 15564"/>
                          <a:gd name="T148" fmla="+- 0 11281 653"/>
                          <a:gd name="T149" fmla="*/ T148 w 10633"/>
                          <a:gd name="T150" fmla="+- 0 15785 711"/>
                          <a:gd name="T151" fmla="*/ 15785 h 15564"/>
                          <a:gd name="T152" fmla="+- 0 11286 653"/>
                          <a:gd name="T153" fmla="*/ T152 w 10633"/>
                          <a:gd name="T154" fmla="+- 0 15708 711"/>
                          <a:gd name="T155" fmla="*/ 15708 h 15564"/>
                          <a:gd name="T156" fmla="+- 0 11286 653"/>
                          <a:gd name="T157" fmla="*/ T156 w 10633"/>
                          <a:gd name="T158" fmla="+- 0 1278 711"/>
                          <a:gd name="T159" fmla="*/ 1278 h 15564"/>
                          <a:gd name="T160" fmla="+- 0 11281 653"/>
                          <a:gd name="T161" fmla="*/ T160 w 10633"/>
                          <a:gd name="T162" fmla="+- 0 1201 711"/>
                          <a:gd name="T163" fmla="*/ 1201 h 15564"/>
                          <a:gd name="T164" fmla="+- 0 11266 653"/>
                          <a:gd name="T165" fmla="*/ T164 w 10633"/>
                          <a:gd name="T166" fmla="+- 0 1127 711"/>
                          <a:gd name="T167" fmla="*/ 1127 h 15564"/>
                          <a:gd name="T168" fmla="+- 0 11241 653"/>
                          <a:gd name="T169" fmla="*/ T168 w 10633"/>
                          <a:gd name="T170" fmla="+- 0 1057 711"/>
                          <a:gd name="T171" fmla="*/ 1057 h 15564"/>
                          <a:gd name="T172" fmla="+- 0 11209 653"/>
                          <a:gd name="T173" fmla="*/ T172 w 10633"/>
                          <a:gd name="T174" fmla="+- 0 992 711"/>
                          <a:gd name="T175" fmla="*/ 992 h 15564"/>
                          <a:gd name="T176" fmla="+- 0 11168 653"/>
                          <a:gd name="T177" fmla="*/ T176 w 10633"/>
                          <a:gd name="T178" fmla="+- 0 931 711"/>
                          <a:gd name="T179" fmla="*/ 931 h 15564"/>
                          <a:gd name="T180" fmla="+- 0 11120 653"/>
                          <a:gd name="T181" fmla="*/ T180 w 10633"/>
                          <a:gd name="T182" fmla="+- 0 877 711"/>
                          <a:gd name="T183" fmla="*/ 877 h 15564"/>
                          <a:gd name="T184" fmla="+- 0 11066 653"/>
                          <a:gd name="T185" fmla="*/ T184 w 10633"/>
                          <a:gd name="T186" fmla="+- 0 829 711"/>
                          <a:gd name="T187" fmla="*/ 829 h 15564"/>
                          <a:gd name="T188" fmla="+- 0 11005 653"/>
                          <a:gd name="T189" fmla="*/ T188 w 10633"/>
                          <a:gd name="T190" fmla="+- 0 788 711"/>
                          <a:gd name="T191" fmla="*/ 788 h 15564"/>
                          <a:gd name="T192" fmla="+- 0 10940 653"/>
                          <a:gd name="T193" fmla="*/ T192 w 10633"/>
                          <a:gd name="T194" fmla="+- 0 756 711"/>
                          <a:gd name="T195" fmla="*/ 756 h 15564"/>
                          <a:gd name="T196" fmla="+- 0 10870 653"/>
                          <a:gd name="T197" fmla="*/ T196 w 10633"/>
                          <a:gd name="T198" fmla="+- 0 731 711"/>
                          <a:gd name="T199" fmla="*/ 731 h 15564"/>
                          <a:gd name="T200" fmla="+- 0 10796 653"/>
                          <a:gd name="T201" fmla="*/ T200 w 10633"/>
                          <a:gd name="T202" fmla="+- 0 716 711"/>
                          <a:gd name="T203" fmla="*/ 716 h 15564"/>
                          <a:gd name="T204" fmla="+- 0 10719 653"/>
                          <a:gd name="T205" fmla="*/ T204 w 10633"/>
                          <a:gd name="T206" fmla="+- 0 711 711"/>
                          <a:gd name="T207" fmla="*/ 711 h 15564"/>
                          <a:gd name="T208" fmla="+- 0 1220 653"/>
                          <a:gd name="T209" fmla="*/ T208 w 10633"/>
                          <a:gd name="T210" fmla="+- 0 711 711"/>
                          <a:gd name="T211" fmla="*/ 711 h 15564"/>
                        </a:gdLst>
                        <a:ahLst/>
                        <a:cxnLst>
                          <a:cxn ang="0">
                            <a:pos x="T1" y="T3"/>
                          </a:cxn>
                          <a:cxn ang="0">
                            <a:pos x="T5" y="T7"/>
                          </a:cxn>
                          <a:cxn ang="0">
                            <a:pos x="T9" y="T11"/>
                          </a:cxn>
                          <a:cxn ang="0">
                            <a:pos x="T13" y="T15"/>
                          </a:cxn>
                          <a:cxn ang="0">
                            <a:pos x="T17" y="T19"/>
                          </a:cxn>
                          <a:cxn ang="0">
                            <a:pos x="T21" y="T23"/>
                          </a:cxn>
                          <a:cxn ang="0">
                            <a:pos x="T25" y="T27"/>
                          </a:cxn>
                          <a:cxn ang="0">
                            <a:pos x="T29" y="T31"/>
                          </a:cxn>
                          <a:cxn ang="0">
                            <a:pos x="T33" y="T35"/>
                          </a:cxn>
                          <a:cxn ang="0">
                            <a:pos x="T37" y="T39"/>
                          </a:cxn>
                          <a:cxn ang="0">
                            <a:pos x="T41" y="T43"/>
                          </a:cxn>
                          <a:cxn ang="0">
                            <a:pos x="T45" y="T47"/>
                          </a:cxn>
                          <a:cxn ang="0">
                            <a:pos x="T49" y="T51"/>
                          </a:cxn>
                          <a:cxn ang="0">
                            <a:pos x="T53" y="T55"/>
                          </a:cxn>
                          <a:cxn ang="0">
                            <a:pos x="T57" y="T59"/>
                          </a:cxn>
                          <a:cxn ang="0">
                            <a:pos x="T61" y="T63"/>
                          </a:cxn>
                          <a:cxn ang="0">
                            <a:pos x="T65" y="T67"/>
                          </a:cxn>
                          <a:cxn ang="0">
                            <a:pos x="T69" y="T71"/>
                          </a:cxn>
                          <a:cxn ang="0">
                            <a:pos x="T73" y="T75"/>
                          </a:cxn>
                          <a:cxn ang="0">
                            <a:pos x="T77" y="T79"/>
                          </a:cxn>
                          <a:cxn ang="0">
                            <a:pos x="T81" y="T83"/>
                          </a:cxn>
                          <a:cxn ang="0">
                            <a:pos x="T85" y="T87"/>
                          </a:cxn>
                          <a:cxn ang="0">
                            <a:pos x="T89" y="T91"/>
                          </a:cxn>
                          <a:cxn ang="0">
                            <a:pos x="T93" y="T95"/>
                          </a:cxn>
                          <a:cxn ang="0">
                            <a:pos x="T97" y="T99"/>
                          </a:cxn>
                          <a:cxn ang="0">
                            <a:pos x="T101" y="T103"/>
                          </a:cxn>
                          <a:cxn ang="0">
                            <a:pos x="T105" y="T107"/>
                          </a:cxn>
                          <a:cxn ang="0">
                            <a:pos x="T109" y="T111"/>
                          </a:cxn>
                          <a:cxn ang="0">
                            <a:pos x="T113" y="T115"/>
                          </a:cxn>
                          <a:cxn ang="0">
                            <a:pos x="T117" y="T119"/>
                          </a:cxn>
                          <a:cxn ang="0">
                            <a:pos x="T121" y="T123"/>
                          </a:cxn>
                          <a:cxn ang="0">
                            <a:pos x="T125" y="T127"/>
                          </a:cxn>
                          <a:cxn ang="0">
                            <a:pos x="T129" y="T131"/>
                          </a:cxn>
                          <a:cxn ang="0">
                            <a:pos x="T133" y="T135"/>
                          </a:cxn>
                          <a:cxn ang="0">
                            <a:pos x="T137" y="T139"/>
                          </a:cxn>
                          <a:cxn ang="0">
                            <a:pos x="T141" y="T143"/>
                          </a:cxn>
                          <a:cxn ang="0">
                            <a:pos x="T145" y="T147"/>
                          </a:cxn>
                          <a:cxn ang="0">
                            <a:pos x="T149" y="T151"/>
                          </a:cxn>
                          <a:cxn ang="0">
                            <a:pos x="T153" y="T155"/>
                          </a:cxn>
                          <a:cxn ang="0">
                            <a:pos x="T157" y="T159"/>
                          </a:cxn>
                          <a:cxn ang="0">
                            <a:pos x="T161" y="T163"/>
                          </a:cxn>
                          <a:cxn ang="0">
                            <a:pos x="T165" y="T167"/>
                          </a:cxn>
                          <a:cxn ang="0">
                            <a:pos x="T169" y="T171"/>
                          </a:cxn>
                          <a:cxn ang="0">
                            <a:pos x="T173" y="T175"/>
                          </a:cxn>
                          <a:cxn ang="0">
                            <a:pos x="T177" y="T179"/>
                          </a:cxn>
                          <a:cxn ang="0">
                            <a:pos x="T181" y="T183"/>
                          </a:cxn>
                          <a:cxn ang="0">
                            <a:pos x="T185" y="T187"/>
                          </a:cxn>
                          <a:cxn ang="0">
                            <a:pos x="T189" y="T191"/>
                          </a:cxn>
                          <a:cxn ang="0">
                            <a:pos x="T193" y="T195"/>
                          </a:cxn>
                          <a:cxn ang="0">
                            <a:pos x="T197" y="T199"/>
                          </a:cxn>
                          <a:cxn ang="0">
                            <a:pos x="T201" y="T203"/>
                          </a:cxn>
                          <a:cxn ang="0">
                            <a:pos x="T205" y="T207"/>
                          </a:cxn>
                          <a:cxn ang="0">
                            <a:pos x="T209" y="T211"/>
                          </a:cxn>
                        </a:cxnLst>
                        <a:rect l="0" t="0" r="r" b="b"/>
                        <a:pathLst>
                          <a:path w="10633" h="15564">
                            <a:moveTo>
                              <a:pt x="567" y="0"/>
                            </a:moveTo>
                            <a:lnTo>
                              <a:pt x="490" y="5"/>
                            </a:lnTo>
                            <a:lnTo>
                              <a:pt x="416" y="20"/>
                            </a:lnTo>
                            <a:lnTo>
                              <a:pt x="346" y="45"/>
                            </a:lnTo>
                            <a:lnTo>
                              <a:pt x="281" y="77"/>
                            </a:lnTo>
                            <a:lnTo>
                              <a:pt x="220" y="118"/>
                            </a:lnTo>
                            <a:lnTo>
                              <a:pt x="166" y="166"/>
                            </a:lnTo>
                            <a:lnTo>
                              <a:pt x="118" y="220"/>
                            </a:lnTo>
                            <a:lnTo>
                              <a:pt x="77" y="281"/>
                            </a:lnTo>
                            <a:lnTo>
                              <a:pt x="45" y="346"/>
                            </a:lnTo>
                            <a:lnTo>
                              <a:pt x="20" y="416"/>
                            </a:lnTo>
                            <a:lnTo>
                              <a:pt x="5" y="490"/>
                            </a:lnTo>
                            <a:lnTo>
                              <a:pt x="0" y="567"/>
                            </a:lnTo>
                            <a:lnTo>
                              <a:pt x="0" y="14997"/>
                            </a:lnTo>
                            <a:lnTo>
                              <a:pt x="5" y="15074"/>
                            </a:lnTo>
                            <a:lnTo>
                              <a:pt x="20" y="15148"/>
                            </a:lnTo>
                            <a:lnTo>
                              <a:pt x="45" y="15218"/>
                            </a:lnTo>
                            <a:lnTo>
                              <a:pt x="77" y="15283"/>
                            </a:lnTo>
                            <a:lnTo>
                              <a:pt x="118" y="15344"/>
                            </a:lnTo>
                            <a:lnTo>
                              <a:pt x="166" y="15398"/>
                            </a:lnTo>
                            <a:lnTo>
                              <a:pt x="220" y="15446"/>
                            </a:lnTo>
                            <a:lnTo>
                              <a:pt x="281" y="15487"/>
                            </a:lnTo>
                            <a:lnTo>
                              <a:pt x="346" y="15519"/>
                            </a:lnTo>
                            <a:lnTo>
                              <a:pt x="416" y="15544"/>
                            </a:lnTo>
                            <a:lnTo>
                              <a:pt x="490" y="15559"/>
                            </a:lnTo>
                            <a:lnTo>
                              <a:pt x="567" y="15564"/>
                            </a:lnTo>
                            <a:lnTo>
                              <a:pt x="10066" y="15564"/>
                            </a:lnTo>
                            <a:lnTo>
                              <a:pt x="10143" y="15559"/>
                            </a:lnTo>
                            <a:lnTo>
                              <a:pt x="10217" y="15544"/>
                            </a:lnTo>
                            <a:lnTo>
                              <a:pt x="10287" y="15519"/>
                            </a:lnTo>
                            <a:lnTo>
                              <a:pt x="10352" y="15487"/>
                            </a:lnTo>
                            <a:lnTo>
                              <a:pt x="10413" y="15446"/>
                            </a:lnTo>
                            <a:lnTo>
                              <a:pt x="10467" y="15398"/>
                            </a:lnTo>
                            <a:lnTo>
                              <a:pt x="10515" y="15344"/>
                            </a:lnTo>
                            <a:lnTo>
                              <a:pt x="10556" y="15283"/>
                            </a:lnTo>
                            <a:lnTo>
                              <a:pt x="10588" y="15218"/>
                            </a:lnTo>
                            <a:lnTo>
                              <a:pt x="10613" y="15148"/>
                            </a:lnTo>
                            <a:lnTo>
                              <a:pt x="10628" y="15074"/>
                            </a:lnTo>
                            <a:lnTo>
                              <a:pt x="10633" y="14997"/>
                            </a:lnTo>
                            <a:lnTo>
                              <a:pt x="10633" y="567"/>
                            </a:lnTo>
                            <a:lnTo>
                              <a:pt x="10628" y="490"/>
                            </a:lnTo>
                            <a:lnTo>
                              <a:pt x="10613" y="416"/>
                            </a:lnTo>
                            <a:lnTo>
                              <a:pt x="10588" y="346"/>
                            </a:lnTo>
                            <a:lnTo>
                              <a:pt x="10556" y="281"/>
                            </a:lnTo>
                            <a:lnTo>
                              <a:pt x="10515" y="220"/>
                            </a:lnTo>
                            <a:lnTo>
                              <a:pt x="10467" y="166"/>
                            </a:lnTo>
                            <a:lnTo>
                              <a:pt x="10413" y="118"/>
                            </a:lnTo>
                            <a:lnTo>
                              <a:pt x="10352" y="77"/>
                            </a:lnTo>
                            <a:lnTo>
                              <a:pt x="10287" y="45"/>
                            </a:lnTo>
                            <a:lnTo>
                              <a:pt x="10217" y="20"/>
                            </a:lnTo>
                            <a:lnTo>
                              <a:pt x="10143" y="5"/>
                            </a:lnTo>
                            <a:lnTo>
                              <a:pt x="10066" y="0"/>
                            </a:lnTo>
                            <a:lnTo>
                              <a:pt x="567" y="0"/>
                            </a:lnTo>
                            <a:close/>
                          </a:path>
                        </a:pathLst>
                      </a:custGeom>
                      <a:noFill/>
                      <a:ln w="2857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95FEA36" id="Freeform 3" o:spid="_x0000_s1026" style="position:absolute;left:0;text-align:left;margin-left:-14.45pt;margin-top:-.2pt;width:531.65pt;height:742.5pt;z-index:-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10633,155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" path="m567,l490,5,416,20,346,45,281,77r-61,41l166,166r-48,54l77,281,45,346,20,416,5,490,,567,,14997r5,77l20,15148r25,70l77,15283r41,61l166,15398r54,48l281,15487r65,32l416,15544r74,15l567,15564r9499,l10143,15559r74,-15l10287,15519r65,-32l10413,15446r54,-48l10515,15344r41,-61l10588,15218r25,-70l10628,15074r5,-77l10633,567r-5,-77l10613,416r-25,-70l10556,281r-41,-61l10467,166r-54,-48l10352,77r-65,-32l10217,20,10143,5,10066,,567,xe" filled="f" strokeweight="2.25pt">
              <v:path arrowok="t" o:connecttype="custom" o:connectlocs="360045,430773;311150,433802;264160,442890;219710,458037;178435,477425;139700,502266;105410,531347;74930,564064;48895,601022;28575,640404;12700,682815;3175,727649;0,774301;0,9516995;3175,9563647;12700,9608481;28575,9650892;48895,9690274;74930,9727232;105410,9759949;139700,9789031;178435,9813871;219710,9833259;264160,9848406;311150,9857494;360045,9860523;6391910,9860523;6440805,9857494;6487795,9848406;6532245,9833259;6573520,9813871;6612255,9789031;6646545,9759949;6677025,9727232;6703060,9690274;6723380,9650892;6739255,9608481;6748780,9563647;6751955,9516995;6751955,774301;6748780,727649;6739255,682815;6723380,640404;6703060,601022;6677025,564064;6646545,531347;6612255,502266;6573520,477425;6532245,458037;6487795,442890;6440805,433802;6391910,430773;360045,430773" o:connectangles="0,0,0,0,0,0,0,0,0,0,0,0,0,0,0,0,0,0,0,0,0,0,0,0,0,0,0,0,0,0,0,0,0,0,0,0,0,0,0,0,0,0,0,0,0,0,0,0,0,0,0,0,0"/>
            </v:shape>
          </w:pict>
        </mc:Fallback>
      </mc:AlternateContent>
    </w:r>
    <w:r w:rsidR="00D66450"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32FB3076" wp14:editId="0D1CB8D2">
              <wp:simplePos x="0" y="0"/>
              <wp:positionH relativeFrom="column">
                <wp:posOffset>2509520</wp:posOffset>
              </wp:positionH>
              <wp:positionV relativeFrom="paragraph">
                <wp:posOffset>142875</wp:posOffset>
              </wp:positionV>
              <wp:extent cx="1264920" cy="1172845"/>
              <wp:effectExtent l="0" t="0" r="0" b="8255"/>
              <wp:wrapNone/>
              <wp:docPr id="5" name="مربع نص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 flipH="1">
                        <a:off x="0" y="0"/>
                        <a:ext cx="1264920" cy="11728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C9BE181" w14:textId="77777777" w:rsidR="00FF40DA" w:rsidRPr="00FF40DA" w:rsidRDefault="00484C89" w:rsidP="00327C44">
                          <w:pPr>
                            <w:jc w:val="center"/>
                            <w:rPr>
                              <w:rtl/>
                              <w:lang w:val="ar-SA"/>
                            </w:rPr>
                          </w:pPr>
                          <w:r>
                            <w:rPr>
                              <w:noProof/>
                            </w:rPr>
                            <w:drawing>
                              <wp:inline distT="0" distB="0" distL="0" distR="0" wp14:anchorId="6265748A" wp14:editId="6934B45D">
                                <wp:extent cx="1081405" cy="1081405"/>
                                <wp:effectExtent l="0" t="0" r="0" b="0"/>
                                <wp:docPr id="1" name="صورة 1" descr="شعار بدون دفاع مدني ــ مفرغ-39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1" descr="شعار بدون دفاع مدني ــ مفرغ-39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">
                                          <a:grayscl/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081405" cy="1081405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 w="9525">
                                          <a:noFill/>
                                          <a:miter lim="800000"/>
                                          <a:headEnd/>
                                          <a:tailEnd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vert="horz" wrap="none" lIns="91440" tIns="45720" rIns="91440" bIns="45720" anchor="t" anchorCtr="0" upright="1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32FB3076" id="_x0000_t202" coordsize="21600,21600" o:spt="202" path="m,l,21600r21600,l21600,xe">
              <v:stroke joinstyle="miter"/>
              <v:path gradientshapeok="t" o:connecttype="rect"/>
            </v:shapetype>
            <v:shape id="مربع نص 2" o:spid="_x0000_s1027" type="#_x0000_t202" style="position:absolute;left:0;text-align:left;margin-left:197.6pt;margin-top:11.25pt;width:99.6pt;height:92.35pt;flip:x;z-index:251662336;visibility:visible;mso-wrap-style:non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" filled="f" stroked="f">
              <v:textbox style="mso-fit-shape-to-text:t">
                <w:txbxContent>
                  <w:p w14:paraId="1C9BE181" w14:textId="77777777" w:rsidR="00FF40DA" w:rsidRPr="00FF40DA" w:rsidRDefault="00484C89" w:rsidP="00327C44">
                    <w:pPr>
                      <w:jc w:val="center"/>
                      <w:rPr>
                        <w:rtl/>
                        <w:lang w:val="ar-SA"/>
                      </w:rPr>
                    </w:pPr>
                    <w:r>
                      <w:rPr>
                        <w:noProof/>
                      </w:rPr>
                      <w:drawing>
                        <wp:inline distT="0" distB="0" distL="0" distR="0" wp14:anchorId="6265748A" wp14:editId="6934B45D">
                          <wp:extent cx="1081405" cy="1081405"/>
                          <wp:effectExtent l="0" t="0" r="0" b="0"/>
                          <wp:docPr id="1" name="صورة 1" descr="شعار بدون دفاع مدني ــ مفرغ-39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1" descr="شعار بدون دفاع مدني ــ مفرغ-39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2">
                                    <a:grayscl/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081405" cy="108140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9525">
                                    <a:noFill/>
                                    <a:miter lim="800000"/>
                                    <a:headEnd/>
                                    <a:tailEnd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w:pict>
        </mc:Fallback>
      </mc:AlternateContent>
    </w:r>
    <w:r w:rsidR="00484C89">
      <w:rPr>
        <w:noProof/>
      </w:rPr>
      <w:drawing>
        <wp:anchor distT="0" distB="0" distL="114300" distR="114300" simplePos="0" relativeHeight="251661312" behindDoc="1" locked="0" layoutInCell="1" allowOverlap="1" wp14:anchorId="697F00B9" wp14:editId="6E088C30">
          <wp:simplePos x="0" y="0"/>
          <wp:positionH relativeFrom="column">
            <wp:posOffset>2556510</wp:posOffset>
          </wp:positionH>
          <wp:positionV relativeFrom="paragraph">
            <wp:posOffset>-174625</wp:posOffset>
          </wp:positionV>
          <wp:extent cx="1225550" cy="386080"/>
          <wp:effectExtent l="19050" t="0" r="0" b="0"/>
          <wp:wrapNone/>
          <wp:docPr id="4" name="صورة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3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25550" cy="3860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  <w:p w14:paraId="42BBDDAA" w14:textId="77777777" w:rsidR="00296BBA" w:rsidRDefault="00086DB5">
    <w:pPr>
      <w:pStyle w:val="10"/>
    </w:pPr>
  </w:p>
  <w:p w14:paraId="3C33A4C4" w14:textId="77777777" w:rsidR="00296BBA" w:rsidRDefault="00484C89" w:rsidP="00BA4803">
    <w:pPr>
      <w:pStyle w:val="10"/>
      <w:jc w:val="center"/>
      <w:rPr>
        <w:rtl/>
      </w:rPr>
    </w:pPr>
    <w:r>
      <w:rPr>
        <w:noProof/>
      </w:rPr>
      <w:drawing>
        <wp:anchor distT="0" distB="0" distL="114300" distR="114300" simplePos="0" relativeHeight="251659264" behindDoc="1" locked="0" layoutInCell="1" allowOverlap="1" wp14:anchorId="307B0144" wp14:editId="79EC6032">
          <wp:simplePos x="0" y="0"/>
          <wp:positionH relativeFrom="column">
            <wp:posOffset>4330700</wp:posOffset>
          </wp:positionH>
          <wp:positionV relativeFrom="paragraph">
            <wp:posOffset>70485</wp:posOffset>
          </wp:positionV>
          <wp:extent cx="1836420" cy="936625"/>
          <wp:effectExtent l="19050" t="0" r="0" b="0"/>
          <wp:wrapNone/>
          <wp:docPr id="2" name="صورة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4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36420" cy="93662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  <w:p w14:paraId="2444BD29" w14:textId="77777777" w:rsidR="00A91848" w:rsidRPr="00FF40DA" w:rsidRDefault="00086DB5">
    <w:pPr>
      <w:pStyle w:val="10"/>
      <w:rPr>
        <w:sz w:val="22"/>
        <w:szCs w:val="22"/>
        <w:rtl/>
      </w:rPr>
    </w:pPr>
  </w:p>
  <w:p w14:paraId="7C198C15" w14:textId="77777777" w:rsidR="00A91848" w:rsidRPr="00FF40DA" w:rsidRDefault="00086DB5">
    <w:pPr>
      <w:pStyle w:val="10"/>
      <w:rPr>
        <w:sz w:val="22"/>
        <w:szCs w:val="22"/>
        <w:rtl/>
      </w:rPr>
    </w:pPr>
  </w:p>
  <w:p w14:paraId="7B1FF8B0" w14:textId="77777777" w:rsidR="00A91848" w:rsidRPr="00FF40DA" w:rsidRDefault="00086DB5">
    <w:pPr>
      <w:pStyle w:val="10"/>
      <w:rPr>
        <w:sz w:val="22"/>
        <w:szCs w:val="22"/>
        <w:rtl/>
      </w:rPr>
    </w:pPr>
  </w:p>
  <w:p w14:paraId="149469E8" w14:textId="77777777" w:rsidR="00A91848" w:rsidRPr="00FF40DA" w:rsidRDefault="00086DB5">
    <w:pPr>
      <w:pStyle w:val="10"/>
      <w:rPr>
        <w:sz w:val="22"/>
        <w:szCs w:val="22"/>
        <w:rtl/>
      </w:rPr>
    </w:pPr>
  </w:p>
  <w:p w14:paraId="1CAFA766" w14:textId="77777777" w:rsidR="00FF40DA" w:rsidRPr="00FF40DA" w:rsidRDefault="00086DB5" w:rsidP="00FF40DA">
    <w:pPr>
      <w:pStyle w:val="10"/>
      <w:ind w:left="1331"/>
      <w:rPr>
        <w:rFonts w:cs="mohammad bold art 1"/>
        <w:sz w:val="22"/>
        <w:szCs w:val="22"/>
        <w:rtl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attachedTemplate r:id="rId1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62953"/>
    <w:rsid w:val="0001380A"/>
    <w:rsid w:val="00086DB5"/>
    <w:rsid w:val="000D7978"/>
    <w:rsid w:val="000E50DF"/>
    <w:rsid w:val="000E72A6"/>
    <w:rsid w:val="000F4934"/>
    <w:rsid w:val="00162953"/>
    <w:rsid w:val="00187298"/>
    <w:rsid w:val="001D5C54"/>
    <w:rsid w:val="001F32BB"/>
    <w:rsid w:val="00346D45"/>
    <w:rsid w:val="00350626"/>
    <w:rsid w:val="003815FD"/>
    <w:rsid w:val="003A24B0"/>
    <w:rsid w:val="00433AFE"/>
    <w:rsid w:val="004418CE"/>
    <w:rsid w:val="004734B1"/>
    <w:rsid w:val="00484C89"/>
    <w:rsid w:val="0050539C"/>
    <w:rsid w:val="005600E8"/>
    <w:rsid w:val="005A7072"/>
    <w:rsid w:val="005F020D"/>
    <w:rsid w:val="0061283A"/>
    <w:rsid w:val="0065288C"/>
    <w:rsid w:val="00670D17"/>
    <w:rsid w:val="006715BB"/>
    <w:rsid w:val="006D6759"/>
    <w:rsid w:val="006E23A1"/>
    <w:rsid w:val="00710CE2"/>
    <w:rsid w:val="00727FD3"/>
    <w:rsid w:val="0083716F"/>
    <w:rsid w:val="008E5CBD"/>
    <w:rsid w:val="00921130"/>
    <w:rsid w:val="00937392"/>
    <w:rsid w:val="009779A3"/>
    <w:rsid w:val="00982C7E"/>
    <w:rsid w:val="009B757F"/>
    <w:rsid w:val="009E4A2B"/>
    <w:rsid w:val="00A07F15"/>
    <w:rsid w:val="00A10140"/>
    <w:rsid w:val="00A148C6"/>
    <w:rsid w:val="00AB44AA"/>
    <w:rsid w:val="00AB53E3"/>
    <w:rsid w:val="00AC7343"/>
    <w:rsid w:val="00B15E2B"/>
    <w:rsid w:val="00BA4AD5"/>
    <w:rsid w:val="00BB4DD1"/>
    <w:rsid w:val="00C11CD5"/>
    <w:rsid w:val="00C426D0"/>
    <w:rsid w:val="00C772BA"/>
    <w:rsid w:val="00C77D30"/>
    <w:rsid w:val="00CA0128"/>
    <w:rsid w:val="00CA2ABC"/>
    <w:rsid w:val="00CB5818"/>
    <w:rsid w:val="00CD4CCB"/>
    <w:rsid w:val="00CE7215"/>
    <w:rsid w:val="00CF5521"/>
    <w:rsid w:val="00D0266C"/>
    <w:rsid w:val="00D10E85"/>
    <w:rsid w:val="00D44FBF"/>
    <w:rsid w:val="00D572EF"/>
    <w:rsid w:val="00D6332B"/>
    <w:rsid w:val="00D66450"/>
    <w:rsid w:val="00DF4636"/>
    <w:rsid w:val="00E74395"/>
    <w:rsid w:val="00E9527E"/>
    <w:rsid w:val="00ED5634"/>
    <w:rsid w:val="00F0013F"/>
    <w:rsid w:val="00F104A3"/>
    <w:rsid w:val="00F60353"/>
    <w:rsid w:val="00F63CB3"/>
    <w:rsid w:val="00F656D0"/>
    <w:rsid w:val="00FB641A"/>
    <w:rsid w:val="00FC324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4:docId w14:val="3DBBBC22"/>
  <w15:docId w15:val="{128E5B49-F390-4C4F-B3B4-3F94FBE08D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84C89"/>
    <w:pPr>
      <w:bidi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1">
    <w:name w:val="heading 1"/>
    <w:basedOn w:val="a"/>
    <w:next w:val="a"/>
    <w:link w:val="1Char"/>
    <w:qFormat/>
    <w:rsid w:val="00484C89"/>
    <w:pPr>
      <w:keepNext/>
      <w:outlineLvl w:val="0"/>
    </w:pPr>
    <w:rPr>
      <w:rFonts w:cs="Traditional Arabic"/>
      <w:b/>
      <w:bCs/>
      <w:sz w:val="28"/>
      <w:szCs w:val="28"/>
      <w:lang w:eastAsia="ar-S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العنوان 1 Char"/>
    <w:basedOn w:val="a0"/>
    <w:link w:val="1"/>
    <w:rsid w:val="00484C89"/>
    <w:rPr>
      <w:rFonts w:ascii="Times New Roman" w:eastAsia="Times New Roman" w:hAnsi="Times New Roman" w:cs="Traditional Arabic"/>
      <w:b/>
      <w:bCs/>
      <w:sz w:val="28"/>
      <w:szCs w:val="28"/>
      <w:lang w:eastAsia="ar-SA"/>
    </w:rPr>
  </w:style>
  <w:style w:type="table" w:styleId="a3">
    <w:name w:val="Table Grid"/>
    <w:basedOn w:val="a1"/>
    <w:rsid w:val="00484C89"/>
    <w:pPr>
      <w:bidi/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0">
    <w:name w:val="رأس الصفحة1"/>
    <w:basedOn w:val="a"/>
    <w:link w:val="Char"/>
    <w:rsid w:val="00484C89"/>
    <w:pPr>
      <w:tabs>
        <w:tab w:val="center" w:pos="4153"/>
        <w:tab w:val="right" w:pos="8306"/>
      </w:tabs>
    </w:pPr>
  </w:style>
  <w:style w:type="character" w:customStyle="1" w:styleId="Char">
    <w:name w:val="رأس الصفحة Char"/>
    <w:link w:val="10"/>
    <w:rsid w:val="00484C89"/>
    <w:rPr>
      <w:rFonts w:ascii="Times New Roman" w:eastAsia="Times New Roman" w:hAnsi="Times New Roman" w:cs="Times New Roman"/>
      <w:sz w:val="24"/>
      <w:szCs w:val="24"/>
    </w:rPr>
  </w:style>
  <w:style w:type="paragraph" w:customStyle="1" w:styleId="11">
    <w:name w:val="تذييل الصفحة1"/>
    <w:basedOn w:val="a"/>
    <w:link w:val="Char0"/>
    <w:rsid w:val="00484C89"/>
    <w:pPr>
      <w:tabs>
        <w:tab w:val="center" w:pos="4153"/>
        <w:tab w:val="right" w:pos="8306"/>
      </w:tabs>
    </w:pPr>
  </w:style>
  <w:style w:type="character" w:customStyle="1" w:styleId="Char0">
    <w:name w:val="تذييل الصفحة Char"/>
    <w:link w:val="11"/>
    <w:rsid w:val="00484C89"/>
    <w:rPr>
      <w:rFonts w:ascii="Times New Roman" w:eastAsia="Times New Roman" w:hAnsi="Times New Roman" w:cs="Times New Roman"/>
      <w:sz w:val="24"/>
      <w:szCs w:val="24"/>
    </w:rPr>
  </w:style>
  <w:style w:type="paragraph" w:styleId="a4">
    <w:name w:val="List Paragraph"/>
    <w:basedOn w:val="a"/>
    <w:uiPriority w:val="34"/>
    <w:qFormat/>
    <w:rsid w:val="00484C89"/>
    <w:pPr>
      <w:spacing w:after="200" w:line="276" w:lineRule="auto"/>
      <w:ind w:left="720"/>
      <w:contextualSpacing/>
    </w:pPr>
    <w:rPr>
      <w:rFonts w:ascii="Calibri" w:hAnsi="Calibri" w:cs="Arial"/>
      <w:sz w:val="22"/>
      <w:szCs w:val="22"/>
    </w:rPr>
  </w:style>
  <w:style w:type="paragraph" w:styleId="a5">
    <w:name w:val="Balloon Text"/>
    <w:basedOn w:val="a"/>
    <w:link w:val="Char1"/>
    <w:uiPriority w:val="99"/>
    <w:semiHidden/>
    <w:unhideWhenUsed/>
    <w:rsid w:val="00484C89"/>
    <w:rPr>
      <w:rFonts w:ascii="Tahoma" w:hAnsi="Tahoma" w:cs="Tahoma"/>
      <w:sz w:val="16"/>
      <w:szCs w:val="16"/>
    </w:rPr>
  </w:style>
  <w:style w:type="character" w:customStyle="1" w:styleId="Char1">
    <w:name w:val="نص في بالون Char"/>
    <w:basedOn w:val="a0"/>
    <w:link w:val="a5"/>
    <w:uiPriority w:val="99"/>
    <w:semiHidden/>
    <w:rsid w:val="00484C89"/>
    <w:rPr>
      <w:rFonts w:ascii="Tahoma" w:eastAsia="Times New Roman" w:hAnsi="Tahoma" w:cs="Tahoma"/>
      <w:sz w:val="16"/>
      <w:szCs w:val="16"/>
    </w:rPr>
  </w:style>
  <w:style w:type="paragraph" w:styleId="a6">
    <w:name w:val="header"/>
    <w:basedOn w:val="a"/>
    <w:link w:val="Char10"/>
    <w:uiPriority w:val="99"/>
    <w:unhideWhenUsed/>
    <w:rsid w:val="00433AFE"/>
    <w:pPr>
      <w:tabs>
        <w:tab w:val="center" w:pos="4153"/>
        <w:tab w:val="right" w:pos="8306"/>
      </w:tabs>
    </w:pPr>
  </w:style>
  <w:style w:type="character" w:customStyle="1" w:styleId="Char10">
    <w:name w:val="رأس الصفحة Char1"/>
    <w:basedOn w:val="a0"/>
    <w:link w:val="a6"/>
    <w:uiPriority w:val="99"/>
    <w:rsid w:val="00433AFE"/>
    <w:rPr>
      <w:rFonts w:ascii="Times New Roman" w:eastAsia="Times New Roman" w:hAnsi="Times New Roman" w:cs="Times New Roman"/>
      <w:sz w:val="24"/>
      <w:szCs w:val="24"/>
    </w:rPr>
  </w:style>
  <w:style w:type="paragraph" w:styleId="a7">
    <w:name w:val="footer"/>
    <w:basedOn w:val="a"/>
    <w:link w:val="Char11"/>
    <w:uiPriority w:val="99"/>
    <w:unhideWhenUsed/>
    <w:rsid w:val="00433AFE"/>
    <w:pPr>
      <w:tabs>
        <w:tab w:val="center" w:pos="4153"/>
        <w:tab w:val="right" w:pos="8306"/>
      </w:tabs>
    </w:pPr>
  </w:style>
  <w:style w:type="character" w:customStyle="1" w:styleId="Char11">
    <w:name w:val="تذييل الصفحة Char1"/>
    <w:basedOn w:val="a0"/>
    <w:link w:val="a7"/>
    <w:uiPriority w:val="99"/>
    <w:rsid w:val="00433AFE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2.jpeg"/><Relationship Id="rId2" Type="http://schemas.openxmlformats.org/officeDocument/2006/relationships/image" Target="media/image10.png"/><Relationship Id="rId1" Type="http://schemas.openxmlformats.org/officeDocument/2006/relationships/image" Target="media/image1.png"/><Relationship Id="rId4" Type="http://schemas.openxmlformats.org/officeDocument/2006/relationships/image" Target="media/image3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Lap_Tech\Desktop\&#1582;&#1591;&#1575;&#1576;%20&#1576;&#1575;&#1587;&#1605;%20&#1605;&#1583;&#1610;&#1585;%20&#1575;&#1604;&#1593;&#1605;&#1604;&#1610;&#1575;&#1578;.dotx" TargetMode="Externa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F9A14BE-76A6-4D47-BFC8-0D93C70CEC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خطاب باسم مدير العمليات</Template>
  <TotalTime>0</TotalTime>
  <Pages>1</Pages>
  <Words>125</Words>
  <Characters>716</Characters>
  <Application>Microsoft Office Word</Application>
  <DocSecurity>0</DocSecurity>
  <Lines>5</Lines>
  <Paragraphs>1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Lap_Tech</dc:creator>
  <cp:lastModifiedBy>Hadi</cp:lastModifiedBy>
  <cp:revision>3</cp:revision>
  <cp:lastPrinted>2026-08-24T10:39:00Z</cp:lastPrinted>
  <dcterms:created xsi:type="dcterms:W3CDTF">2026-08-24T10:39:00Z</dcterms:created>
  <dcterms:modified xsi:type="dcterms:W3CDTF">2026-10-01T07:37:00Z</dcterms:modified>
</cp:coreProperties>
</file>