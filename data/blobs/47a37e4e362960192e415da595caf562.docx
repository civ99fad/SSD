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4C89" w:rsidRDefault="00057345" w:rsidP="00C84A37">
      <w:pPr>
        <w:pStyle w:val="1"/>
        <w:tabs>
          <w:tab w:val="center" w:pos="5102"/>
        </w:tabs>
        <w:rPr>
          <w:rFonts w:cs="W1 SHUROOQ 16 011"/>
          <w:sz w:val="30"/>
          <w:szCs w:val="30"/>
          <w:u w:val="double"/>
          <w:rtl/>
        </w:rPr>
      </w:pPr>
      <w:r>
        <w:rPr>
          <w:rFonts w:cs="mohammad bold art 1"/>
          <w:noProof/>
          <w:sz w:val="14"/>
          <w:szCs w:val="14"/>
          <w:rtl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-109220</wp:posOffset>
                </wp:positionH>
                <wp:positionV relativeFrom="paragraph">
                  <wp:posOffset>-1078865</wp:posOffset>
                </wp:positionV>
                <wp:extent cx="2748280" cy="905510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8280" cy="905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F2A2B" w:rsidRPr="004F2A2B" w:rsidRDefault="004F2A2B" w:rsidP="007B74D5">
                            <w:pPr>
                              <w:rPr>
                                <w:rFonts w:cs="mohammad bold art 1"/>
                                <w:sz w:val="28"/>
                                <w:szCs w:val="28"/>
                                <w:rtl/>
                              </w:rPr>
                            </w:pPr>
                            <w:r w:rsidRPr="004F2A2B">
                              <w:rPr>
                                <w:rFonts w:cs="mohammad bold art 1" w:hint="cs"/>
                                <w:sz w:val="28"/>
                                <w:szCs w:val="28"/>
                                <w:rtl/>
                              </w:rPr>
                              <w:t xml:space="preserve">رقم </w:t>
                            </w:r>
                            <w:proofErr w:type="gramStart"/>
                            <w:r w:rsidRPr="004F2A2B">
                              <w:rPr>
                                <w:rFonts w:cs="mohammad bold art 1" w:hint="cs"/>
                                <w:sz w:val="28"/>
                                <w:szCs w:val="28"/>
                                <w:rtl/>
                              </w:rPr>
                              <w:t>الصادر</w:t>
                            </w:r>
                            <w:r w:rsidR="008B461D">
                              <w:rPr>
                                <w:rFonts w:cs="mohammad bold art 1" w:hint="cs"/>
                                <w:sz w:val="28"/>
                                <w:szCs w:val="28"/>
                                <w:rtl/>
                              </w:rPr>
                              <w:t xml:space="preserve"> :</w:t>
                            </w:r>
                            <w:proofErr w:type="gramEnd"/>
                            <w:r w:rsidR="0077798F">
                              <w:rPr>
                                <w:rFonts w:cs="mohammad bold art 1" w:hint="cs"/>
                                <w:sz w:val="28"/>
                                <w:szCs w:val="28"/>
                                <w:rtl/>
                              </w:rPr>
                              <w:t xml:space="preserve"> 37 /</w:t>
                            </w:r>
                            <w:r w:rsidR="00C02C5B">
                              <w:rPr>
                                <w:rFonts w:cs="mohammad bold art 1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77798F">
                              <w:rPr>
                                <w:rFonts w:cs="mohammad bold art 1" w:hint="cs"/>
                                <w:sz w:val="28"/>
                                <w:szCs w:val="28"/>
                                <w:rtl/>
                              </w:rPr>
                              <w:t>37</w:t>
                            </w:r>
                            <w:r w:rsidR="00C02C5B">
                              <w:rPr>
                                <w:rFonts w:cs="mohammad bold art 1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77798F">
                              <w:rPr>
                                <w:rFonts w:cs="mohammad bold art 1" w:hint="cs"/>
                                <w:sz w:val="28"/>
                                <w:szCs w:val="28"/>
                                <w:rtl/>
                              </w:rPr>
                              <w:t>/</w:t>
                            </w:r>
                            <w:r w:rsidR="00932508">
                              <w:rPr>
                                <w:rFonts w:cs="mohammad bold art 1" w:hint="cs"/>
                                <w:sz w:val="28"/>
                                <w:szCs w:val="28"/>
                                <w:rtl/>
                              </w:rPr>
                              <w:t>3</w:t>
                            </w:r>
                            <w:r w:rsidR="0077798F">
                              <w:rPr>
                                <w:rFonts w:cs="mohammad bold art 1" w:hint="cs"/>
                                <w:sz w:val="28"/>
                                <w:szCs w:val="28"/>
                                <w:rtl/>
                              </w:rPr>
                              <w:t>/</w:t>
                            </w:r>
                            <w:r w:rsidR="007B74D5">
                              <w:rPr>
                                <w:rFonts w:cs="mohammad bold art 1" w:hint="cs"/>
                                <w:sz w:val="28"/>
                                <w:szCs w:val="28"/>
                                <w:rtl/>
                              </w:rPr>
                              <w:t>-</w:t>
                            </w:r>
                            <w:r w:rsidR="0077798F">
                              <w:rPr>
                                <w:rFonts w:cs="mohammad bold art 1" w:hint="cs"/>
                                <w:sz w:val="28"/>
                                <w:szCs w:val="28"/>
                                <w:rtl/>
                              </w:rPr>
                              <w:t>/</w:t>
                            </w:r>
                            <w:r w:rsidR="00C02C5B">
                              <w:rPr>
                                <w:rFonts w:cs="mohammad bold art 1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7B74D5">
                              <w:rPr>
                                <w:rFonts w:cs="mohammad bold art 1" w:hint="cs"/>
                                <w:sz w:val="28"/>
                                <w:szCs w:val="28"/>
                                <w:rtl/>
                              </w:rPr>
                              <w:t>-</w:t>
                            </w:r>
                            <w:r w:rsidR="0077798F">
                              <w:rPr>
                                <w:rFonts w:cs="mohammad bold art 1" w:hint="cs"/>
                                <w:sz w:val="28"/>
                                <w:szCs w:val="28"/>
                                <w:rtl/>
                              </w:rPr>
                              <w:t>/</w:t>
                            </w:r>
                            <w:r w:rsidR="007B74D5">
                              <w:rPr>
                                <w:rFonts w:cs="mohammad bold art 1" w:hint="cs"/>
                                <w:sz w:val="28"/>
                                <w:szCs w:val="28"/>
                                <w:rtl/>
                              </w:rPr>
                              <w:t>-</w:t>
                            </w:r>
                            <w:r w:rsidR="00283731">
                              <w:rPr>
                                <w:rFonts w:cs="mohammad bold art 1" w:hint="cs"/>
                                <w:sz w:val="28"/>
                                <w:szCs w:val="28"/>
                                <w:rtl/>
                              </w:rPr>
                              <w:t xml:space="preserve">   </w:t>
                            </w:r>
                            <w:r w:rsidR="00932508">
                              <w:rPr>
                                <w:rFonts w:cs="mohammad bold art 1" w:hint="cs"/>
                                <w:sz w:val="28"/>
                                <w:szCs w:val="28"/>
                                <w:rtl/>
                              </w:rPr>
                              <w:t>د</w:t>
                            </w:r>
                            <w:r w:rsidR="0077798F">
                              <w:rPr>
                                <w:rFonts w:cs="mohammad bold art 1" w:hint="cs"/>
                                <w:sz w:val="28"/>
                                <w:szCs w:val="28"/>
                                <w:rtl/>
                              </w:rPr>
                              <w:t>ف</w:t>
                            </w:r>
                          </w:p>
                          <w:p w:rsidR="004F2A2B" w:rsidRPr="004F2A2B" w:rsidRDefault="004F2A2B" w:rsidP="007B74D5">
                            <w:pPr>
                              <w:rPr>
                                <w:rFonts w:cs="mohammad bold art 1"/>
                                <w:sz w:val="28"/>
                                <w:szCs w:val="28"/>
                                <w:rtl/>
                              </w:rPr>
                            </w:pPr>
                            <w:proofErr w:type="gramStart"/>
                            <w:r w:rsidRPr="004F2A2B">
                              <w:rPr>
                                <w:rFonts w:cs="mohammad bold art 1" w:hint="cs"/>
                                <w:sz w:val="28"/>
                                <w:szCs w:val="28"/>
                                <w:rtl/>
                              </w:rPr>
                              <w:t>الـ</w:t>
                            </w:r>
                            <w:r w:rsidR="008B461D">
                              <w:rPr>
                                <w:rFonts w:cs="mohammad bold art 1" w:hint="cs"/>
                                <w:sz w:val="28"/>
                                <w:szCs w:val="28"/>
                                <w:rtl/>
                              </w:rPr>
                              <w:t>ـ</w:t>
                            </w:r>
                            <w:r w:rsidRPr="004F2A2B">
                              <w:rPr>
                                <w:rFonts w:cs="mohammad bold art 1" w:hint="cs"/>
                                <w:sz w:val="28"/>
                                <w:szCs w:val="28"/>
                                <w:rtl/>
                              </w:rPr>
                              <w:t>ت</w:t>
                            </w:r>
                            <w:r w:rsidR="008B461D">
                              <w:rPr>
                                <w:rFonts w:cs="mohammad bold art 1" w:hint="cs"/>
                                <w:sz w:val="28"/>
                                <w:szCs w:val="28"/>
                                <w:rtl/>
                              </w:rPr>
                              <w:t>ـ</w:t>
                            </w:r>
                            <w:r w:rsidRPr="004F2A2B">
                              <w:rPr>
                                <w:rFonts w:cs="mohammad bold art 1" w:hint="cs"/>
                                <w:sz w:val="28"/>
                                <w:szCs w:val="28"/>
                                <w:rtl/>
                              </w:rPr>
                              <w:t>اري</w:t>
                            </w:r>
                            <w:r w:rsidR="008B461D">
                              <w:rPr>
                                <w:rFonts w:cs="mohammad bold art 1" w:hint="cs"/>
                                <w:sz w:val="28"/>
                                <w:szCs w:val="28"/>
                                <w:rtl/>
                              </w:rPr>
                              <w:t>ـــــ</w:t>
                            </w:r>
                            <w:r w:rsidRPr="004F2A2B">
                              <w:rPr>
                                <w:rFonts w:cs="mohammad bold art 1" w:hint="cs"/>
                                <w:sz w:val="28"/>
                                <w:szCs w:val="28"/>
                                <w:rtl/>
                              </w:rPr>
                              <w:t xml:space="preserve">ـخ </w:t>
                            </w:r>
                            <w:r w:rsidR="008B461D">
                              <w:rPr>
                                <w:rFonts w:cs="mohammad bold art 1" w:hint="cs"/>
                                <w:sz w:val="28"/>
                                <w:szCs w:val="28"/>
                                <w:rtl/>
                              </w:rPr>
                              <w:t>:</w:t>
                            </w:r>
                            <w:proofErr w:type="gramEnd"/>
                            <w:r w:rsidR="0077798F">
                              <w:rPr>
                                <w:rFonts w:cs="mohammad bold art 1" w:hint="cs"/>
                                <w:sz w:val="28"/>
                                <w:szCs w:val="28"/>
                                <w:rtl/>
                              </w:rPr>
                              <w:t xml:space="preserve">    </w:t>
                            </w:r>
                            <w:r w:rsidR="007B74D5">
                              <w:rPr>
                                <w:rFonts w:cs="mohammad bold art 1" w:hint="cs"/>
                                <w:sz w:val="28"/>
                                <w:szCs w:val="28"/>
                                <w:rtl/>
                              </w:rPr>
                              <w:t>-</w:t>
                            </w:r>
                            <w:r w:rsidR="0077798F">
                              <w:rPr>
                                <w:rFonts w:cs="mohammad bold art 1" w:hint="cs"/>
                                <w:sz w:val="28"/>
                                <w:szCs w:val="28"/>
                                <w:rtl/>
                              </w:rPr>
                              <w:t xml:space="preserve"> / </w:t>
                            </w:r>
                            <w:r w:rsidR="007B74D5">
                              <w:rPr>
                                <w:rFonts w:cs="mohammad bold art 1" w:hint="cs"/>
                                <w:sz w:val="28"/>
                                <w:szCs w:val="28"/>
                                <w:rtl/>
                              </w:rPr>
                              <w:t>-</w:t>
                            </w:r>
                            <w:r w:rsidR="0077798F">
                              <w:rPr>
                                <w:rFonts w:cs="mohammad bold art 1" w:hint="cs"/>
                                <w:sz w:val="28"/>
                                <w:szCs w:val="28"/>
                                <w:rtl/>
                              </w:rPr>
                              <w:t xml:space="preserve">/ </w:t>
                            </w:r>
                            <w:r w:rsidR="00D71CB9">
                              <w:rPr>
                                <w:rFonts w:cs="mohammad bold art 1" w:hint="cs"/>
                                <w:sz w:val="28"/>
                                <w:szCs w:val="28"/>
                                <w:rtl/>
                              </w:rPr>
                              <w:t>144</w:t>
                            </w:r>
                            <w:r w:rsidR="008945EF">
                              <w:rPr>
                                <w:rFonts w:cs="mohammad bold art 1" w:hint="cs"/>
                                <w:sz w:val="28"/>
                                <w:szCs w:val="28"/>
                                <w:rtl/>
                              </w:rPr>
                              <w:t>8</w:t>
                            </w:r>
                            <w:r w:rsidR="00D71CB9">
                              <w:rPr>
                                <w:rFonts w:cs="mohammad bold art 1" w:hint="cs"/>
                                <w:sz w:val="28"/>
                                <w:szCs w:val="28"/>
                                <w:rtl/>
                              </w:rPr>
                              <w:t>هـ</w:t>
                            </w:r>
                          </w:p>
                          <w:p w:rsidR="004F2A2B" w:rsidRPr="004F2A2B" w:rsidRDefault="004F2A2B" w:rsidP="007B74D5">
                            <w:pPr>
                              <w:rPr>
                                <w:rFonts w:cs="mohammad bold art 1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4F2A2B">
                              <w:rPr>
                                <w:rFonts w:cs="mohammad bold art 1" w:hint="cs"/>
                                <w:sz w:val="28"/>
                                <w:szCs w:val="28"/>
                                <w:rtl/>
                              </w:rPr>
                              <w:t>المشفوع</w:t>
                            </w:r>
                            <w:r w:rsidR="008B461D">
                              <w:rPr>
                                <w:rFonts w:cs="mohammad bold art 1" w:hint="cs"/>
                                <w:sz w:val="28"/>
                                <w:szCs w:val="28"/>
                                <w:rtl/>
                              </w:rPr>
                              <w:t>ـ</w:t>
                            </w:r>
                            <w:r w:rsidRPr="004F2A2B">
                              <w:rPr>
                                <w:rFonts w:cs="mohammad bold art 1" w:hint="cs"/>
                                <w:sz w:val="28"/>
                                <w:szCs w:val="28"/>
                                <w:rtl/>
                              </w:rPr>
                              <w:t xml:space="preserve">ات </w:t>
                            </w:r>
                            <w:r w:rsidR="007E19F2">
                              <w:rPr>
                                <w:rFonts w:cs="mohammad bold art 1" w:hint="cs"/>
                                <w:sz w:val="28"/>
                                <w:szCs w:val="28"/>
                                <w:rtl/>
                              </w:rPr>
                              <w:t xml:space="preserve"> :</w:t>
                            </w:r>
                            <w:proofErr w:type="gramEnd"/>
                            <w:r w:rsidR="008D24BB">
                              <w:rPr>
                                <w:rFonts w:cs="mohammad bold art 1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7B74D5">
                              <w:rPr>
                                <w:rFonts w:cs="mohammad bold art 1" w:hint="cs"/>
                                <w:sz w:val="28"/>
                                <w:szCs w:val="28"/>
                                <w:rtl/>
                              </w:rPr>
                              <w:t>-</w:t>
                            </w:r>
                            <w:r w:rsidR="001137F0">
                              <w:rPr>
                                <w:rFonts w:cs="mohammad bold art 1" w:hint="cs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8.6pt;margin-top:-84.95pt;width:216.4pt;height:71.3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" stroked="f">
                <v:textbox style="mso-fit-shape-to-text:t">
                  <w:txbxContent>
                    <w:p w:rsidR="004F2A2B" w:rsidRPr="004F2A2B" w:rsidRDefault="004F2A2B" w:rsidP="007B74D5">
                      <w:pPr>
                        <w:rPr>
                          <w:rFonts w:cs="mohammad bold art 1"/>
                          <w:sz w:val="28"/>
                          <w:szCs w:val="28"/>
                          <w:rtl/>
                        </w:rPr>
                      </w:pPr>
                      <w:r w:rsidRPr="004F2A2B">
                        <w:rPr>
                          <w:rFonts w:cs="mohammad bold art 1" w:hint="cs"/>
                          <w:sz w:val="28"/>
                          <w:szCs w:val="28"/>
                          <w:rtl/>
                        </w:rPr>
                        <w:t xml:space="preserve">رقم </w:t>
                      </w:r>
                      <w:proofErr w:type="gramStart"/>
                      <w:r w:rsidRPr="004F2A2B">
                        <w:rPr>
                          <w:rFonts w:cs="mohammad bold art 1" w:hint="cs"/>
                          <w:sz w:val="28"/>
                          <w:szCs w:val="28"/>
                          <w:rtl/>
                        </w:rPr>
                        <w:t>الصادر</w:t>
                      </w:r>
                      <w:r w:rsidR="008B461D">
                        <w:rPr>
                          <w:rFonts w:cs="mohammad bold art 1" w:hint="cs"/>
                          <w:sz w:val="28"/>
                          <w:szCs w:val="28"/>
                          <w:rtl/>
                        </w:rPr>
                        <w:t xml:space="preserve"> :</w:t>
                      </w:r>
                      <w:proofErr w:type="gramEnd"/>
                      <w:r w:rsidR="0077798F">
                        <w:rPr>
                          <w:rFonts w:cs="mohammad bold art 1" w:hint="cs"/>
                          <w:sz w:val="28"/>
                          <w:szCs w:val="28"/>
                          <w:rtl/>
                        </w:rPr>
                        <w:t xml:space="preserve"> 37 /</w:t>
                      </w:r>
                      <w:r w:rsidR="00C02C5B">
                        <w:rPr>
                          <w:rFonts w:cs="mohammad bold art 1"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77798F">
                        <w:rPr>
                          <w:rFonts w:cs="mohammad bold art 1" w:hint="cs"/>
                          <w:sz w:val="28"/>
                          <w:szCs w:val="28"/>
                          <w:rtl/>
                        </w:rPr>
                        <w:t>37</w:t>
                      </w:r>
                      <w:r w:rsidR="00C02C5B">
                        <w:rPr>
                          <w:rFonts w:cs="mohammad bold art 1"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77798F">
                        <w:rPr>
                          <w:rFonts w:cs="mohammad bold art 1" w:hint="cs"/>
                          <w:sz w:val="28"/>
                          <w:szCs w:val="28"/>
                          <w:rtl/>
                        </w:rPr>
                        <w:t>/</w:t>
                      </w:r>
                      <w:r w:rsidR="00932508">
                        <w:rPr>
                          <w:rFonts w:cs="mohammad bold art 1" w:hint="cs"/>
                          <w:sz w:val="28"/>
                          <w:szCs w:val="28"/>
                          <w:rtl/>
                        </w:rPr>
                        <w:t>3</w:t>
                      </w:r>
                      <w:r w:rsidR="0077798F">
                        <w:rPr>
                          <w:rFonts w:cs="mohammad bold art 1" w:hint="cs"/>
                          <w:sz w:val="28"/>
                          <w:szCs w:val="28"/>
                          <w:rtl/>
                        </w:rPr>
                        <w:t>/</w:t>
                      </w:r>
                      <w:r w:rsidR="007B74D5">
                        <w:rPr>
                          <w:rFonts w:cs="mohammad bold art 1" w:hint="cs"/>
                          <w:sz w:val="28"/>
                          <w:szCs w:val="28"/>
                          <w:rtl/>
                        </w:rPr>
                        <w:t>-</w:t>
                      </w:r>
                      <w:r w:rsidR="0077798F">
                        <w:rPr>
                          <w:rFonts w:cs="mohammad bold art 1" w:hint="cs"/>
                          <w:sz w:val="28"/>
                          <w:szCs w:val="28"/>
                          <w:rtl/>
                        </w:rPr>
                        <w:t>/</w:t>
                      </w:r>
                      <w:r w:rsidR="00C02C5B">
                        <w:rPr>
                          <w:rFonts w:cs="mohammad bold art 1"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7B74D5">
                        <w:rPr>
                          <w:rFonts w:cs="mohammad bold art 1" w:hint="cs"/>
                          <w:sz w:val="28"/>
                          <w:szCs w:val="28"/>
                          <w:rtl/>
                        </w:rPr>
                        <w:t>-</w:t>
                      </w:r>
                      <w:r w:rsidR="0077798F">
                        <w:rPr>
                          <w:rFonts w:cs="mohammad bold art 1" w:hint="cs"/>
                          <w:sz w:val="28"/>
                          <w:szCs w:val="28"/>
                          <w:rtl/>
                        </w:rPr>
                        <w:t>/</w:t>
                      </w:r>
                      <w:r w:rsidR="007B74D5">
                        <w:rPr>
                          <w:rFonts w:cs="mohammad bold art 1" w:hint="cs"/>
                          <w:sz w:val="28"/>
                          <w:szCs w:val="28"/>
                          <w:rtl/>
                        </w:rPr>
                        <w:t>-</w:t>
                      </w:r>
                      <w:r w:rsidR="00283731">
                        <w:rPr>
                          <w:rFonts w:cs="mohammad bold art 1" w:hint="cs"/>
                          <w:sz w:val="28"/>
                          <w:szCs w:val="28"/>
                          <w:rtl/>
                        </w:rPr>
                        <w:t xml:space="preserve">   </w:t>
                      </w:r>
                      <w:r w:rsidR="00932508">
                        <w:rPr>
                          <w:rFonts w:cs="mohammad bold art 1" w:hint="cs"/>
                          <w:sz w:val="28"/>
                          <w:szCs w:val="28"/>
                          <w:rtl/>
                        </w:rPr>
                        <w:t>د</w:t>
                      </w:r>
                      <w:r w:rsidR="0077798F">
                        <w:rPr>
                          <w:rFonts w:cs="mohammad bold art 1" w:hint="cs"/>
                          <w:sz w:val="28"/>
                          <w:szCs w:val="28"/>
                          <w:rtl/>
                        </w:rPr>
                        <w:t>ف</w:t>
                      </w:r>
                    </w:p>
                    <w:p w:rsidR="004F2A2B" w:rsidRPr="004F2A2B" w:rsidRDefault="004F2A2B" w:rsidP="007B74D5">
                      <w:pPr>
                        <w:rPr>
                          <w:rFonts w:cs="mohammad bold art 1"/>
                          <w:sz w:val="28"/>
                          <w:szCs w:val="28"/>
                          <w:rtl/>
                        </w:rPr>
                      </w:pPr>
                      <w:proofErr w:type="gramStart"/>
                      <w:r w:rsidRPr="004F2A2B">
                        <w:rPr>
                          <w:rFonts w:cs="mohammad bold art 1" w:hint="cs"/>
                          <w:sz w:val="28"/>
                          <w:szCs w:val="28"/>
                          <w:rtl/>
                        </w:rPr>
                        <w:t>الـ</w:t>
                      </w:r>
                      <w:r w:rsidR="008B461D">
                        <w:rPr>
                          <w:rFonts w:cs="mohammad bold art 1" w:hint="cs"/>
                          <w:sz w:val="28"/>
                          <w:szCs w:val="28"/>
                          <w:rtl/>
                        </w:rPr>
                        <w:t>ـ</w:t>
                      </w:r>
                      <w:r w:rsidRPr="004F2A2B">
                        <w:rPr>
                          <w:rFonts w:cs="mohammad bold art 1" w:hint="cs"/>
                          <w:sz w:val="28"/>
                          <w:szCs w:val="28"/>
                          <w:rtl/>
                        </w:rPr>
                        <w:t>ت</w:t>
                      </w:r>
                      <w:r w:rsidR="008B461D">
                        <w:rPr>
                          <w:rFonts w:cs="mohammad bold art 1" w:hint="cs"/>
                          <w:sz w:val="28"/>
                          <w:szCs w:val="28"/>
                          <w:rtl/>
                        </w:rPr>
                        <w:t>ـ</w:t>
                      </w:r>
                      <w:r w:rsidRPr="004F2A2B">
                        <w:rPr>
                          <w:rFonts w:cs="mohammad bold art 1" w:hint="cs"/>
                          <w:sz w:val="28"/>
                          <w:szCs w:val="28"/>
                          <w:rtl/>
                        </w:rPr>
                        <w:t>اري</w:t>
                      </w:r>
                      <w:r w:rsidR="008B461D">
                        <w:rPr>
                          <w:rFonts w:cs="mohammad bold art 1" w:hint="cs"/>
                          <w:sz w:val="28"/>
                          <w:szCs w:val="28"/>
                          <w:rtl/>
                        </w:rPr>
                        <w:t>ـــــ</w:t>
                      </w:r>
                      <w:r w:rsidRPr="004F2A2B">
                        <w:rPr>
                          <w:rFonts w:cs="mohammad bold art 1" w:hint="cs"/>
                          <w:sz w:val="28"/>
                          <w:szCs w:val="28"/>
                          <w:rtl/>
                        </w:rPr>
                        <w:t xml:space="preserve">ـخ </w:t>
                      </w:r>
                      <w:r w:rsidR="008B461D">
                        <w:rPr>
                          <w:rFonts w:cs="mohammad bold art 1" w:hint="cs"/>
                          <w:sz w:val="28"/>
                          <w:szCs w:val="28"/>
                          <w:rtl/>
                        </w:rPr>
                        <w:t>:</w:t>
                      </w:r>
                      <w:proofErr w:type="gramEnd"/>
                      <w:r w:rsidR="0077798F">
                        <w:rPr>
                          <w:rFonts w:cs="mohammad bold art 1" w:hint="cs"/>
                          <w:sz w:val="28"/>
                          <w:szCs w:val="28"/>
                          <w:rtl/>
                        </w:rPr>
                        <w:t xml:space="preserve">    </w:t>
                      </w:r>
                      <w:r w:rsidR="007B74D5">
                        <w:rPr>
                          <w:rFonts w:cs="mohammad bold art 1" w:hint="cs"/>
                          <w:sz w:val="28"/>
                          <w:szCs w:val="28"/>
                          <w:rtl/>
                        </w:rPr>
                        <w:t>-</w:t>
                      </w:r>
                      <w:r w:rsidR="0077798F">
                        <w:rPr>
                          <w:rFonts w:cs="mohammad bold art 1" w:hint="cs"/>
                          <w:sz w:val="28"/>
                          <w:szCs w:val="28"/>
                          <w:rtl/>
                        </w:rPr>
                        <w:t xml:space="preserve"> / </w:t>
                      </w:r>
                      <w:r w:rsidR="007B74D5">
                        <w:rPr>
                          <w:rFonts w:cs="mohammad bold art 1" w:hint="cs"/>
                          <w:sz w:val="28"/>
                          <w:szCs w:val="28"/>
                          <w:rtl/>
                        </w:rPr>
                        <w:t>-</w:t>
                      </w:r>
                      <w:r w:rsidR="0077798F">
                        <w:rPr>
                          <w:rFonts w:cs="mohammad bold art 1" w:hint="cs"/>
                          <w:sz w:val="28"/>
                          <w:szCs w:val="28"/>
                          <w:rtl/>
                        </w:rPr>
                        <w:t xml:space="preserve">/ </w:t>
                      </w:r>
                      <w:r w:rsidR="00D71CB9">
                        <w:rPr>
                          <w:rFonts w:cs="mohammad bold art 1" w:hint="cs"/>
                          <w:sz w:val="28"/>
                          <w:szCs w:val="28"/>
                          <w:rtl/>
                        </w:rPr>
                        <w:t>144</w:t>
                      </w:r>
                      <w:r w:rsidR="008945EF">
                        <w:rPr>
                          <w:rFonts w:cs="mohammad bold art 1" w:hint="cs"/>
                          <w:sz w:val="28"/>
                          <w:szCs w:val="28"/>
                          <w:rtl/>
                        </w:rPr>
                        <w:t>8</w:t>
                      </w:r>
                      <w:r w:rsidR="00D71CB9">
                        <w:rPr>
                          <w:rFonts w:cs="mohammad bold art 1" w:hint="cs"/>
                          <w:sz w:val="28"/>
                          <w:szCs w:val="28"/>
                          <w:rtl/>
                        </w:rPr>
                        <w:t>هـ</w:t>
                      </w:r>
                    </w:p>
                    <w:p w:rsidR="004F2A2B" w:rsidRPr="004F2A2B" w:rsidRDefault="004F2A2B" w:rsidP="007B74D5">
                      <w:pPr>
                        <w:rPr>
                          <w:rFonts w:cs="mohammad bold art 1"/>
                          <w:sz w:val="28"/>
                          <w:szCs w:val="28"/>
                        </w:rPr>
                      </w:pPr>
                      <w:proofErr w:type="gramStart"/>
                      <w:r w:rsidRPr="004F2A2B">
                        <w:rPr>
                          <w:rFonts w:cs="mohammad bold art 1" w:hint="cs"/>
                          <w:sz w:val="28"/>
                          <w:szCs w:val="28"/>
                          <w:rtl/>
                        </w:rPr>
                        <w:t>المشفوع</w:t>
                      </w:r>
                      <w:r w:rsidR="008B461D">
                        <w:rPr>
                          <w:rFonts w:cs="mohammad bold art 1" w:hint="cs"/>
                          <w:sz w:val="28"/>
                          <w:szCs w:val="28"/>
                          <w:rtl/>
                        </w:rPr>
                        <w:t>ـ</w:t>
                      </w:r>
                      <w:r w:rsidRPr="004F2A2B">
                        <w:rPr>
                          <w:rFonts w:cs="mohammad bold art 1" w:hint="cs"/>
                          <w:sz w:val="28"/>
                          <w:szCs w:val="28"/>
                          <w:rtl/>
                        </w:rPr>
                        <w:t xml:space="preserve">ات </w:t>
                      </w:r>
                      <w:r w:rsidR="007E19F2">
                        <w:rPr>
                          <w:rFonts w:cs="mohammad bold art 1" w:hint="cs"/>
                          <w:sz w:val="28"/>
                          <w:szCs w:val="28"/>
                          <w:rtl/>
                        </w:rPr>
                        <w:t xml:space="preserve"> :</w:t>
                      </w:r>
                      <w:proofErr w:type="gramEnd"/>
                      <w:r w:rsidR="008D24BB">
                        <w:rPr>
                          <w:rFonts w:cs="mohammad bold art 1"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7B74D5">
                        <w:rPr>
                          <w:rFonts w:cs="mohammad bold art 1" w:hint="cs"/>
                          <w:sz w:val="28"/>
                          <w:szCs w:val="28"/>
                          <w:rtl/>
                        </w:rPr>
                        <w:t>-</w:t>
                      </w:r>
                      <w:r w:rsidR="001137F0">
                        <w:rPr>
                          <w:rFonts w:cs="mohammad bold art 1" w:hint="cs"/>
                          <w:sz w:val="28"/>
                          <w:szCs w:val="28"/>
                          <w:rtl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E32385" w:rsidRPr="007C16E6" w:rsidRDefault="00E32385" w:rsidP="00595A5F">
      <w:pPr>
        <w:jc w:val="center"/>
        <w:rPr>
          <w:rFonts w:cs="mohammad bold art 1"/>
          <w:sz w:val="8"/>
          <w:szCs w:val="8"/>
          <w:rtl/>
        </w:rPr>
      </w:pPr>
    </w:p>
    <w:p w:rsidR="00595A5F" w:rsidRDefault="00595A5F" w:rsidP="00595A5F">
      <w:pPr>
        <w:jc w:val="center"/>
        <w:rPr>
          <w:rFonts w:cs="mohammad bold art 1"/>
          <w:b/>
          <w:bCs/>
          <w:sz w:val="32"/>
          <w:szCs w:val="32"/>
          <w:rtl/>
        </w:rPr>
      </w:pPr>
      <w:r w:rsidRPr="00595A5F">
        <w:rPr>
          <w:rFonts w:cs="mohammad bold art 1"/>
          <w:sz w:val="32"/>
          <w:szCs w:val="32"/>
          <w:rtl/>
        </w:rPr>
        <w:t xml:space="preserve">نموذج مباشرة </w:t>
      </w:r>
    </w:p>
    <w:p w:rsidR="00595A5F" w:rsidRPr="00C84A37" w:rsidRDefault="00595A5F" w:rsidP="00595A5F">
      <w:pPr>
        <w:jc w:val="center"/>
        <w:rPr>
          <w:rFonts w:cs="mohammad bold art 1"/>
          <w:b/>
          <w:bCs/>
          <w:sz w:val="8"/>
          <w:szCs w:val="8"/>
          <w:rtl/>
        </w:rPr>
      </w:pPr>
    </w:p>
    <w:tbl>
      <w:tblPr>
        <w:tblStyle w:val="a3"/>
        <w:bidiVisual/>
        <w:tblW w:w="10269" w:type="dxa"/>
        <w:jc w:val="center"/>
        <w:tblLayout w:type="fixed"/>
        <w:tblLook w:val="04A0" w:firstRow="1" w:lastRow="0" w:firstColumn="1" w:lastColumn="0" w:noHBand="0" w:noVBand="1"/>
      </w:tblPr>
      <w:tblGrid>
        <w:gridCol w:w="1619"/>
        <w:gridCol w:w="1417"/>
        <w:gridCol w:w="1418"/>
        <w:gridCol w:w="1559"/>
        <w:gridCol w:w="1562"/>
        <w:gridCol w:w="1273"/>
        <w:gridCol w:w="1421"/>
      </w:tblGrid>
      <w:tr w:rsidR="00595A5F" w:rsidTr="0073686A">
        <w:trPr>
          <w:jc w:val="center"/>
        </w:trPr>
        <w:tc>
          <w:tcPr>
            <w:tcW w:w="16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95A5F" w:rsidRPr="00595A5F" w:rsidRDefault="00450E55" w:rsidP="0055026B">
            <w:pPr>
              <w:rPr>
                <w:rFonts w:cs="mohammad bold art 1"/>
                <w:sz w:val="28"/>
                <w:szCs w:val="28"/>
                <w:rtl/>
              </w:rPr>
            </w:pPr>
            <w:r>
              <w:rPr>
                <w:rFonts w:cs="mohammad bold art 1" w:hint="cs"/>
                <w:sz w:val="28"/>
                <w:szCs w:val="28"/>
              </w:rPr>
              <w:sym w:font="Wingdings 2" w:char="F0A3"/>
            </w:r>
            <w:r w:rsidR="00595A5F" w:rsidRPr="00595A5F">
              <w:rPr>
                <w:rFonts w:cs="mohammad bold art 1" w:hint="cs"/>
                <w:sz w:val="28"/>
                <w:szCs w:val="28"/>
                <w:rtl/>
              </w:rPr>
              <w:t>اعتيادية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95A5F" w:rsidRPr="00595A5F" w:rsidRDefault="00DF1A1A" w:rsidP="0055026B">
            <w:pPr>
              <w:rPr>
                <w:rFonts w:cs="mohammad bold art 1"/>
                <w:sz w:val="28"/>
                <w:szCs w:val="28"/>
                <w:rtl/>
              </w:rPr>
            </w:pPr>
            <w:r>
              <w:rPr>
                <w:rFonts w:cs="mohammad bold art 1" w:hint="cs"/>
                <w:sz w:val="28"/>
                <w:szCs w:val="28"/>
              </w:rPr>
              <w:sym w:font="Wingdings 2" w:char="F0A3"/>
            </w:r>
            <w:r w:rsidR="00595A5F" w:rsidRPr="00595A5F">
              <w:rPr>
                <w:rFonts w:cs="mohammad bold art 1" w:hint="cs"/>
                <w:sz w:val="28"/>
                <w:szCs w:val="28"/>
                <w:rtl/>
              </w:rPr>
              <w:t>عرضية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95A5F" w:rsidRPr="00595A5F" w:rsidRDefault="009951EE" w:rsidP="0055026B">
            <w:pPr>
              <w:rPr>
                <w:rFonts w:cs="mohammad bold art 1"/>
                <w:sz w:val="28"/>
                <w:szCs w:val="28"/>
                <w:rtl/>
              </w:rPr>
            </w:pPr>
            <w:r>
              <w:rPr>
                <w:rFonts w:cs="mohammad bold art 1" w:hint="cs"/>
                <w:sz w:val="28"/>
                <w:szCs w:val="28"/>
              </w:rPr>
              <w:sym w:font="Wingdings 2" w:char="F0A3"/>
            </w:r>
            <w:r w:rsidR="00595A5F" w:rsidRPr="00595A5F">
              <w:rPr>
                <w:rFonts w:cs="mohammad bold art 1" w:hint="cs"/>
                <w:sz w:val="28"/>
                <w:szCs w:val="28"/>
                <w:rtl/>
              </w:rPr>
              <w:t>مرضية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595A5F" w:rsidRPr="00595A5F" w:rsidRDefault="00450E55" w:rsidP="0055026B">
            <w:pPr>
              <w:rPr>
                <w:rFonts w:cs="mohammad bold art 1"/>
                <w:sz w:val="28"/>
                <w:szCs w:val="28"/>
                <w:rtl/>
              </w:rPr>
            </w:pPr>
            <w:r>
              <w:rPr>
                <w:rFonts w:cs="mohammad bold art 1" w:hint="cs"/>
                <w:sz w:val="28"/>
                <w:szCs w:val="28"/>
              </w:rPr>
              <w:sym w:font="Wingdings 2" w:char="F0A3"/>
            </w:r>
            <w:r w:rsidR="00595A5F" w:rsidRPr="00595A5F">
              <w:rPr>
                <w:rFonts w:cs="mohammad bold art 1" w:hint="cs"/>
                <w:sz w:val="28"/>
                <w:szCs w:val="28"/>
                <w:rtl/>
              </w:rPr>
              <w:t>اختبارات</w:t>
            </w:r>
          </w:p>
        </w:tc>
        <w:tc>
          <w:tcPr>
            <w:tcW w:w="156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595A5F" w:rsidRPr="00595A5F" w:rsidRDefault="00D71CB9" w:rsidP="0055026B">
            <w:pPr>
              <w:rPr>
                <w:rFonts w:cs="mohammad bold art 1"/>
                <w:sz w:val="28"/>
                <w:szCs w:val="28"/>
                <w:rtl/>
              </w:rPr>
            </w:pPr>
            <w:r>
              <w:rPr>
                <w:rFonts w:cs="mohammad bold art 1" w:hint="cs"/>
                <w:sz w:val="28"/>
                <w:szCs w:val="28"/>
              </w:rPr>
              <w:sym w:font="Wingdings" w:char="F0A8"/>
            </w:r>
            <w:r w:rsidR="00595A5F" w:rsidRPr="00595A5F">
              <w:rPr>
                <w:rFonts w:cs="mohammad bold art 1" w:hint="cs"/>
                <w:sz w:val="28"/>
                <w:szCs w:val="28"/>
                <w:rtl/>
              </w:rPr>
              <w:t>انتداب</w:t>
            </w:r>
          </w:p>
        </w:tc>
        <w:tc>
          <w:tcPr>
            <w:tcW w:w="12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95A5F" w:rsidRPr="00595A5F" w:rsidRDefault="00014ED9" w:rsidP="009C2D7B">
            <w:pPr>
              <w:rPr>
                <w:rFonts w:cs="mohammad bold art 1"/>
                <w:sz w:val="28"/>
                <w:szCs w:val="28"/>
                <w:rtl/>
              </w:rPr>
            </w:pPr>
            <w:r>
              <w:rPr>
                <w:rFonts w:cs="mohammad bold art 1" w:hint="cs"/>
                <w:sz w:val="28"/>
                <w:szCs w:val="28"/>
              </w:rPr>
              <w:sym w:font="Wingdings" w:char="F0FE"/>
            </w:r>
            <w:r w:rsidR="00595A5F" w:rsidRPr="00595A5F">
              <w:rPr>
                <w:rFonts w:cs="mohammad bold art 1" w:hint="cs"/>
                <w:sz w:val="28"/>
                <w:szCs w:val="28"/>
                <w:rtl/>
              </w:rPr>
              <w:t>دورة</w:t>
            </w:r>
          </w:p>
        </w:tc>
        <w:tc>
          <w:tcPr>
            <w:tcW w:w="14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95A5F" w:rsidRPr="00595A5F" w:rsidRDefault="00450E55" w:rsidP="0055026B">
            <w:pPr>
              <w:rPr>
                <w:rFonts w:cs="mohammad bold art 1"/>
                <w:sz w:val="28"/>
                <w:szCs w:val="28"/>
                <w:rtl/>
              </w:rPr>
            </w:pPr>
            <w:r>
              <w:rPr>
                <w:rFonts w:cs="mohammad bold art 1" w:hint="cs"/>
                <w:sz w:val="28"/>
                <w:szCs w:val="28"/>
              </w:rPr>
              <w:sym w:font="Wingdings 2" w:char="F0A3"/>
            </w:r>
            <w:r w:rsidR="00595A5F" w:rsidRPr="00595A5F">
              <w:rPr>
                <w:rFonts w:cs="mohammad bold art 1" w:hint="cs"/>
                <w:sz w:val="28"/>
                <w:szCs w:val="28"/>
                <w:rtl/>
              </w:rPr>
              <w:t>تكليف</w:t>
            </w:r>
          </w:p>
        </w:tc>
      </w:tr>
      <w:tr w:rsidR="008B461D" w:rsidTr="0073686A">
        <w:trPr>
          <w:jc w:val="center"/>
        </w:trPr>
        <w:tc>
          <w:tcPr>
            <w:tcW w:w="16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B461D" w:rsidRPr="00595A5F" w:rsidRDefault="00014ED9" w:rsidP="008B3B75">
            <w:pPr>
              <w:rPr>
                <w:rFonts w:cs="mohammad bold art 1"/>
                <w:sz w:val="28"/>
                <w:szCs w:val="28"/>
                <w:rtl/>
              </w:rPr>
            </w:pPr>
            <w:r>
              <w:rPr>
                <w:rFonts w:cs="mohammad bold art 1" w:hint="cs"/>
                <w:sz w:val="28"/>
                <w:szCs w:val="28"/>
              </w:rPr>
              <w:sym w:font="Wingdings" w:char="F0A8"/>
            </w:r>
            <w:r w:rsidR="008B461D" w:rsidRPr="00595A5F">
              <w:rPr>
                <w:rFonts w:cs="mohammad bold art 1" w:hint="cs"/>
                <w:sz w:val="28"/>
                <w:szCs w:val="28"/>
                <w:rtl/>
              </w:rPr>
              <w:t>إل</w:t>
            </w:r>
            <w:r w:rsidR="0055026B">
              <w:rPr>
                <w:rFonts w:cs="mohammad bold art 1" w:hint="cs"/>
                <w:sz w:val="28"/>
                <w:szCs w:val="28"/>
                <w:rtl/>
              </w:rPr>
              <w:t>ــ</w:t>
            </w:r>
            <w:r w:rsidR="008B461D" w:rsidRPr="00595A5F">
              <w:rPr>
                <w:rFonts w:cs="mohammad bold art 1" w:hint="cs"/>
                <w:sz w:val="28"/>
                <w:szCs w:val="28"/>
                <w:rtl/>
              </w:rPr>
              <w:t>ح</w:t>
            </w:r>
            <w:r w:rsidR="0055026B">
              <w:rPr>
                <w:rFonts w:cs="mohammad bold art 1" w:hint="cs"/>
                <w:sz w:val="28"/>
                <w:szCs w:val="28"/>
                <w:rtl/>
              </w:rPr>
              <w:t>ــــ</w:t>
            </w:r>
            <w:r w:rsidR="008B461D" w:rsidRPr="00595A5F">
              <w:rPr>
                <w:rFonts w:cs="mohammad bold art 1" w:hint="cs"/>
                <w:sz w:val="28"/>
                <w:szCs w:val="28"/>
                <w:rtl/>
              </w:rPr>
              <w:t>اق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B461D" w:rsidRPr="00595A5F" w:rsidRDefault="00450E55" w:rsidP="0055026B">
            <w:pPr>
              <w:rPr>
                <w:rFonts w:cs="mohammad bold art 1"/>
                <w:sz w:val="28"/>
                <w:szCs w:val="28"/>
                <w:rtl/>
              </w:rPr>
            </w:pPr>
            <w:r>
              <w:rPr>
                <w:rFonts w:cs="mohammad bold art 1" w:hint="cs"/>
                <w:sz w:val="28"/>
                <w:szCs w:val="28"/>
              </w:rPr>
              <w:sym w:font="Wingdings 2" w:char="F0A3"/>
            </w:r>
            <w:r w:rsidR="008B461D" w:rsidRPr="00595A5F">
              <w:rPr>
                <w:rFonts w:cs="mohammad bold art 1" w:hint="cs"/>
                <w:sz w:val="28"/>
                <w:szCs w:val="28"/>
                <w:rtl/>
              </w:rPr>
              <w:t>نـقـل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B461D" w:rsidRPr="00595A5F" w:rsidRDefault="00450E55" w:rsidP="0055026B">
            <w:pPr>
              <w:rPr>
                <w:rFonts w:cs="mohammad bold art 1"/>
                <w:sz w:val="28"/>
                <w:szCs w:val="28"/>
                <w:rtl/>
              </w:rPr>
            </w:pPr>
            <w:r>
              <w:rPr>
                <w:rFonts w:cs="mohammad bold art 1" w:hint="cs"/>
                <w:sz w:val="28"/>
                <w:szCs w:val="28"/>
              </w:rPr>
              <w:sym w:font="Wingdings 2" w:char="F0A3"/>
            </w:r>
            <w:r w:rsidR="008B461D" w:rsidRPr="00595A5F">
              <w:rPr>
                <w:rFonts w:cs="mohammad bold art 1" w:hint="cs"/>
                <w:sz w:val="28"/>
                <w:szCs w:val="28"/>
                <w:rtl/>
              </w:rPr>
              <w:t>مهمة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:rsidR="008B461D" w:rsidRPr="00595A5F" w:rsidRDefault="00B451DE" w:rsidP="009C2D7B">
            <w:pPr>
              <w:rPr>
                <w:rFonts w:cs="mohammad bold art 1"/>
                <w:sz w:val="28"/>
                <w:szCs w:val="28"/>
                <w:rtl/>
              </w:rPr>
            </w:pPr>
            <w:r>
              <w:rPr>
                <w:rFonts w:cs="mohammad bold art 1" w:hint="cs"/>
                <w:sz w:val="28"/>
                <w:szCs w:val="28"/>
              </w:rPr>
              <w:sym w:font="Wingdings 2" w:char="F0A3"/>
            </w:r>
            <w:r w:rsidR="008B461D">
              <w:rPr>
                <w:rFonts w:cs="mohammad bold art 1" w:hint="cs"/>
                <w:sz w:val="28"/>
                <w:szCs w:val="28"/>
                <w:rtl/>
              </w:rPr>
              <w:t xml:space="preserve">سجن </w:t>
            </w:r>
          </w:p>
        </w:tc>
        <w:tc>
          <w:tcPr>
            <w:tcW w:w="4256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8B461D" w:rsidRPr="00F52B57" w:rsidRDefault="00896C4A" w:rsidP="00896C4A">
            <w:pPr>
              <w:pStyle w:val="a7"/>
              <w:rPr>
                <w:rFonts w:ascii="Times New Roman" w:eastAsia="Times New Roman" w:hAnsi="Times New Roman" w:cs="mohammad bold art 1"/>
                <w:color w:val="auto"/>
                <w:spacing w:val="0"/>
                <w:kern w:val="0"/>
                <w:sz w:val="28"/>
                <w:szCs w:val="28"/>
                <w:rtl/>
              </w:rPr>
            </w:pPr>
            <w:r w:rsidRPr="00F52B57">
              <w:rPr>
                <w:rFonts w:ascii="Times New Roman" w:eastAsia="Times New Roman" w:hAnsi="Times New Roman" w:cs="mohammad bold art 1" w:hint="cs"/>
                <w:color w:val="auto"/>
                <w:spacing w:val="0"/>
                <w:kern w:val="0"/>
                <w:sz w:val="28"/>
                <w:szCs w:val="28"/>
              </w:rPr>
              <w:sym w:font="Wingdings" w:char="F06F"/>
            </w:r>
            <w:r w:rsidR="00F52B57">
              <w:rPr>
                <w:rFonts w:ascii="Times New Roman" w:eastAsia="Times New Roman" w:hAnsi="Times New Roman" w:cs="mohammad bold art 1" w:hint="cs"/>
                <w:color w:val="auto"/>
                <w:spacing w:val="0"/>
                <w:kern w:val="0"/>
                <w:sz w:val="28"/>
                <w:szCs w:val="28"/>
                <w:rtl/>
              </w:rPr>
              <w:t>أخرى</w:t>
            </w:r>
          </w:p>
        </w:tc>
      </w:tr>
    </w:tbl>
    <w:p w:rsidR="00595A5F" w:rsidRPr="00595A5F" w:rsidRDefault="00595A5F" w:rsidP="00595A5F">
      <w:pPr>
        <w:jc w:val="center"/>
        <w:rPr>
          <w:rFonts w:cs="mohammad bold art 1"/>
          <w:b/>
          <w:bCs/>
          <w:sz w:val="14"/>
          <w:szCs w:val="14"/>
          <w:rtl/>
        </w:rPr>
      </w:pPr>
    </w:p>
    <w:tbl>
      <w:tblPr>
        <w:tblStyle w:val="a3"/>
        <w:bidiVisual/>
        <w:tblW w:w="10319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416"/>
        <w:gridCol w:w="1614"/>
        <w:gridCol w:w="1615"/>
        <w:gridCol w:w="2674"/>
      </w:tblGrid>
      <w:tr w:rsidR="00595A5F" w:rsidTr="00C84A37">
        <w:trPr>
          <w:jc w:val="center"/>
        </w:trPr>
        <w:tc>
          <w:tcPr>
            <w:tcW w:w="4416" w:type="dxa"/>
          </w:tcPr>
          <w:p w:rsidR="00595A5F" w:rsidRPr="00595A5F" w:rsidRDefault="00595A5F" w:rsidP="00595A5F">
            <w:pPr>
              <w:jc w:val="center"/>
              <w:rPr>
                <w:rFonts w:cs="mohammad bold art 1"/>
                <w:sz w:val="28"/>
                <w:szCs w:val="28"/>
                <w:rtl/>
              </w:rPr>
            </w:pPr>
            <w:r w:rsidRPr="00595A5F">
              <w:rPr>
                <w:rFonts w:cs="mohammad bold art 1" w:hint="cs"/>
                <w:sz w:val="28"/>
                <w:szCs w:val="28"/>
                <w:rtl/>
              </w:rPr>
              <w:t xml:space="preserve">الاسم </w:t>
            </w:r>
          </w:p>
        </w:tc>
        <w:tc>
          <w:tcPr>
            <w:tcW w:w="1614" w:type="dxa"/>
          </w:tcPr>
          <w:p w:rsidR="00595A5F" w:rsidRPr="00595A5F" w:rsidRDefault="00595A5F" w:rsidP="00595A5F">
            <w:pPr>
              <w:jc w:val="center"/>
              <w:rPr>
                <w:rFonts w:cs="mohammad bold art 1"/>
                <w:sz w:val="28"/>
                <w:szCs w:val="28"/>
                <w:rtl/>
              </w:rPr>
            </w:pPr>
            <w:r w:rsidRPr="00595A5F">
              <w:rPr>
                <w:rFonts w:cs="mohammad bold art 1" w:hint="cs"/>
                <w:sz w:val="28"/>
                <w:szCs w:val="28"/>
                <w:rtl/>
              </w:rPr>
              <w:t>الرتبة</w:t>
            </w:r>
          </w:p>
        </w:tc>
        <w:tc>
          <w:tcPr>
            <w:tcW w:w="1615" w:type="dxa"/>
          </w:tcPr>
          <w:p w:rsidR="00595A5F" w:rsidRPr="00595A5F" w:rsidRDefault="00595A5F" w:rsidP="00595A5F">
            <w:pPr>
              <w:jc w:val="center"/>
              <w:rPr>
                <w:rFonts w:cs="mohammad bold art 1"/>
                <w:sz w:val="28"/>
                <w:szCs w:val="28"/>
                <w:rtl/>
              </w:rPr>
            </w:pPr>
            <w:r w:rsidRPr="00595A5F">
              <w:rPr>
                <w:rFonts w:cs="mohammad bold art 1" w:hint="cs"/>
                <w:sz w:val="28"/>
                <w:szCs w:val="28"/>
                <w:rtl/>
              </w:rPr>
              <w:t>الرقم</w:t>
            </w:r>
          </w:p>
        </w:tc>
        <w:tc>
          <w:tcPr>
            <w:tcW w:w="2674" w:type="dxa"/>
          </w:tcPr>
          <w:p w:rsidR="00595A5F" w:rsidRPr="00595A5F" w:rsidRDefault="00595A5F" w:rsidP="00595A5F">
            <w:pPr>
              <w:jc w:val="center"/>
              <w:rPr>
                <w:rFonts w:cs="mohammad bold art 1"/>
                <w:sz w:val="28"/>
                <w:szCs w:val="28"/>
                <w:rtl/>
              </w:rPr>
            </w:pPr>
            <w:r w:rsidRPr="00595A5F">
              <w:rPr>
                <w:rFonts w:cs="mohammad bold art 1" w:hint="cs"/>
                <w:sz w:val="28"/>
                <w:szCs w:val="28"/>
                <w:rtl/>
              </w:rPr>
              <w:t>الجهة</w:t>
            </w:r>
          </w:p>
        </w:tc>
      </w:tr>
      <w:tr w:rsidR="006E746D" w:rsidTr="00C84A37">
        <w:trPr>
          <w:jc w:val="center"/>
        </w:trPr>
        <w:tc>
          <w:tcPr>
            <w:tcW w:w="4416" w:type="dxa"/>
          </w:tcPr>
          <w:p w:rsidR="006E746D" w:rsidRPr="00595A5F" w:rsidRDefault="006E746D" w:rsidP="002A3709">
            <w:pPr>
              <w:jc w:val="center"/>
              <w:rPr>
                <w:rFonts w:cs="mohammad bold art 1"/>
                <w:sz w:val="28"/>
                <w:szCs w:val="28"/>
                <w:rtl/>
              </w:rPr>
            </w:pPr>
          </w:p>
        </w:tc>
        <w:tc>
          <w:tcPr>
            <w:tcW w:w="1614" w:type="dxa"/>
          </w:tcPr>
          <w:p w:rsidR="006E746D" w:rsidRPr="00595A5F" w:rsidRDefault="006E746D" w:rsidP="008945EF">
            <w:pPr>
              <w:jc w:val="center"/>
              <w:rPr>
                <w:rFonts w:cs="mohammad bold art 1"/>
                <w:sz w:val="28"/>
                <w:szCs w:val="28"/>
                <w:rtl/>
              </w:rPr>
            </w:pPr>
          </w:p>
        </w:tc>
        <w:tc>
          <w:tcPr>
            <w:tcW w:w="1615" w:type="dxa"/>
          </w:tcPr>
          <w:p w:rsidR="006E746D" w:rsidRPr="00595A5F" w:rsidRDefault="006E746D" w:rsidP="00595A5F">
            <w:pPr>
              <w:jc w:val="center"/>
              <w:rPr>
                <w:rFonts w:cs="mohammad bold art 1"/>
                <w:sz w:val="28"/>
                <w:szCs w:val="28"/>
                <w:rtl/>
              </w:rPr>
            </w:pPr>
          </w:p>
        </w:tc>
        <w:tc>
          <w:tcPr>
            <w:tcW w:w="2674" w:type="dxa"/>
          </w:tcPr>
          <w:p w:rsidR="006E746D" w:rsidRPr="00595A5F" w:rsidRDefault="006E746D" w:rsidP="008945EF">
            <w:pPr>
              <w:jc w:val="center"/>
              <w:rPr>
                <w:rFonts w:cs="mohammad bold art 1"/>
                <w:sz w:val="28"/>
                <w:szCs w:val="28"/>
                <w:rtl/>
              </w:rPr>
            </w:pPr>
          </w:p>
        </w:tc>
      </w:tr>
    </w:tbl>
    <w:p w:rsidR="00595A5F" w:rsidRPr="00595A5F" w:rsidRDefault="00014ED9" w:rsidP="00F52B57">
      <w:pPr>
        <w:jc w:val="center"/>
        <w:rPr>
          <w:rFonts w:cs="mohammad bold art 1"/>
          <w:sz w:val="28"/>
          <w:szCs w:val="28"/>
          <w:rtl/>
        </w:rPr>
      </w:pPr>
      <w:r>
        <w:rPr>
          <w:rFonts w:cs="mohammad bold art 1" w:hint="cs"/>
          <w:sz w:val="28"/>
          <w:szCs w:val="28"/>
          <w:rtl/>
        </w:rPr>
        <w:t>سعادة</w:t>
      </w:r>
      <w:r w:rsidR="00283731">
        <w:rPr>
          <w:rFonts w:cs="mohammad bold art 1" w:hint="cs"/>
          <w:sz w:val="28"/>
          <w:szCs w:val="28"/>
          <w:rtl/>
        </w:rPr>
        <w:t xml:space="preserve">    </w:t>
      </w:r>
      <w:r>
        <w:rPr>
          <w:rFonts w:cs="mohammad bold art 1" w:hint="cs"/>
          <w:sz w:val="28"/>
          <w:szCs w:val="28"/>
          <w:rtl/>
        </w:rPr>
        <w:t xml:space="preserve">              </w:t>
      </w:r>
      <w:r w:rsidR="00283731">
        <w:rPr>
          <w:rFonts w:cs="mohammad bold art 1" w:hint="cs"/>
          <w:sz w:val="28"/>
          <w:szCs w:val="28"/>
          <w:rtl/>
        </w:rPr>
        <w:t xml:space="preserve"> </w:t>
      </w:r>
      <w:r w:rsidR="00F52B57" w:rsidRPr="00595A5F">
        <w:rPr>
          <w:rFonts w:cs="mohammad bold art 1" w:hint="cs"/>
          <w:sz w:val="28"/>
          <w:szCs w:val="28"/>
          <w:rtl/>
        </w:rPr>
        <w:t>مــدير إدارة العمليــــات</w:t>
      </w:r>
      <w:r w:rsidR="00F52B57">
        <w:rPr>
          <w:rFonts w:cs="mohammad bold art 1" w:hint="cs"/>
          <w:sz w:val="28"/>
          <w:szCs w:val="28"/>
          <w:rtl/>
        </w:rPr>
        <w:t xml:space="preserve">        </w:t>
      </w:r>
      <w:r>
        <w:rPr>
          <w:rFonts w:cs="mohammad bold art 1" w:hint="cs"/>
          <w:sz w:val="28"/>
          <w:szCs w:val="28"/>
          <w:rtl/>
        </w:rPr>
        <w:t xml:space="preserve">  </w:t>
      </w:r>
      <w:r w:rsidR="00F52B57">
        <w:rPr>
          <w:rFonts w:cs="mohammad bold art 1" w:hint="cs"/>
          <w:sz w:val="28"/>
          <w:szCs w:val="28"/>
          <w:rtl/>
        </w:rPr>
        <w:t xml:space="preserve">  </w:t>
      </w:r>
      <w:r>
        <w:rPr>
          <w:rFonts w:cs="mohammad bold art 1" w:hint="cs"/>
          <w:sz w:val="28"/>
          <w:szCs w:val="28"/>
          <w:rtl/>
        </w:rPr>
        <w:t xml:space="preserve">   </w:t>
      </w:r>
      <w:r w:rsidR="00F52B57">
        <w:rPr>
          <w:rFonts w:cs="mohammad bold art 1" w:hint="cs"/>
          <w:sz w:val="28"/>
          <w:szCs w:val="28"/>
          <w:rtl/>
        </w:rPr>
        <w:t xml:space="preserve">  الموقر</w:t>
      </w:r>
    </w:p>
    <w:p w:rsidR="00595A5F" w:rsidRPr="00595A5F" w:rsidRDefault="00595A5F" w:rsidP="00595A5F">
      <w:pPr>
        <w:jc w:val="center"/>
        <w:rPr>
          <w:rFonts w:cs="mohammad bold art 1"/>
          <w:sz w:val="28"/>
          <w:szCs w:val="28"/>
          <w:rtl/>
        </w:rPr>
      </w:pPr>
      <w:r w:rsidRPr="00595A5F">
        <w:rPr>
          <w:rFonts w:cs="mohammad bold art 1" w:hint="cs"/>
          <w:sz w:val="28"/>
          <w:szCs w:val="28"/>
          <w:rtl/>
        </w:rPr>
        <w:t xml:space="preserve">   السلام عليكم ورحمة الله </w:t>
      </w:r>
      <w:r w:rsidR="00F52B57" w:rsidRPr="00595A5F">
        <w:rPr>
          <w:rFonts w:cs="mohammad bold art 1" w:hint="cs"/>
          <w:sz w:val="28"/>
          <w:szCs w:val="28"/>
          <w:rtl/>
        </w:rPr>
        <w:t>و</w:t>
      </w:r>
      <w:r w:rsidR="00F52B57">
        <w:rPr>
          <w:rFonts w:cs="mohammad bold art 1" w:hint="cs"/>
          <w:sz w:val="28"/>
          <w:szCs w:val="28"/>
          <w:rtl/>
        </w:rPr>
        <w:t>بركاته</w:t>
      </w:r>
      <w:r w:rsidR="00F52B57" w:rsidRPr="00595A5F">
        <w:rPr>
          <w:rFonts w:cs="mohammad bold art 1" w:hint="cs"/>
          <w:sz w:val="28"/>
          <w:szCs w:val="28"/>
          <w:rtl/>
        </w:rPr>
        <w:t>:</w:t>
      </w:r>
      <w:r w:rsidRPr="00595A5F">
        <w:rPr>
          <w:rFonts w:cs="mohammad bold art 1" w:hint="cs"/>
          <w:sz w:val="28"/>
          <w:szCs w:val="28"/>
          <w:rtl/>
        </w:rPr>
        <w:t xml:space="preserve"> </w:t>
      </w:r>
    </w:p>
    <w:p w:rsidR="00595A5F" w:rsidRPr="00595A5F" w:rsidRDefault="008B3B75" w:rsidP="00595A5F">
      <w:pPr>
        <w:jc w:val="center"/>
        <w:rPr>
          <w:rFonts w:cs="mohammad bold art 1"/>
          <w:sz w:val="28"/>
          <w:szCs w:val="28"/>
          <w:rtl/>
        </w:rPr>
      </w:pPr>
      <w:r>
        <w:rPr>
          <w:rFonts w:cs="mohammad bold art 1" w:hint="cs"/>
          <w:sz w:val="28"/>
          <w:szCs w:val="28"/>
          <w:rtl/>
        </w:rPr>
        <w:t xml:space="preserve">   نفيد سعادتكم</w:t>
      </w:r>
      <w:r w:rsidR="00595A5F" w:rsidRPr="00595A5F">
        <w:rPr>
          <w:rFonts w:cs="mohammad bold art 1" w:hint="cs"/>
          <w:sz w:val="28"/>
          <w:szCs w:val="28"/>
          <w:rtl/>
        </w:rPr>
        <w:t xml:space="preserve"> بأن الفرد </w:t>
      </w:r>
      <w:r w:rsidR="00283731">
        <w:rPr>
          <w:rFonts w:cs="mohammad bold art 1" w:hint="cs"/>
          <w:sz w:val="28"/>
          <w:szCs w:val="28"/>
          <w:rtl/>
        </w:rPr>
        <w:t>الموضح هويته بعالية قد بأشر عمله</w:t>
      </w:r>
      <w:r w:rsidR="00595A5F" w:rsidRPr="00595A5F">
        <w:rPr>
          <w:rFonts w:cs="mohammad bold art 1" w:hint="cs"/>
          <w:sz w:val="28"/>
          <w:szCs w:val="28"/>
          <w:rtl/>
        </w:rPr>
        <w:t xml:space="preserve"> حسب المعلومات المبينة أعلاه </w:t>
      </w:r>
    </w:p>
    <w:p w:rsidR="0077798F" w:rsidRDefault="00595A5F" w:rsidP="00F52B57">
      <w:pPr>
        <w:jc w:val="center"/>
        <w:rPr>
          <w:rFonts w:cs="mohammad bold art 1"/>
          <w:sz w:val="28"/>
          <w:szCs w:val="28"/>
          <w:rtl/>
        </w:rPr>
      </w:pPr>
      <w:r w:rsidRPr="00595A5F">
        <w:rPr>
          <w:rFonts w:cs="mohammad bold art 1" w:hint="cs"/>
          <w:sz w:val="28"/>
          <w:szCs w:val="28"/>
          <w:rtl/>
        </w:rPr>
        <w:t xml:space="preserve">    نأمل </w:t>
      </w:r>
      <w:r w:rsidR="00F52B57">
        <w:rPr>
          <w:rFonts w:cs="mohammad bold art 1" w:hint="cs"/>
          <w:sz w:val="28"/>
          <w:szCs w:val="28"/>
          <w:rtl/>
        </w:rPr>
        <w:t>اطلاع سعادتكم</w:t>
      </w:r>
      <w:r w:rsidRPr="00595A5F">
        <w:rPr>
          <w:rFonts w:cs="mohammad bold art 1" w:hint="cs"/>
          <w:sz w:val="28"/>
          <w:szCs w:val="28"/>
          <w:rtl/>
        </w:rPr>
        <w:t xml:space="preserve"> </w:t>
      </w:r>
      <w:r w:rsidR="00F52B57" w:rsidRPr="00595A5F">
        <w:rPr>
          <w:rFonts w:cs="mohammad bold art 1" w:hint="cs"/>
          <w:sz w:val="28"/>
          <w:szCs w:val="28"/>
          <w:rtl/>
        </w:rPr>
        <w:t>والإحاطة.</w:t>
      </w:r>
    </w:p>
    <w:p w:rsidR="00595A5F" w:rsidRPr="00595A5F" w:rsidRDefault="00595A5F" w:rsidP="00595A5F">
      <w:pPr>
        <w:jc w:val="center"/>
        <w:rPr>
          <w:rFonts w:cs="mohammad bold art 1"/>
          <w:sz w:val="28"/>
          <w:szCs w:val="28"/>
          <w:rtl/>
        </w:rPr>
      </w:pPr>
      <w:r w:rsidRPr="00595A5F">
        <w:rPr>
          <w:rFonts w:cs="mohammad bold art 1" w:hint="cs"/>
          <w:sz w:val="28"/>
          <w:szCs w:val="28"/>
          <w:rtl/>
        </w:rPr>
        <w:t xml:space="preserve"> </w:t>
      </w:r>
    </w:p>
    <w:p w:rsidR="00595A5F" w:rsidRPr="008945EF" w:rsidRDefault="008945EF" w:rsidP="007B74D5">
      <w:pPr>
        <w:ind w:left="1800"/>
        <w:rPr>
          <w:rFonts w:cs="mohammad bold art 1"/>
          <w:sz w:val="28"/>
          <w:szCs w:val="28"/>
          <w:rtl/>
        </w:rPr>
      </w:pPr>
      <w:r>
        <w:rPr>
          <w:rFonts w:cs="mohammad bold art 1" w:hint="cs"/>
          <w:sz w:val="28"/>
          <w:szCs w:val="28"/>
          <w:rtl/>
        </w:rPr>
        <w:t xml:space="preserve">                                                                   </w:t>
      </w:r>
      <w:r w:rsidR="00FE1F62" w:rsidRPr="008945EF">
        <w:rPr>
          <w:rFonts w:cs="mohammad bold art 1" w:hint="cs"/>
          <w:sz w:val="28"/>
          <w:szCs w:val="28"/>
          <w:rtl/>
        </w:rPr>
        <w:t>م</w:t>
      </w:r>
      <w:r w:rsidR="0082184D" w:rsidRPr="008945EF">
        <w:rPr>
          <w:rFonts w:cs="mohammad bold art 1" w:hint="cs"/>
          <w:sz w:val="28"/>
          <w:szCs w:val="28"/>
          <w:rtl/>
        </w:rPr>
        <w:t>ــــ</w:t>
      </w:r>
      <w:r w:rsidR="00FE1F62" w:rsidRPr="008945EF">
        <w:rPr>
          <w:rFonts w:cs="mohammad bold art 1" w:hint="cs"/>
          <w:sz w:val="28"/>
          <w:szCs w:val="28"/>
          <w:rtl/>
        </w:rPr>
        <w:t>دي</w:t>
      </w:r>
      <w:r w:rsidR="00FA23BD" w:rsidRPr="008945EF">
        <w:rPr>
          <w:rFonts w:cs="mohammad bold art 1" w:hint="cs"/>
          <w:sz w:val="28"/>
          <w:szCs w:val="28"/>
          <w:rtl/>
        </w:rPr>
        <w:t>ــــ</w:t>
      </w:r>
      <w:r w:rsidR="00FE1F62" w:rsidRPr="008945EF">
        <w:rPr>
          <w:rFonts w:cs="mohammad bold art 1" w:hint="cs"/>
          <w:sz w:val="28"/>
          <w:szCs w:val="28"/>
          <w:rtl/>
        </w:rPr>
        <w:t>ر</w:t>
      </w:r>
      <w:r w:rsidR="0077798F" w:rsidRPr="008945EF">
        <w:rPr>
          <w:rFonts w:cs="mohammad bold art 1" w:hint="cs"/>
          <w:sz w:val="28"/>
          <w:szCs w:val="28"/>
          <w:rtl/>
        </w:rPr>
        <w:t xml:space="preserve"> </w:t>
      </w:r>
      <w:proofErr w:type="gramStart"/>
      <w:r w:rsidR="004861B4" w:rsidRPr="008945EF">
        <w:rPr>
          <w:rFonts w:cs="mohammad bold art 1" w:hint="cs"/>
          <w:sz w:val="28"/>
          <w:szCs w:val="28"/>
          <w:rtl/>
        </w:rPr>
        <w:t>مرك</w:t>
      </w:r>
      <w:r w:rsidR="00FA23BD" w:rsidRPr="008945EF">
        <w:rPr>
          <w:rFonts w:cs="mohammad bold art 1" w:hint="cs"/>
          <w:sz w:val="28"/>
          <w:szCs w:val="28"/>
          <w:rtl/>
        </w:rPr>
        <w:t>ــــ</w:t>
      </w:r>
      <w:r w:rsidR="004861B4" w:rsidRPr="008945EF">
        <w:rPr>
          <w:rFonts w:cs="mohammad bold art 1" w:hint="cs"/>
          <w:sz w:val="28"/>
          <w:szCs w:val="28"/>
          <w:rtl/>
        </w:rPr>
        <w:t xml:space="preserve">ز </w:t>
      </w:r>
      <w:r w:rsidR="001137F0" w:rsidRPr="008945EF">
        <w:rPr>
          <w:rFonts w:cs="mohammad bold art 1" w:hint="cs"/>
          <w:sz w:val="28"/>
          <w:szCs w:val="28"/>
          <w:rtl/>
        </w:rPr>
        <w:t xml:space="preserve"> </w:t>
      </w:r>
      <w:r w:rsidR="007B74D5">
        <w:rPr>
          <w:rFonts w:cs="mohammad bold art 1" w:hint="cs"/>
          <w:sz w:val="28"/>
          <w:szCs w:val="28"/>
          <w:rtl/>
        </w:rPr>
        <w:t>...</w:t>
      </w:r>
      <w:proofErr w:type="gramEnd"/>
    </w:p>
    <w:p w:rsidR="001137F0" w:rsidRPr="008945EF" w:rsidRDefault="008945EF" w:rsidP="007B74D5">
      <w:pPr>
        <w:ind w:left="1800"/>
        <w:rPr>
          <w:rFonts w:cs="mohammad bold art 1"/>
          <w:sz w:val="28"/>
          <w:szCs w:val="28"/>
          <w:rtl/>
        </w:rPr>
      </w:pPr>
      <w:r>
        <w:rPr>
          <w:rFonts w:cs="mohammad bold art 1" w:hint="cs"/>
          <w:sz w:val="28"/>
          <w:szCs w:val="28"/>
          <w:rtl/>
        </w:rPr>
        <w:t xml:space="preserve">                               </w:t>
      </w:r>
      <w:r w:rsidR="00014ED9">
        <w:rPr>
          <w:rFonts w:cs="mohammad bold art 1" w:hint="cs"/>
          <w:sz w:val="28"/>
          <w:szCs w:val="28"/>
          <w:rtl/>
        </w:rPr>
        <w:t xml:space="preserve">                          </w:t>
      </w:r>
      <w:r w:rsidR="007B74D5">
        <w:rPr>
          <w:rFonts w:cs="mohammad bold art 1" w:hint="cs"/>
          <w:sz w:val="28"/>
          <w:szCs w:val="28"/>
          <w:rtl/>
        </w:rPr>
        <w:t>الرتبه</w:t>
      </w:r>
      <w:bookmarkStart w:id="0" w:name="_GoBack"/>
      <w:bookmarkEnd w:id="0"/>
      <w:r w:rsidR="001137F0" w:rsidRPr="008945EF">
        <w:rPr>
          <w:rFonts w:cs="mohammad bold art 1" w:hint="cs"/>
          <w:sz w:val="28"/>
          <w:szCs w:val="28"/>
          <w:rtl/>
        </w:rPr>
        <w:t xml:space="preserve"> / </w:t>
      </w:r>
    </w:p>
    <w:p w:rsidR="001137F0" w:rsidRPr="008945EF" w:rsidRDefault="008945EF" w:rsidP="007B74D5">
      <w:pPr>
        <w:ind w:left="2520"/>
        <w:rPr>
          <w:rFonts w:cs="mohammad bold art 1"/>
          <w:sz w:val="28"/>
          <w:szCs w:val="28"/>
          <w:rtl/>
        </w:rPr>
      </w:pPr>
      <w:r>
        <w:rPr>
          <w:rFonts w:cs="mohammad bold art 1" w:hint="cs"/>
          <w:sz w:val="28"/>
          <w:szCs w:val="28"/>
          <w:rtl/>
        </w:rPr>
        <w:t xml:space="preserve">                             </w:t>
      </w:r>
      <w:r w:rsidR="00014ED9">
        <w:rPr>
          <w:rFonts w:cs="mohammad bold art 1" w:hint="cs"/>
          <w:sz w:val="28"/>
          <w:szCs w:val="28"/>
          <w:rtl/>
        </w:rPr>
        <w:t xml:space="preserve">                         </w:t>
      </w:r>
      <w:r w:rsidR="007B74D5">
        <w:rPr>
          <w:rFonts w:cs="mohammad bold art 1" w:hint="cs"/>
          <w:sz w:val="28"/>
          <w:szCs w:val="28"/>
          <w:rtl/>
        </w:rPr>
        <w:t xml:space="preserve">        </w:t>
      </w:r>
      <w:r w:rsidR="00014ED9">
        <w:rPr>
          <w:rFonts w:cs="mohammad bold art 1" w:hint="cs"/>
          <w:sz w:val="28"/>
          <w:szCs w:val="28"/>
          <w:rtl/>
        </w:rPr>
        <w:t xml:space="preserve"> </w:t>
      </w:r>
      <w:r>
        <w:rPr>
          <w:rFonts w:cs="mohammad bold art 1" w:hint="cs"/>
          <w:sz w:val="28"/>
          <w:szCs w:val="28"/>
          <w:rtl/>
        </w:rPr>
        <w:t xml:space="preserve">  </w:t>
      </w:r>
      <w:r w:rsidR="007B74D5">
        <w:rPr>
          <w:rFonts w:cs="mohammad bold art 1" w:hint="cs"/>
          <w:sz w:val="28"/>
          <w:szCs w:val="28"/>
          <w:rtl/>
        </w:rPr>
        <w:t>الاسم</w:t>
      </w:r>
    </w:p>
    <w:p w:rsidR="00C84A37" w:rsidRPr="007C16E6" w:rsidRDefault="00C84A37" w:rsidP="00595A5F">
      <w:pPr>
        <w:jc w:val="center"/>
        <w:rPr>
          <w:rFonts w:cs="mohammad bold art 1"/>
          <w:sz w:val="20"/>
          <w:szCs w:val="20"/>
          <w:rtl/>
        </w:rPr>
      </w:pPr>
    </w:p>
    <w:p w:rsidR="00283731" w:rsidRDefault="00283731" w:rsidP="00F52B57">
      <w:pPr>
        <w:rPr>
          <w:rFonts w:cs="mohammad bold art 1"/>
          <w:sz w:val="28"/>
          <w:szCs w:val="28"/>
          <w:rtl/>
        </w:rPr>
      </w:pPr>
      <w:r>
        <w:rPr>
          <w:rFonts w:cs="mohammad bold art 1" w:hint="cs"/>
          <w:sz w:val="28"/>
          <w:szCs w:val="28"/>
          <w:rtl/>
        </w:rPr>
        <w:t xml:space="preserve">                                         </w:t>
      </w:r>
      <w:r w:rsidR="00F52B57">
        <w:rPr>
          <w:rFonts w:cs="mohammad bold art 1" w:hint="cs"/>
          <w:sz w:val="28"/>
          <w:szCs w:val="28"/>
          <w:rtl/>
        </w:rPr>
        <w:t>مدير شعبة الموارد البشرية    المحترم</w:t>
      </w:r>
    </w:p>
    <w:p w:rsidR="00B379A2" w:rsidRDefault="00B379A2" w:rsidP="00B379A2">
      <w:pPr>
        <w:rPr>
          <w:rFonts w:cs="mohammad bold art 1"/>
          <w:sz w:val="28"/>
          <w:szCs w:val="28"/>
          <w:rtl/>
        </w:rPr>
      </w:pPr>
      <w:r>
        <w:rPr>
          <w:rFonts w:cs="mohammad bold art 1" w:hint="cs"/>
          <w:sz w:val="28"/>
          <w:szCs w:val="28"/>
          <w:rtl/>
        </w:rPr>
        <w:t xml:space="preserve">            </w:t>
      </w:r>
      <w:r w:rsidR="00014ED9">
        <w:rPr>
          <w:rFonts w:cs="mohammad bold art 1" w:hint="cs"/>
          <w:sz w:val="28"/>
          <w:szCs w:val="28"/>
          <w:rtl/>
        </w:rPr>
        <w:t xml:space="preserve">                      </w:t>
      </w:r>
      <w:r>
        <w:rPr>
          <w:rFonts w:cs="mohammad bold art 1" w:hint="cs"/>
          <w:sz w:val="28"/>
          <w:szCs w:val="28"/>
          <w:rtl/>
        </w:rPr>
        <w:t xml:space="preserve">      السلام عليكم ورحمة الله </w:t>
      </w:r>
      <w:proofErr w:type="gramStart"/>
      <w:r w:rsidR="00F52B57">
        <w:rPr>
          <w:rFonts w:cs="mohammad bold art 1" w:hint="cs"/>
          <w:sz w:val="28"/>
          <w:szCs w:val="28"/>
          <w:rtl/>
        </w:rPr>
        <w:t xml:space="preserve">وبركاته </w:t>
      </w:r>
      <w:r>
        <w:rPr>
          <w:rFonts w:cs="mohammad bold art 1" w:hint="cs"/>
          <w:sz w:val="28"/>
          <w:szCs w:val="28"/>
          <w:rtl/>
        </w:rPr>
        <w:t xml:space="preserve"> :</w:t>
      </w:r>
      <w:proofErr w:type="gramEnd"/>
    </w:p>
    <w:p w:rsidR="00B379A2" w:rsidRDefault="00B379A2" w:rsidP="00283731">
      <w:pPr>
        <w:jc w:val="center"/>
        <w:rPr>
          <w:rFonts w:cs="mohammad bold art 1"/>
          <w:sz w:val="28"/>
          <w:szCs w:val="28"/>
          <w:rtl/>
        </w:rPr>
      </w:pPr>
      <w:r>
        <w:rPr>
          <w:rFonts w:cs="mohammad bold art 1" w:hint="cs"/>
          <w:sz w:val="28"/>
          <w:szCs w:val="28"/>
          <w:rtl/>
        </w:rPr>
        <w:t xml:space="preserve">إشارة إلى ما وردنا أعلاه </w:t>
      </w:r>
      <w:r w:rsidR="00F52B57">
        <w:rPr>
          <w:rFonts w:cs="mohammad bold art 1" w:hint="cs"/>
          <w:sz w:val="28"/>
          <w:szCs w:val="28"/>
          <w:rtl/>
        </w:rPr>
        <w:t>نأمل</w:t>
      </w:r>
      <w:r>
        <w:rPr>
          <w:rFonts w:cs="mohammad bold art 1" w:hint="cs"/>
          <w:sz w:val="28"/>
          <w:szCs w:val="28"/>
          <w:rtl/>
        </w:rPr>
        <w:t xml:space="preserve"> الأمر على من يلزم حيال اكمال اللازم</w:t>
      </w:r>
    </w:p>
    <w:p w:rsidR="007C16E6" w:rsidRPr="00D433E1" w:rsidRDefault="00B379A2" w:rsidP="00B379A2">
      <w:pPr>
        <w:jc w:val="center"/>
        <w:rPr>
          <w:rFonts w:cs="mohammad bold art 1"/>
          <w:sz w:val="28"/>
          <w:szCs w:val="28"/>
          <w:rtl/>
        </w:rPr>
      </w:pPr>
      <w:r>
        <w:rPr>
          <w:rFonts w:cs="mohammad bold art 1" w:hint="cs"/>
          <w:sz w:val="28"/>
          <w:szCs w:val="28"/>
          <w:rtl/>
        </w:rPr>
        <w:t xml:space="preserve">والسلام </w:t>
      </w:r>
      <w:proofErr w:type="gramStart"/>
      <w:r>
        <w:rPr>
          <w:rFonts w:cs="mohammad bold art 1" w:hint="cs"/>
          <w:sz w:val="28"/>
          <w:szCs w:val="28"/>
          <w:rtl/>
        </w:rPr>
        <w:t>عليكم ،</w:t>
      </w:r>
      <w:proofErr w:type="gramEnd"/>
      <w:r>
        <w:rPr>
          <w:rFonts w:cs="mohammad bold art 1" w:hint="cs"/>
          <w:sz w:val="28"/>
          <w:szCs w:val="28"/>
          <w:rtl/>
        </w:rPr>
        <w:t>،،</w:t>
      </w:r>
    </w:p>
    <w:p w:rsidR="00595A5F" w:rsidRPr="00595A5F" w:rsidRDefault="00595A5F" w:rsidP="00F52B57">
      <w:pPr>
        <w:jc w:val="center"/>
        <w:rPr>
          <w:rFonts w:cs="mohammad bold art 1"/>
          <w:sz w:val="28"/>
          <w:szCs w:val="28"/>
          <w:rtl/>
        </w:rPr>
      </w:pPr>
      <w:r w:rsidRPr="00595A5F">
        <w:rPr>
          <w:rFonts w:cs="mohammad bold art 1" w:hint="cs"/>
          <w:sz w:val="28"/>
          <w:szCs w:val="28"/>
          <w:rtl/>
        </w:rPr>
        <w:tab/>
      </w:r>
      <w:r w:rsidR="00C02C5B">
        <w:rPr>
          <w:rFonts w:cs="mohammad bold art 1" w:hint="cs"/>
          <w:sz w:val="28"/>
          <w:szCs w:val="28"/>
          <w:rtl/>
        </w:rPr>
        <w:t xml:space="preserve">                                                  </w:t>
      </w:r>
      <w:r w:rsidR="00DF1A1A">
        <w:rPr>
          <w:rFonts w:cs="mohammad bold art 1" w:hint="cs"/>
          <w:sz w:val="28"/>
          <w:szCs w:val="28"/>
          <w:rtl/>
        </w:rPr>
        <w:t xml:space="preserve">                  </w:t>
      </w:r>
      <w:r w:rsidR="00F52B57">
        <w:rPr>
          <w:rFonts w:cs="mohammad bold art 1" w:hint="cs"/>
          <w:sz w:val="28"/>
          <w:szCs w:val="28"/>
          <w:rtl/>
        </w:rPr>
        <w:t xml:space="preserve">    </w:t>
      </w:r>
      <w:r w:rsidR="00F52B57" w:rsidRPr="00595A5F">
        <w:rPr>
          <w:rFonts w:cs="mohammad bold art 1" w:hint="cs"/>
          <w:sz w:val="28"/>
          <w:szCs w:val="28"/>
          <w:rtl/>
        </w:rPr>
        <w:t>مــدير إدارة العمليــــات</w:t>
      </w:r>
    </w:p>
    <w:p w:rsidR="00595A5F" w:rsidRPr="00595A5F" w:rsidRDefault="00283731" w:rsidP="0082184D">
      <w:pPr>
        <w:rPr>
          <w:rFonts w:cs="mohammad bold art 1"/>
          <w:sz w:val="28"/>
          <w:szCs w:val="28"/>
          <w:rtl/>
        </w:rPr>
      </w:pPr>
      <w:r>
        <w:rPr>
          <w:rFonts w:cs="mohammad bold art 1" w:hint="cs"/>
          <w:sz w:val="28"/>
          <w:szCs w:val="28"/>
          <w:rtl/>
        </w:rPr>
        <w:t xml:space="preserve">                                                                    </w:t>
      </w:r>
      <w:r w:rsidR="0082184D">
        <w:rPr>
          <w:rFonts w:cs="mohammad bold art 1" w:hint="cs"/>
          <w:sz w:val="28"/>
          <w:szCs w:val="28"/>
          <w:rtl/>
        </w:rPr>
        <w:t xml:space="preserve">                 عقيد</w:t>
      </w:r>
      <w:r w:rsidR="00595A5F" w:rsidRPr="00595A5F">
        <w:rPr>
          <w:rFonts w:cs="mohammad bold art 1" w:hint="cs"/>
          <w:sz w:val="28"/>
          <w:szCs w:val="28"/>
          <w:rtl/>
        </w:rPr>
        <w:t xml:space="preserve">/ </w:t>
      </w:r>
    </w:p>
    <w:p w:rsidR="00595A5F" w:rsidRPr="00595A5F" w:rsidRDefault="00595A5F" w:rsidP="00F52B57">
      <w:pPr>
        <w:jc w:val="center"/>
        <w:rPr>
          <w:rFonts w:cs="mohammad bold art 1"/>
          <w:sz w:val="28"/>
          <w:szCs w:val="28"/>
          <w:rtl/>
        </w:rPr>
      </w:pPr>
      <w:r w:rsidRPr="00595A5F">
        <w:rPr>
          <w:rFonts w:cs="mohammad bold art 1" w:hint="cs"/>
          <w:sz w:val="28"/>
          <w:szCs w:val="28"/>
          <w:rtl/>
        </w:rPr>
        <w:tab/>
      </w:r>
      <w:r w:rsidR="00C02C5B">
        <w:rPr>
          <w:rFonts w:cs="mohammad bold art 1" w:hint="cs"/>
          <w:sz w:val="28"/>
          <w:szCs w:val="28"/>
          <w:rtl/>
        </w:rPr>
        <w:t xml:space="preserve">                                        </w:t>
      </w:r>
      <w:r w:rsidR="00F52B57">
        <w:rPr>
          <w:rFonts w:cs="mohammad bold art 1" w:hint="cs"/>
          <w:sz w:val="28"/>
          <w:szCs w:val="28"/>
          <w:rtl/>
        </w:rPr>
        <w:t xml:space="preserve">                             وليد بن عيد المطيري</w:t>
      </w:r>
    </w:p>
    <w:p w:rsidR="006D6759" w:rsidRDefault="006D6759" w:rsidP="006A13F5">
      <w:pPr>
        <w:bidi w:val="0"/>
      </w:pPr>
    </w:p>
    <w:p w:rsidR="004369CC" w:rsidRDefault="004369CC" w:rsidP="004369CC">
      <w:pPr>
        <w:bidi w:val="0"/>
      </w:pPr>
    </w:p>
    <w:p w:rsidR="004369CC" w:rsidRDefault="004369CC" w:rsidP="004369CC">
      <w:pPr>
        <w:bidi w:val="0"/>
      </w:pPr>
    </w:p>
    <w:sectPr w:rsidR="004369CC" w:rsidSect="007C16E6">
      <w:headerReference w:type="default" r:id="rId7"/>
      <w:footerReference w:type="default" r:id="rId8"/>
      <w:pgSz w:w="11906" w:h="16838"/>
      <w:pgMar w:top="709" w:right="964" w:bottom="284" w:left="964" w:header="709" w:footer="28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701D" w:rsidRDefault="0018701D">
      <w:r>
        <w:separator/>
      </w:r>
    </w:p>
  </w:endnote>
  <w:endnote w:type="continuationSeparator" w:id="0">
    <w:p w:rsidR="0018701D" w:rsidRDefault="001870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1 SHUROOQ 16 011">
    <w:altName w:val="Arial"/>
    <w:charset w:val="B2"/>
    <w:family w:val="auto"/>
    <w:pitch w:val="variable"/>
    <w:sig w:usb0="00002001" w:usb1="00000000" w:usb2="00000000" w:usb3="00000000" w:csb0="00000040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4D82" w:rsidRPr="00064D82" w:rsidRDefault="0018701D" w:rsidP="00064D82">
    <w:pPr>
      <w:pStyle w:val="11"/>
      <w:rPr>
        <w:rtl/>
        <w:lang w:eastAsia="ar-SA"/>
      </w:rPr>
    </w:pPr>
  </w:p>
  <w:p w:rsidR="00296BBA" w:rsidRPr="00115D7F" w:rsidRDefault="00484C89" w:rsidP="007F16D7">
    <w:pPr>
      <w:pStyle w:val="11"/>
      <w:rPr>
        <w:b/>
        <w:bCs/>
        <w:sz w:val="22"/>
        <w:szCs w:val="22"/>
      </w:rPr>
    </w:pPr>
    <w:proofErr w:type="gramStart"/>
    <w:r w:rsidRPr="00D74019">
      <w:rPr>
        <w:rFonts w:hint="cs"/>
        <w:b/>
        <w:bCs/>
        <w:sz w:val="22"/>
        <w:szCs w:val="22"/>
        <w:rtl/>
      </w:rPr>
      <w:t>ص.ب</w:t>
    </w:r>
    <w:proofErr w:type="gramEnd"/>
    <w:r w:rsidRPr="00D74019">
      <w:rPr>
        <w:rFonts w:hint="cs"/>
        <w:b/>
        <w:bCs/>
        <w:sz w:val="22"/>
        <w:szCs w:val="22"/>
        <w:rtl/>
      </w:rPr>
      <w:t xml:space="preserve"> 11174 الرياض           فاكس (4925041)</w:t>
    </w:r>
    <w:r w:rsidRPr="00115D7F">
      <w:rPr>
        <w:sz w:val="22"/>
        <w:szCs w:val="22"/>
      </w:rPr>
      <w:t>998.GOV.SA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701D" w:rsidRDefault="0018701D">
      <w:r>
        <w:separator/>
      </w:r>
    </w:p>
  </w:footnote>
  <w:footnote w:type="continuationSeparator" w:id="0">
    <w:p w:rsidR="0018701D" w:rsidRDefault="001870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BBA" w:rsidRDefault="00057345">
    <w:pPr>
      <w:pStyle w:val="10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2509520</wp:posOffset>
              </wp:positionH>
              <wp:positionV relativeFrom="paragraph">
                <wp:posOffset>142875</wp:posOffset>
              </wp:positionV>
              <wp:extent cx="1264920" cy="1172845"/>
              <wp:effectExtent l="0" t="0" r="0" b="0"/>
              <wp:wrapNone/>
              <wp:docPr id="5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1264920" cy="1172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F40DA" w:rsidRPr="00FF40DA" w:rsidRDefault="00484C89" w:rsidP="00327C44">
                          <w:pPr>
                            <w:jc w:val="center"/>
                            <w:rPr>
                              <w:rtl/>
                              <w:lang w:val="ar-SA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>
                                <wp:extent cx="1081405" cy="1081405"/>
                                <wp:effectExtent l="0" t="0" r="0" b="0"/>
                                <wp:docPr id="1" name="صورة 1" descr="شعار بدون دفاع مدني ــ مفرغ-3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شعار بدون دفاع مدني ــ مفرغ-39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grayscl/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81405" cy="10814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مربع نص 2" o:spid="_x0000_s1027" type="#_x0000_t202" style="position:absolute;left:0;text-align:left;margin-left:197.6pt;margin-top:11.25pt;width:99.6pt;height:92.35pt;flip:x;z-index:251662336;visibility:visible;mso-wrap-style:non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" filled="f" stroked="f">
              <v:textbox style="mso-fit-shape-to-text:t">
                <w:txbxContent>
                  <w:p w:rsidR="00FF40DA" w:rsidRPr="00FF40DA" w:rsidRDefault="00484C89" w:rsidP="00327C44">
                    <w:pPr>
                      <w:jc w:val="center"/>
                      <w:rPr>
                        <w:rtl/>
                        <w:lang w:val="ar-SA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>
                          <wp:extent cx="1081405" cy="1081405"/>
                          <wp:effectExtent l="0" t="0" r="0" b="0"/>
                          <wp:docPr id="1" name="صورة 1" descr="شعار بدون دفاع مدني ــ مفرغ-3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شعار بدون دفاع مدني ــ مفرغ-39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grayscl/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81405" cy="10814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484C89"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2556510</wp:posOffset>
          </wp:positionH>
          <wp:positionV relativeFrom="paragraph">
            <wp:posOffset>-174625</wp:posOffset>
          </wp:positionV>
          <wp:extent cx="1225550" cy="386080"/>
          <wp:effectExtent l="19050" t="0" r="0" b="0"/>
          <wp:wrapNone/>
          <wp:docPr id="4" name="صورة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5550" cy="3860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-184150</wp:posOffset>
              </wp:positionH>
              <wp:positionV relativeFrom="paragraph">
                <wp:posOffset>1270</wp:posOffset>
              </wp:positionV>
              <wp:extent cx="6751955" cy="9854565"/>
              <wp:effectExtent l="19050" t="19050" r="0" b="0"/>
              <wp:wrapNone/>
              <wp:docPr id="3" name="Freeform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751955" cy="9854565"/>
                      </a:xfrm>
                      <a:custGeom>
                        <a:avLst/>
                        <a:gdLst>
                          <a:gd name="T0" fmla="+- 0 1220 653"/>
                          <a:gd name="T1" fmla="*/ T0 w 10633"/>
                          <a:gd name="T2" fmla="+- 0 711 711"/>
                          <a:gd name="T3" fmla="*/ 711 h 15564"/>
                          <a:gd name="T4" fmla="+- 0 1143 653"/>
                          <a:gd name="T5" fmla="*/ T4 w 10633"/>
                          <a:gd name="T6" fmla="+- 0 716 711"/>
                          <a:gd name="T7" fmla="*/ 716 h 15564"/>
                          <a:gd name="T8" fmla="+- 0 1069 653"/>
                          <a:gd name="T9" fmla="*/ T8 w 10633"/>
                          <a:gd name="T10" fmla="+- 0 731 711"/>
                          <a:gd name="T11" fmla="*/ 731 h 15564"/>
                          <a:gd name="T12" fmla="+- 0 999 653"/>
                          <a:gd name="T13" fmla="*/ T12 w 10633"/>
                          <a:gd name="T14" fmla="+- 0 756 711"/>
                          <a:gd name="T15" fmla="*/ 756 h 15564"/>
                          <a:gd name="T16" fmla="+- 0 934 653"/>
                          <a:gd name="T17" fmla="*/ T16 w 10633"/>
                          <a:gd name="T18" fmla="+- 0 788 711"/>
                          <a:gd name="T19" fmla="*/ 788 h 15564"/>
                          <a:gd name="T20" fmla="+- 0 873 653"/>
                          <a:gd name="T21" fmla="*/ T20 w 10633"/>
                          <a:gd name="T22" fmla="+- 0 829 711"/>
                          <a:gd name="T23" fmla="*/ 829 h 15564"/>
                          <a:gd name="T24" fmla="+- 0 819 653"/>
                          <a:gd name="T25" fmla="*/ T24 w 10633"/>
                          <a:gd name="T26" fmla="+- 0 877 711"/>
                          <a:gd name="T27" fmla="*/ 877 h 15564"/>
                          <a:gd name="T28" fmla="+- 0 771 653"/>
                          <a:gd name="T29" fmla="*/ T28 w 10633"/>
                          <a:gd name="T30" fmla="+- 0 931 711"/>
                          <a:gd name="T31" fmla="*/ 931 h 15564"/>
                          <a:gd name="T32" fmla="+- 0 730 653"/>
                          <a:gd name="T33" fmla="*/ T32 w 10633"/>
                          <a:gd name="T34" fmla="+- 0 992 711"/>
                          <a:gd name="T35" fmla="*/ 992 h 15564"/>
                          <a:gd name="T36" fmla="+- 0 698 653"/>
                          <a:gd name="T37" fmla="*/ T36 w 10633"/>
                          <a:gd name="T38" fmla="+- 0 1057 711"/>
                          <a:gd name="T39" fmla="*/ 1057 h 15564"/>
                          <a:gd name="T40" fmla="+- 0 673 653"/>
                          <a:gd name="T41" fmla="*/ T40 w 10633"/>
                          <a:gd name="T42" fmla="+- 0 1127 711"/>
                          <a:gd name="T43" fmla="*/ 1127 h 15564"/>
                          <a:gd name="T44" fmla="+- 0 658 653"/>
                          <a:gd name="T45" fmla="*/ T44 w 10633"/>
                          <a:gd name="T46" fmla="+- 0 1201 711"/>
                          <a:gd name="T47" fmla="*/ 1201 h 15564"/>
                          <a:gd name="T48" fmla="+- 0 653 653"/>
                          <a:gd name="T49" fmla="*/ T48 w 10633"/>
                          <a:gd name="T50" fmla="+- 0 1278 711"/>
                          <a:gd name="T51" fmla="*/ 1278 h 15564"/>
                          <a:gd name="T52" fmla="+- 0 653 653"/>
                          <a:gd name="T53" fmla="*/ T52 w 10633"/>
                          <a:gd name="T54" fmla="+- 0 15708 711"/>
                          <a:gd name="T55" fmla="*/ 15708 h 15564"/>
                          <a:gd name="T56" fmla="+- 0 658 653"/>
                          <a:gd name="T57" fmla="*/ T56 w 10633"/>
                          <a:gd name="T58" fmla="+- 0 15785 711"/>
                          <a:gd name="T59" fmla="*/ 15785 h 15564"/>
                          <a:gd name="T60" fmla="+- 0 673 653"/>
                          <a:gd name="T61" fmla="*/ T60 w 10633"/>
                          <a:gd name="T62" fmla="+- 0 15859 711"/>
                          <a:gd name="T63" fmla="*/ 15859 h 15564"/>
                          <a:gd name="T64" fmla="+- 0 698 653"/>
                          <a:gd name="T65" fmla="*/ T64 w 10633"/>
                          <a:gd name="T66" fmla="+- 0 15929 711"/>
                          <a:gd name="T67" fmla="*/ 15929 h 15564"/>
                          <a:gd name="T68" fmla="+- 0 730 653"/>
                          <a:gd name="T69" fmla="*/ T68 w 10633"/>
                          <a:gd name="T70" fmla="+- 0 15994 711"/>
                          <a:gd name="T71" fmla="*/ 15994 h 15564"/>
                          <a:gd name="T72" fmla="+- 0 771 653"/>
                          <a:gd name="T73" fmla="*/ T72 w 10633"/>
                          <a:gd name="T74" fmla="+- 0 16055 711"/>
                          <a:gd name="T75" fmla="*/ 16055 h 15564"/>
                          <a:gd name="T76" fmla="+- 0 819 653"/>
                          <a:gd name="T77" fmla="*/ T76 w 10633"/>
                          <a:gd name="T78" fmla="+- 0 16109 711"/>
                          <a:gd name="T79" fmla="*/ 16109 h 15564"/>
                          <a:gd name="T80" fmla="+- 0 873 653"/>
                          <a:gd name="T81" fmla="*/ T80 w 10633"/>
                          <a:gd name="T82" fmla="+- 0 16157 711"/>
                          <a:gd name="T83" fmla="*/ 16157 h 15564"/>
                          <a:gd name="T84" fmla="+- 0 934 653"/>
                          <a:gd name="T85" fmla="*/ T84 w 10633"/>
                          <a:gd name="T86" fmla="+- 0 16198 711"/>
                          <a:gd name="T87" fmla="*/ 16198 h 15564"/>
                          <a:gd name="T88" fmla="+- 0 999 653"/>
                          <a:gd name="T89" fmla="*/ T88 w 10633"/>
                          <a:gd name="T90" fmla="+- 0 16230 711"/>
                          <a:gd name="T91" fmla="*/ 16230 h 15564"/>
                          <a:gd name="T92" fmla="+- 0 1069 653"/>
                          <a:gd name="T93" fmla="*/ T92 w 10633"/>
                          <a:gd name="T94" fmla="+- 0 16255 711"/>
                          <a:gd name="T95" fmla="*/ 16255 h 15564"/>
                          <a:gd name="T96" fmla="+- 0 1143 653"/>
                          <a:gd name="T97" fmla="*/ T96 w 10633"/>
                          <a:gd name="T98" fmla="+- 0 16270 711"/>
                          <a:gd name="T99" fmla="*/ 16270 h 15564"/>
                          <a:gd name="T100" fmla="+- 0 1220 653"/>
                          <a:gd name="T101" fmla="*/ T100 w 10633"/>
                          <a:gd name="T102" fmla="+- 0 16275 711"/>
                          <a:gd name="T103" fmla="*/ 16275 h 15564"/>
                          <a:gd name="T104" fmla="+- 0 10719 653"/>
                          <a:gd name="T105" fmla="*/ T104 w 10633"/>
                          <a:gd name="T106" fmla="+- 0 16275 711"/>
                          <a:gd name="T107" fmla="*/ 16275 h 15564"/>
                          <a:gd name="T108" fmla="+- 0 10796 653"/>
                          <a:gd name="T109" fmla="*/ T108 w 10633"/>
                          <a:gd name="T110" fmla="+- 0 16270 711"/>
                          <a:gd name="T111" fmla="*/ 16270 h 15564"/>
                          <a:gd name="T112" fmla="+- 0 10870 653"/>
                          <a:gd name="T113" fmla="*/ T112 w 10633"/>
                          <a:gd name="T114" fmla="+- 0 16255 711"/>
                          <a:gd name="T115" fmla="*/ 16255 h 15564"/>
                          <a:gd name="T116" fmla="+- 0 10940 653"/>
                          <a:gd name="T117" fmla="*/ T116 w 10633"/>
                          <a:gd name="T118" fmla="+- 0 16230 711"/>
                          <a:gd name="T119" fmla="*/ 16230 h 15564"/>
                          <a:gd name="T120" fmla="+- 0 11005 653"/>
                          <a:gd name="T121" fmla="*/ T120 w 10633"/>
                          <a:gd name="T122" fmla="+- 0 16198 711"/>
                          <a:gd name="T123" fmla="*/ 16198 h 15564"/>
                          <a:gd name="T124" fmla="+- 0 11066 653"/>
                          <a:gd name="T125" fmla="*/ T124 w 10633"/>
                          <a:gd name="T126" fmla="+- 0 16157 711"/>
                          <a:gd name="T127" fmla="*/ 16157 h 15564"/>
                          <a:gd name="T128" fmla="+- 0 11120 653"/>
                          <a:gd name="T129" fmla="*/ T128 w 10633"/>
                          <a:gd name="T130" fmla="+- 0 16109 711"/>
                          <a:gd name="T131" fmla="*/ 16109 h 15564"/>
                          <a:gd name="T132" fmla="+- 0 11168 653"/>
                          <a:gd name="T133" fmla="*/ T132 w 10633"/>
                          <a:gd name="T134" fmla="+- 0 16055 711"/>
                          <a:gd name="T135" fmla="*/ 16055 h 15564"/>
                          <a:gd name="T136" fmla="+- 0 11209 653"/>
                          <a:gd name="T137" fmla="*/ T136 w 10633"/>
                          <a:gd name="T138" fmla="+- 0 15994 711"/>
                          <a:gd name="T139" fmla="*/ 15994 h 15564"/>
                          <a:gd name="T140" fmla="+- 0 11241 653"/>
                          <a:gd name="T141" fmla="*/ T140 w 10633"/>
                          <a:gd name="T142" fmla="+- 0 15929 711"/>
                          <a:gd name="T143" fmla="*/ 15929 h 15564"/>
                          <a:gd name="T144" fmla="+- 0 11266 653"/>
                          <a:gd name="T145" fmla="*/ T144 w 10633"/>
                          <a:gd name="T146" fmla="+- 0 15859 711"/>
                          <a:gd name="T147" fmla="*/ 15859 h 15564"/>
                          <a:gd name="T148" fmla="+- 0 11281 653"/>
                          <a:gd name="T149" fmla="*/ T148 w 10633"/>
                          <a:gd name="T150" fmla="+- 0 15785 711"/>
                          <a:gd name="T151" fmla="*/ 15785 h 15564"/>
                          <a:gd name="T152" fmla="+- 0 11286 653"/>
                          <a:gd name="T153" fmla="*/ T152 w 10633"/>
                          <a:gd name="T154" fmla="+- 0 15708 711"/>
                          <a:gd name="T155" fmla="*/ 15708 h 15564"/>
                          <a:gd name="T156" fmla="+- 0 11286 653"/>
                          <a:gd name="T157" fmla="*/ T156 w 10633"/>
                          <a:gd name="T158" fmla="+- 0 1278 711"/>
                          <a:gd name="T159" fmla="*/ 1278 h 15564"/>
                          <a:gd name="T160" fmla="+- 0 11281 653"/>
                          <a:gd name="T161" fmla="*/ T160 w 10633"/>
                          <a:gd name="T162" fmla="+- 0 1201 711"/>
                          <a:gd name="T163" fmla="*/ 1201 h 15564"/>
                          <a:gd name="T164" fmla="+- 0 11266 653"/>
                          <a:gd name="T165" fmla="*/ T164 w 10633"/>
                          <a:gd name="T166" fmla="+- 0 1127 711"/>
                          <a:gd name="T167" fmla="*/ 1127 h 15564"/>
                          <a:gd name="T168" fmla="+- 0 11241 653"/>
                          <a:gd name="T169" fmla="*/ T168 w 10633"/>
                          <a:gd name="T170" fmla="+- 0 1057 711"/>
                          <a:gd name="T171" fmla="*/ 1057 h 15564"/>
                          <a:gd name="T172" fmla="+- 0 11209 653"/>
                          <a:gd name="T173" fmla="*/ T172 w 10633"/>
                          <a:gd name="T174" fmla="+- 0 992 711"/>
                          <a:gd name="T175" fmla="*/ 992 h 15564"/>
                          <a:gd name="T176" fmla="+- 0 11168 653"/>
                          <a:gd name="T177" fmla="*/ T176 w 10633"/>
                          <a:gd name="T178" fmla="+- 0 931 711"/>
                          <a:gd name="T179" fmla="*/ 931 h 15564"/>
                          <a:gd name="T180" fmla="+- 0 11120 653"/>
                          <a:gd name="T181" fmla="*/ T180 w 10633"/>
                          <a:gd name="T182" fmla="+- 0 877 711"/>
                          <a:gd name="T183" fmla="*/ 877 h 15564"/>
                          <a:gd name="T184" fmla="+- 0 11066 653"/>
                          <a:gd name="T185" fmla="*/ T184 w 10633"/>
                          <a:gd name="T186" fmla="+- 0 829 711"/>
                          <a:gd name="T187" fmla="*/ 829 h 15564"/>
                          <a:gd name="T188" fmla="+- 0 11005 653"/>
                          <a:gd name="T189" fmla="*/ T188 w 10633"/>
                          <a:gd name="T190" fmla="+- 0 788 711"/>
                          <a:gd name="T191" fmla="*/ 788 h 15564"/>
                          <a:gd name="T192" fmla="+- 0 10940 653"/>
                          <a:gd name="T193" fmla="*/ T192 w 10633"/>
                          <a:gd name="T194" fmla="+- 0 756 711"/>
                          <a:gd name="T195" fmla="*/ 756 h 15564"/>
                          <a:gd name="T196" fmla="+- 0 10870 653"/>
                          <a:gd name="T197" fmla="*/ T196 w 10633"/>
                          <a:gd name="T198" fmla="+- 0 731 711"/>
                          <a:gd name="T199" fmla="*/ 731 h 15564"/>
                          <a:gd name="T200" fmla="+- 0 10796 653"/>
                          <a:gd name="T201" fmla="*/ T200 w 10633"/>
                          <a:gd name="T202" fmla="+- 0 716 711"/>
                          <a:gd name="T203" fmla="*/ 716 h 15564"/>
                          <a:gd name="T204" fmla="+- 0 10719 653"/>
                          <a:gd name="T205" fmla="*/ T204 w 10633"/>
                          <a:gd name="T206" fmla="+- 0 711 711"/>
                          <a:gd name="T207" fmla="*/ 711 h 15564"/>
                          <a:gd name="T208" fmla="+- 0 1220 653"/>
                          <a:gd name="T209" fmla="*/ T208 w 10633"/>
                          <a:gd name="T210" fmla="+- 0 711 711"/>
                          <a:gd name="T211" fmla="*/ 711 h 15564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  <a:cxn ang="0">
                            <a:pos x="T85" y="T87"/>
                          </a:cxn>
                          <a:cxn ang="0">
                            <a:pos x="T89" y="T91"/>
                          </a:cxn>
                          <a:cxn ang="0">
                            <a:pos x="T93" y="T95"/>
                          </a:cxn>
                          <a:cxn ang="0">
                            <a:pos x="T97" y="T99"/>
                          </a:cxn>
                          <a:cxn ang="0">
                            <a:pos x="T101" y="T103"/>
                          </a:cxn>
                          <a:cxn ang="0">
                            <a:pos x="T105" y="T107"/>
                          </a:cxn>
                          <a:cxn ang="0">
                            <a:pos x="T109" y="T111"/>
                          </a:cxn>
                          <a:cxn ang="0">
                            <a:pos x="T113" y="T115"/>
                          </a:cxn>
                          <a:cxn ang="0">
                            <a:pos x="T117" y="T119"/>
                          </a:cxn>
                          <a:cxn ang="0">
                            <a:pos x="T121" y="T123"/>
                          </a:cxn>
                          <a:cxn ang="0">
                            <a:pos x="T125" y="T127"/>
                          </a:cxn>
                          <a:cxn ang="0">
                            <a:pos x="T129" y="T131"/>
                          </a:cxn>
                          <a:cxn ang="0">
                            <a:pos x="T133" y="T135"/>
                          </a:cxn>
                          <a:cxn ang="0">
                            <a:pos x="T137" y="T139"/>
                          </a:cxn>
                          <a:cxn ang="0">
                            <a:pos x="T141" y="T143"/>
                          </a:cxn>
                          <a:cxn ang="0">
                            <a:pos x="T145" y="T147"/>
                          </a:cxn>
                          <a:cxn ang="0">
                            <a:pos x="T149" y="T151"/>
                          </a:cxn>
                          <a:cxn ang="0">
                            <a:pos x="T153" y="T155"/>
                          </a:cxn>
                          <a:cxn ang="0">
                            <a:pos x="T157" y="T159"/>
                          </a:cxn>
                          <a:cxn ang="0">
                            <a:pos x="T161" y="T163"/>
                          </a:cxn>
                          <a:cxn ang="0">
                            <a:pos x="T165" y="T167"/>
                          </a:cxn>
                          <a:cxn ang="0">
                            <a:pos x="T169" y="T171"/>
                          </a:cxn>
                          <a:cxn ang="0">
                            <a:pos x="T173" y="T175"/>
                          </a:cxn>
                          <a:cxn ang="0">
                            <a:pos x="T177" y="T179"/>
                          </a:cxn>
                          <a:cxn ang="0">
                            <a:pos x="T181" y="T183"/>
                          </a:cxn>
                          <a:cxn ang="0">
                            <a:pos x="T185" y="T187"/>
                          </a:cxn>
                          <a:cxn ang="0">
                            <a:pos x="T189" y="T191"/>
                          </a:cxn>
                          <a:cxn ang="0">
                            <a:pos x="T193" y="T195"/>
                          </a:cxn>
                          <a:cxn ang="0">
                            <a:pos x="T197" y="T199"/>
                          </a:cxn>
                          <a:cxn ang="0">
                            <a:pos x="T201" y="T203"/>
                          </a:cxn>
                          <a:cxn ang="0">
                            <a:pos x="T205" y="T207"/>
                          </a:cxn>
                          <a:cxn ang="0">
                            <a:pos x="T209" y="T211"/>
                          </a:cxn>
                        </a:cxnLst>
                        <a:rect l="0" t="0" r="r" b="b"/>
                        <a:pathLst>
                          <a:path w="10633" h="15564">
                            <a:moveTo>
                              <a:pt x="567" y="0"/>
                            </a:moveTo>
                            <a:lnTo>
                              <a:pt x="490" y="5"/>
                            </a:lnTo>
                            <a:lnTo>
                              <a:pt x="416" y="20"/>
                            </a:lnTo>
                            <a:lnTo>
                              <a:pt x="346" y="45"/>
                            </a:lnTo>
                            <a:lnTo>
                              <a:pt x="281" y="77"/>
                            </a:lnTo>
                            <a:lnTo>
                              <a:pt x="220" y="118"/>
                            </a:lnTo>
                            <a:lnTo>
                              <a:pt x="166" y="166"/>
                            </a:lnTo>
                            <a:lnTo>
                              <a:pt x="118" y="220"/>
                            </a:lnTo>
                            <a:lnTo>
                              <a:pt x="77" y="281"/>
                            </a:lnTo>
                            <a:lnTo>
                              <a:pt x="45" y="346"/>
                            </a:lnTo>
                            <a:lnTo>
                              <a:pt x="20" y="416"/>
                            </a:lnTo>
                            <a:lnTo>
                              <a:pt x="5" y="490"/>
                            </a:lnTo>
                            <a:lnTo>
                              <a:pt x="0" y="567"/>
                            </a:lnTo>
                            <a:lnTo>
                              <a:pt x="0" y="14997"/>
                            </a:lnTo>
                            <a:lnTo>
                              <a:pt x="5" y="15074"/>
                            </a:lnTo>
                            <a:lnTo>
                              <a:pt x="20" y="15148"/>
                            </a:lnTo>
                            <a:lnTo>
                              <a:pt x="45" y="15218"/>
                            </a:lnTo>
                            <a:lnTo>
                              <a:pt x="77" y="15283"/>
                            </a:lnTo>
                            <a:lnTo>
                              <a:pt x="118" y="15344"/>
                            </a:lnTo>
                            <a:lnTo>
                              <a:pt x="166" y="15398"/>
                            </a:lnTo>
                            <a:lnTo>
                              <a:pt x="220" y="15446"/>
                            </a:lnTo>
                            <a:lnTo>
                              <a:pt x="281" y="15487"/>
                            </a:lnTo>
                            <a:lnTo>
                              <a:pt x="346" y="15519"/>
                            </a:lnTo>
                            <a:lnTo>
                              <a:pt x="416" y="15544"/>
                            </a:lnTo>
                            <a:lnTo>
                              <a:pt x="490" y="15559"/>
                            </a:lnTo>
                            <a:lnTo>
                              <a:pt x="567" y="15564"/>
                            </a:lnTo>
                            <a:lnTo>
                              <a:pt x="10066" y="15564"/>
                            </a:lnTo>
                            <a:lnTo>
                              <a:pt x="10143" y="15559"/>
                            </a:lnTo>
                            <a:lnTo>
                              <a:pt x="10217" y="15544"/>
                            </a:lnTo>
                            <a:lnTo>
                              <a:pt x="10287" y="15519"/>
                            </a:lnTo>
                            <a:lnTo>
                              <a:pt x="10352" y="15487"/>
                            </a:lnTo>
                            <a:lnTo>
                              <a:pt x="10413" y="15446"/>
                            </a:lnTo>
                            <a:lnTo>
                              <a:pt x="10467" y="15398"/>
                            </a:lnTo>
                            <a:lnTo>
                              <a:pt x="10515" y="15344"/>
                            </a:lnTo>
                            <a:lnTo>
                              <a:pt x="10556" y="15283"/>
                            </a:lnTo>
                            <a:lnTo>
                              <a:pt x="10588" y="15218"/>
                            </a:lnTo>
                            <a:lnTo>
                              <a:pt x="10613" y="15148"/>
                            </a:lnTo>
                            <a:lnTo>
                              <a:pt x="10628" y="15074"/>
                            </a:lnTo>
                            <a:lnTo>
                              <a:pt x="10633" y="14997"/>
                            </a:lnTo>
                            <a:lnTo>
                              <a:pt x="10633" y="567"/>
                            </a:lnTo>
                            <a:lnTo>
                              <a:pt x="10628" y="490"/>
                            </a:lnTo>
                            <a:lnTo>
                              <a:pt x="10613" y="416"/>
                            </a:lnTo>
                            <a:lnTo>
                              <a:pt x="10588" y="346"/>
                            </a:lnTo>
                            <a:lnTo>
                              <a:pt x="10556" y="281"/>
                            </a:lnTo>
                            <a:lnTo>
                              <a:pt x="10515" y="220"/>
                            </a:lnTo>
                            <a:lnTo>
                              <a:pt x="10467" y="166"/>
                            </a:lnTo>
                            <a:lnTo>
                              <a:pt x="10413" y="118"/>
                            </a:lnTo>
                            <a:lnTo>
                              <a:pt x="10352" y="77"/>
                            </a:lnTo>
                            <a:lnTo>
                              <a:pt x="10287" y="45"/>
                            </a:lnTo>
                            <a:lnTo>
                              <a:pt x="10217" y="20"/>
                            </a:lnTo>
                            <a:lnTo>
                              <a:pt x="10143" y="5"/>
                            </a:lnTo>
                            <a:lnTo>
                              <a:pt x="10066" y="0"/>
                            </a:lnTo>
                            <a:lnTo>
                              <a:pt x="567" y="0"/>
                            </a:lnTo>
                            <a:close/>
                          </a:path>
                        </a:pathLst>
                      </a:cu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4A4D5B" id="Freeform 3" o:spid="_x0000_s1026" style="position:absolute;left:0;text-align:left;margin-left:-14.5pt;margin-top:.1pt;width:531.65pt;height:775.9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633,15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" path="m567,l490,5,416,20,346,45,281,77r-61,41l166,166r-48,54l77,281,45,346,20,416,5,490,,567,,14997r5,77l20,15148r25,70l77,15283r41,61l166,15398r54,48l281,15487r65,32l416,15544r74,15l567,15564r9499,l10143,15559r74,-15l10287,15519r65,-32l10413,15446r54,-48l10515,15344r41,-61l10588,15218r25,-70l10628,15074r5,-77l10633,567r-5,-77l10613,416r-25,-70l10556,281r-41,-61l10467,166r-54,-48l10352,77r-65,-32l10217,20,10143,5,10066,,567,xe" filled="f" strokeweight="2.25pt">
              <v:path arrowok="t" o:connecttype="custom" o:connectlocs="360045,450180;311150,453345;264160,462843;219710,478672;178435,498933;139700,524893;105410,555285;74930,589476;48895,628099;28575,669254;12700,713576;3175,760430;0,809184;0,9945741;3175,9994494;12700,10041348;28575,10085670;48895,10126826;74930,10165449;105410,10199639;139700,10230031;178435,10255991;219710,10276252;264160,10292081;311150,10301579;360045,10304745;6391910,10304745;6440805,10301579;6487795,10292081;6532245,10276252;6573520,10255991;6612255,10230031;6646545,10199639;6677025,10165449;6703060,10126826;6723380,10085670;6739255,10041348;6748780,9994494;6751955,9945741;6751955,809184;6748780,760430;6739255,713576;6723380,669254;6703060,628099;6677025,589476;6646545,555285;6612255,524893;6573520,498933;6532245,478672;6487795,462843;6440805,453345;6391910,450180;360045,450180" o:connectangles="0,0,0,0,0,0,0,0,0,0,0,0,0,0,0,0,0,0,0,0,0,0,0,0,0,0,0,0,0,0,0,0,0,0,0,0,0,0,0,0,0,0,0,0,0,0,0,0,0,0,0,0,0"/>
            </v:shape>
          </w:pict>
        </mc:Fallback>
      </mc:AlternateContent>
    </w:r>
  </w:p>
  <w:p w:rsidR="00296BBA" w:rsidRDefault="0018701D">
    <w:pPr>
      <w:pStyle w:val="10"/>
    </w:pPr>
  </w:p>
  <w:p w:rsidR="00296BBA" w:rsidRDefault="00484C89" w:rsidP="00BA4803">
    <w:pPr>
      <w:pStyle w:val="10"/>
      <w:jc w:val="center"/>
      <w:rPr>
        <w:rtl/>
      </w:rPr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4330700</wp:posOffset>
          </wp:positionH>
          <wp:positionV relativeFrom="paragraph">
            <wp:posOffset>70485</wp:posOffset>
          </wp:positionV>
          <wp:extent cx="1836420" cy="936625"/>
          <wp:effectExtent l="19050" t="0" r="0" b="0"/>
          <wp:wrapNone/>
          <wp:docPr id="2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936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A91848" w:rsidRPr="00FF40DA" w:rsidRDefault="0018701D">
    <w:pPr>
      <w:pStyle w:val="10"/>
      <w:rPr>
        <w:sz w:val="22"/>
        <w:szCs w:val="22"/>
        <w:rtl/>
      </w:rPr>
    </w:pPr>
  </w:p>
  <w:p w:rsidR="00A91848" w:rsidRPr="00FF40DA" w:rsidRDefault="0018701D">
    <w:pPr>
      <w:pStyle w:val="10"/>
      <w:rPr>
        <w:sz w:val="22"/>
        <w:szCs w:val="22"/>
        <w:rtl/>
      </w:rPr>
    </w:pPr>
  </w:p>
  <w:p w:rsidR="00A91848" w:rsidRPr="00FF40DA" w:rsidRDefault="0018701D">
    <w:pPr>
      <w:pStyle w:val="10"/>
      <w:rPr>
        <w:sz w:val="22"/>
        <w:szCs w:val="22"/>
        <w:rtl/>
      </w:rPr>
    </w:pPr>
  </w:p>
  <w:p w:rsidR="00A91848" w:rsidRPr="00FF40DA" w:rsidRDefault="0018701D">
    <w:pPr>
      <w:pStyle w:val="10"/>
      <w:rPr>
        <w:sz w:val="22"/>
        <w:szCs w:val="22"/>
        <w:rtl/>
      </w:rPr>
    </w:pPr>
  </w:p>
  <w:p w:rsidR="00FF40DA" w:rsidRPr="00FF40DA" w:rsidRDefault="0018701D" w:rsidP="00FF40DA">
    <w:pPr>
      <w:pStyle w:val="10"/>
      <w:ind w:left="1331"/>
      <w:rPr>
        <w:rFonts w:cs="mohammad bold art 1"/>
        <w:sz w:val="22"/>
        <w:szCs w:val="22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15E4A"/>
    <w:multiLevelType w:val="hybridMultilevel"/>
    <w:tmpl w:val="2B12C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CD465E"/>
    <w:multiLevelType w:val="hybridMultilevel"/>
    <w:tmpl w:val="A2EA6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A37"/>
    <w:rsid w:val="00011562"/>
    <w:rsid w:val="00012655"/>
    <w:rsid w:val="00014ED9"/>
    <w:rsid w:val="0003361E"/>
    <w:rsid w:val="000559F9"/>
    <w:rsid w:val="00057345"/>
    <w:rsid w:val="000B2B6E"/>
    <w:rsid w:val="000D0589"/>
    <w:rsid w:val="000D082A"/>
    <w:rsid w:val="001137F0"/>
    <w:rsid w:val="0018701D"/>
    <w:rsid w:val="001A71AD"/>
    <w:rsid w:val="00207C9A"/>
    <w:rsid w:val="00236790"/>
    <w:rsid w:val="0027590B"/>
    <w:rsid w:val="00283731"/>
    <w:rsid w:val="00296023"/>
    <w:rsid w:val="002A22DA"/>
    <w:rsid w:val="002A73C2"/>
    <w:rsid w:val="00305A2B"/>
    <w:rsid w:val="0033253D"/>
    <w:rsid w:val="00336A58"/>
    <w:rsid w:val="00356ED4"/>
    <w:rsid w:val="003C4B02"/>
    <w:rsid w:val="00426980"/>
    <w:rsid w:val="004369CC"/>
    <w:rsid w:val="00450E55"/>
    <w:rsid w:val="00465521"/>
    <w:rsid w:val="00484C89"/>
    <w:rsid w:val="00484F49"/>
    <w:rsid w:val="004861B4"/>
    <w:rsid w:val="00495610"/>
    <w:rsid w:val="004C47C8"/>
    <w:rsid w:val="004F2A2B"/>
    <w:rsid w:val="00516977"/>
    <w:rsid w:val="00520D5D"/>
    <w:rsid w:val="0055026B"/>
    <w:rsid w:val="00595A5F"/>
    <w:rsid w:val="005C4028"/>
    <w:rsid w:val="005F67BC"/>
    <w:rsid w:val="00626FEF"/>
    <w:rsid w:val="00683C55"/>
    <w:rsid w:val="006A13F5"/>
    <w:rsid w:val="006A3156"/>
    <w:rsid w:val="006B66B6"/>
    <w:rsid w:val="006C41E2"/>
    <w:rsid w:val="006D6759"/>
    <w:rsid w:val="006E746D"/>
    <w:rsid w:val="006F0000"/>
    <w:rsid w:val="006F5B28"/>
    <w:rsid w:val="006F7BE4"/>
    <w:rsid w:val="00701963"/>
    <w:rsid w:val="00710CE2"/>
    <w:rsid w:val="0073686A"/>
    <w:rsid w:val="00761B23"/>
    <w:rsid w:val="0077798F"/>
    <w:rsid w:val="00783B6E"/>
    <w:rsid w:val="00792C33"/>
    <w:rsid w:val="00793A02"/>
    <w:rsid w:val="007B74D5"/>
    <w:rsid w:val="007C07E6"/>
    <w:rsid w:val="007C16E6"/>
    <w:rsid w:val="007E19F2"/>
    <w:rsid w:val="00810811"/>
    <w:rsid w:val="0082184D"/>
    <w:rsid w:val="00826670"/>
    <w:rsid w:val="00831B05"/>
    <w:rsid w:val="008945EF"/>
    <w:rsid w:val="00896C4A"/>
    <w:rsid w:val="008B3B75"/>
    <w:rsid w:val="008B461D"/>
    <w:rsid w:val="008D24BB"/>
    <w:rsid w:val="008E395A"/>
    <w:rsid w:val="009009CD"/>
    <w:rsid w:val="00930A5E"/>
    <w:rsid w:val="00932508"/>
    <w:rsid w:val="009348D0"/>
    <w:rsid w:val="0095412D"/>
    <w:rsid w:val="0098269B"/>
    <w:rsid w:val="009951EE"/>
    <w:rsid w:val="009C2D7B"/>
    <w:rsid w:val="00A04879"/>
    <w:rsid w:val="00A12F2D"/>
    <w:rsid w:val="00A71378"/>
    <w:rsid w:val="00A82930"/>
    <w:rsid w:val="00AF6462"/>
    <w:rsid w:val="00B03C3A"/>
    <w:rsid w:val="00B0670A"/>
    <w:rsid w:val="00B21988"/>
    <w:rsid w:val="00B379A2"/>
    <w:rsid w:val="00B451DE"/>
    <w:rsid w:val="00B67C6D"/>
    <w:rsid w:val="00B71B60"/>
    <w:rsid w:val="00B77A22"/>
    <w:rsid w:val="00BB5202"/>
    <w:rsid w:val="00BC5759"/>
    <w:rsid w:val="00C02C5B"/>
    <w:rsid w:val="00C1058D"/>
    <w:rsid w:val="00C84A37"/>
    <w:rsid w:val="00C9716E"/>
    <w:rsid w:val="00CA55FE"/>
    <w:rsid w:val="00CA5F37"/>
    <w:rsid w:val="00CB0CB1"/>
    <w:rsid w:val="00D12680"/>
    <w:rsid w:val="00D433E1"/>
    <w:rsid w:val="00D71CB9"/>
    <w:rsid w:val="00D864F2"/>
    <w:rsid w:val="00DC375F"/>
    <w:rsid w:val="00DF0B52"/>
    <w:rsid w:val="00DF1A1A"/>
    <w:rsid w:val="00E32385"/>
    <w:rsid w:val="00E6636A"/>
    <w:rsid w:val="00EC6567"/>
    <w:rsid w:val="00EF1152"/>
    <w:rsid w:val="00EF5470"/>
    <w:rsid w:val="00F52B57"/>
    <w:rsid w:val="00F919BE"/>
    <w:rsid w:val="00FA23BD"/>
    <w:rsid w:val="00FC10B9"/>
    <w:rsid w:val="00FC396E"/>
    <w:rsid w:val="00FE1F62"/>
    <w:rsid w:val="00FE21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FDDAA34"/>
  <w15:docId w15:val="{51C3288F-A7E7-4D96-AC4E-58C59578D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4C89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Char"/>
    <w:qFormat/>
    <w:rsid w:val="00484C89"/>
    <w:pPr>
      <w:keepNext/>
      <w:outlineLvl w:val="0"/>
    </w:pPr>
    <w:rPr>
      <w:rFonts w:cs="Traditional Arabic"/>
      <w:b/>
      <w:bCs/>
      <w:sz w:val="28"/>
      <w:szCs w:val="28"/>
      <w:lang w:eastAsia="ar-SA"/>
    </w:rPr>
  </w:style>
  <w:style w:type="paragraph" w:styleId="2">
    <w:name w:val="heading 2"/>
    <w:basedOn w:val="a"/>
    <w:next w:val="a"/>
    <w:link w:val="2Char"/>
    <w:uiPriority w:val="9"/>
    <w:unhideWhenUsed/>
    <w:qFormat/>
    <w:rsid w:val="00D433E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484C89"/>
    <w:rPr>
      <w:rFonts w:ascii="Times New Roman" w:eastAsia="Times New Roman" w:hAnsi="Times New Roman" w:cs="Traditional Arabic"/>
      <w:b/>
      <w:bCs/>
      <w:sz w:val="28"/>
      <w:szCs w:val="28"/>
      <w:lang w:eastAsia="ar-SA"/>
    </w:rPr>
  </w:style>
  <w:style w:type="table" w:styleId="a3">
    <w:name w:val="Table Grid"/>
    <w:basedOn w:val="a1"/>
    <w:rsid w:val="00484C89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رأس الصفحة1"/>
    <w:basedOn w:val="a"/>
    <w:link w:val="Char"/>
    <w:rsid w:val="00484C89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link w:val="10"/>
    <w:rsid w:val="00484C89"/>
    <w:rPr>
      <w:rFonts w:ascii="Times New Roman" w:eastAsia="Times New Roman" w:hAnsi="Times New Roman" w:cs="Times New Roman"/>
      <w:sz w:val="24"/>
      <w:szCs w:val="24"/>
    </w:rPr>
  </w:style>
  <w:style w:type="paragraph" w:customStyle="1" w:styleId="11">
    <w:name w:val="تذييل الصفحة1"/>
    <w:basedOn w:val="a"/>
    <w:link w:val="Char0"/>
    <w:rsid w:val="00484C89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link w:val="11"/>
    <w:rsid w:val="00484C89"/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484C89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paragraph" w:styleId="a5">
    <w:name w:val="Balloon Text"/>
    <w:basedOn w:val="a"/>
    <w:link w:val="Char1"/>
    <w:uiPriority w:val="99"/>
    <w:semiHidden/>
    <w:unhideWhenUsed/>
    <w:rsid w:val="00484C89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484C89"/>
    <w:rPr>
      <w:rFonts w:ascii="Tahoma" w:eastAsia="Times New Roman" w:hAnsi="Tahoma" w:cs="Tahoma"/>
      <w:sz w:val="16"/>
      <w:szCs w:val="16"/>
    </w:rPr>
  </w:style>
  <w:style w:type="paragraph" w:styleId="a6">
    <w:name w:val="No Spacing"/>
    <w:uiPriority w:val="1"/>
    <w:qFormat/>
    <w:rsid w:val="002A22DA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Title"/>
    <w:basedOn w:val="a"/>
    <w:next w:val="a"/>
    <w:link w:val="Char2"/>
    <w:uiPriority w:val="10"/>
    <w:qFormat/>
    <w:rsid w:val="002A22DA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2">
    <w:name w:val="العنوان Char"/>
    <w:basedOn w:val="a0"/>
    <w:link w:val="a7"/>
    <w:uiPriority w:val="10"/>
    <w:rsid w:val="002A22D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Char">
    <w:name w:val="عنوان 2 Char"/>
    <w:basedOn w:val="a0"/>
    <w:link w:val="2"/>
    <w:uiPriority w:val="9"/>
    <w:rsid w:val="00D433E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8">
    <w:name w:val="Strong"/>
    <w:basedOn w:val="a0"/>
    <w:uiPriority w:val="22"/>
    <w:qFormat/>
    <w:rsid w:val="00D433E1"/>
    <w:rPr>
      <w:b/>
      <w:bCs/>
    </w:rPr>
  </w:style>
  <w:style w:type="character" w:styleId="a9">
    <w:name w:val="Book Title"/>
    <w:basedOn w:val="a0"/>
    <w:uiPriority w:val="33"/>
    <w:qFormat/>
    <w:rsid w:val="00D433E1"/>
    <w:rPr>
      <w:b/>
      <w:bCs/>
      <w:smallCaps/>
      <w:spacing w:val="5"/>
    </w:rPr>
  </w:style>
  <w:style w:type="paragraph" w:styleId="aa">
    <w:name w:val="header"/>
    <w:basedOn w:val="a"/>
    <w:link w:val="Char10"/>
    <w:uiPriority w:val="99"/>
    <w:semiHidden/>
    <w:unhideWhenUsed/>
    <w:rsid w:val="00D433E1"/>
    <w:pPr>
      <w:tabs>
        <w:tab w:val="center" w:pos="4153"/>
        <w:tab w:val="right" w:pos="8306"/>
      </w:tabs>
    </w:pPr>
  </w:style>
  <w:style w:type="character" w:customStyle="1" w:styleId="Char10">
    <w:name w:val="رأس الصفحة Char1"/>
    <w:basedOn w:val="a0"/>
    <w:link w:val="aa"/>
    <w:uiPriority w:val="99"/>
    <w:semiHidden/>
    <w:rsid w:val="00D433E1"/>
    <w:rPr>
      <w:rFonts w:ascii="Times New Roman" w:eastAsia="Times New Roman" w:hAnsi="Times New Roman" w:cs="Times New Roman"/>
      <w:sz w:val="24"/>
      <w:szCs w:val="24"/>
    </w:rPr>
  </w:style>
  <w:style w:type="paragraph" w:styleId="ab">
    <w:name w:val="footer"/>
    <w:basedOn w:val="a"/>
    <w:link w:val="Char11"/>
    <w:uiPriority w:val="99"/>
    <w:semiHidden/>
    <w:unhideWhenUsed/>
    <w:rsid w:val="00D433E1"/>
    <w:pPr>
      <w:tabs>
        <w:tab w:val="center" w:pos="4153"/>
        <w:tab w:val="right" w:pos="8306"/>
      </w:tabs>
    </w:pPr>
  </w:style>
  <w:style w:type="character" w:customStyle="1" w:styleId="Char11">
    <w:name w:val="تذييل الصفحة Char1"/>
    <w:basedOn w:val="a0"/>
    <w:link w:val="ab"/>
    <w:uiPriority w:val="99"/>
    <w:semiHidden/>
    <w:rsid w:val="00D433E1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97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aat\Desktop\&#1606;&#1605;&#1608;&#1584;&#1580;%20&#1582;&#1591;&#1575;&#1576;.dotx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نموذج خطاب</Template>
  <TotalTime>1211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Edaat</dc:creator>
  <cp:lastModifiedBy>Hadi</cp:lastModifiedBy>
  <cp:revision>6</cp:revision>
  <cp:lastPrinted>2026-07-26T09:36:00Z</cp:lastPrinted>
  <dcterms:created xsi:type="dcterms:W3CDTF">2026-01-27T06:56:00Z</dcterms:created>
  <dcterms:modified xsi:type="dcterms:W3CDTF">2026-10-01T07:36:00Z</dcterms:modified>
</cp:coreProperties>
</file>