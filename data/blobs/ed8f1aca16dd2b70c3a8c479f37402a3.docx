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Pr="008623C9" w:rsidRDefault="00C93B89" w:rsidP="00484C89">
      <w:pPr>
        <w:pStyle w:val="1"/>
        <w:tabs>
          <w:tab w:val="center" w:pos="5102"/>
        </w:tabs>
        <w:rPr>
          <w:rFonts w:ascii="ae_AlMateen" w:hAnsi="ae_AlMateen" w:cs="ae_AlMateen"/>
          <w:sz w:val="8"/>
          <w:szCs w:val="8"/>
          <w:rtl/>
        </w:rPr>
      </w:pPr>
      <w:r w:rsidRPr="006C792B">
        <w:rPr>
          <w:rFonts w:cs="Monotype Koufi"/>
          <w:noProof/>
          <w:sz w:val="18"/>
          <w:szCs w:val="20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FCBE5" wp14:editId="429DE1CA">
                <wp:simplePos x="0" y="0"/>
                <wp:positionH relativeFrom="column">
                  <wp:posOffset>-30480</wp:posOffset>
                </wp:positionH>
                <wp:positionV relativeFrom="paragraph">
                  <wp:posOffset>-1148080</wp:posOffset>
                </wp:positionV>
                <wp:extent cx="2592070" cy="899795"/>
                <wp:effectExtent l="0" t="0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70" cy="89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C89" w:rsidRPr="009538F6" w:rsidRDefault="00484C89" w:rsidP="009538F6">
                            <w:pPr>
                              <w:spacing w:line="480" w:lineRule="auto"/>
                              <w:rPr>
                                <w:rFonts w:cs="mohammad bold art 1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FCB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.4pt;margin-top:-90.4pt;width:204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wAgQIAAA8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" stroked="f">
                <v:textbox>
                  <w:txbxContent>
                    <w:p w:rsidR="00484C89" w:rsidRPr="009538F6" w:rsidRDefault="00484C89" w:rsidP="009538F6">
                      <w:pPr>
                        <w:spacing w:line="480" w:lineRule="auto"/>
                        <w:rPr>
                          <w:rFonts w:cs="mohammad bold art 1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225"/>
      </w:tblGrid>
      <w:tr w:rsidR="00022434" w:rsidRPr="006C792B" w:rsidTr="003435CF">
        <w:trPr>
          <w:trHeight w:val="100"/>
          <w:jc w:val="center"/>
        </w:trPr>
        <w:tc>
          <w:tcPr>
            <w:tcW w:w="5225" w:type="dxa"/>
            <w:shd w:val="clear" w:color="auto" w:fill="E0E0E0"/>
          </w:tcPr>
          <w:p w:rsidR="00022434" w:rsidRPr="006C792B" w:rsidRDefault="00022434" w:rsidP="009538F6">
            <w:pPr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 w:hint="cs"/>
                <w:b/>
                <w:bCs/>
                <w:sz w:val="22"/>
                <w:szCs w:val="22"/>
                <w:rtl/>
              </w:rPr>
              <w:t xml:space="preserve">نموذج ضبط محضر </w:t>
            </w:r>
            <w:r w:rsidR="007E2BB9" w:rsidRPr="006C792B">
              <w:rPr>
                <w:rFonts w:cs="mohammad bold art 1" w:hint="cs"/>
                <w:b/>
                <w:bCs/>
                <w:sz w:val="22"/>
                <w:szCs w:val="22"/>
                <w:rtl/>
              </w:rPr>
              <w:t xml:space="preserve">( </w:t>
            </w:r>
            <w:r w:rsidR="009538F6" w:rsidRPr="006C792B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غياب</w:t>
            </w:r>
            <w:r w:rsidR="007E2BB9" w:rsidRPr="006C792B">
              <w:rPr>
                <w:rFonts w:cs="mohammad bold art 1" w:hint="cs"/>
                <w:b/>
                <w:bCs/>
                <w:sz w:val="22"/>
                <w:szCs w:val="22"/>
                <w:rtl/>
              </w:rPr>
              <w:t xml:space="preserve"> )</w:t>
            </w:r>
          </w:p>
        </w:tc>
      </w:tr>
    </w:tbl>
    <w:p w:rsidR="00022434" w:rsidRPr="00056F4E" w:rsidRDefault="00022434" w:rsidP="00056F4E">
      <w:pPr>
        <w:spacing w:line="276" w:lineRule="auto"/>
        <w:jc w:val="center"/>
        <w:rPr>
          <w:rFonts w:cs="mohammad bold art 1"/>
          <w:b/>
          <w:bCs/>
          <w:sz w:val="2"/>
          <w:szCs w:val="2"/>
          <w:rtl/>
        </w:rPr>
      </w:pPr>
    </w:p>
    <w:tbl>
      <w:tblPr>
        <w:bidiVisual/>
        <w:tblW w:w="103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3"/>
        <w:gridCol w:w="1455"/>
        <w:gridCol w:w="1455"/>
        <w:gridCol w:w="1456"/>
        <w:gridCol w:w="2911"/>
      </w:tblGrid>
      <w:tr w:rsidR="00051D8C" w:rsidRPr="006C792B" w:rsidTr="00051D8C">
        <w:trPr>
          <w:trHeight w:val="300"/>
          <w:jc w:val="center"/>
        </w:trPr>
        <w:tc>
          <w:tcPr>
            <w:tcW w:w="3113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الاســـم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الرتبـة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الرقـم</w:t>
            </w:r>
          </w:p>
        </w:tc>
        <w:tc>
          <w:tcPr>
            <w:tcW w:w="1456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التخصص</w:t>
            </w:r>
          </w:p>
        </w:tc>
        <w:tc>
          <w:tcPr>
            <w:tcW w:w="2911" w:type="dxa"/>
            <w:shd w:val="clear" w:color="auto" w:fill="E0E0E0"/>
            <w:vAlign w:val="center"/>
          </w:tcPr>
          <w:p w:rsidR="00051D8C" w:rsidRPr="006C792B" w:rsidRDefault="00B70F0C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 w:hint="cs"/>
                <w:b/>
                <w:bCs/>
                <w:sz w:val="22"/>
                <w:szCs w:val="22"/>
                <w:rtl/>
              </w:rPr>
              <w:t>المركز</w:t>
            </w:r>
          </w:p>
        </w:tc>
      </w:tr>
      <w:tr w:rsidR="009D4E29" w:rsidRPr="006C792B" w:rsidTr="00056F4E">
        <w:trPr>
          <w:trHeight w:val="315"/>
          <w:jc w:val="center"/>
        </w:trPr>
        <w:tc>
          <w:tcPr>
            <w:tcW w:w="3113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EB698B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9A52C8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9E01E0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911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</w:tr>
    </w:tbl>
    <w:p w:rsidR="00056F4E" w:rsidRPr="006C792B" w:rsidRDefault="00056F4E" w:rsidP="00056F4E">
      <w:pPr>
        <w:pStyle w:val="a6"/>
        <w:spacing w:line="276" w:lineRule="auto"/>
        <w:jc w:val="both"/>
        <w:rPr>
          <w:rFonts w:cs="mohammad bold art 1"/>
          <w:b/>
          <w:bCs/>
          <w:sz w:val="8"/>
          <w:szCs w:val="8"/>
          <w:rtl/>
        </w:rPr>
      </w:pPr>
    </w:p>
    <w:p w:rsidR="00022434" w:rsidRPr="006C792B" w:rsidRDefault="007E2BB9" w:rsidP="009538F6">
      <w:pPr>
        <w:pStyle w:val="a6"/>
        <w:spacing w:line="276" w:lineRule="auto"/>
        <w:jc w:val="both"/>
        <w:rPr>
          <w:rFonts w:asciiTheme="majorBidi" w:hAnsiTheme="majorBidi" w:cs="mohammad bold art 1"/>
          <w:b/>
          <w:bCs/>
          <w:sz w:val="22"/>
          <w:szCs w:val="22"/>
          <w:rtl/>
        </w:rPr>
      </w:pPr>
      <w:r w:rsidRPr="006C792B">
        <w:rPr>
          <w:rFonts w:cs="mohammad bold art 1"/>
          <w:b/>
          <w:bCs/>
          <w:sz w:val="22"/>
          <w:szCs w:val="22"/>
          <w:rtl/>
        </w:rPr>
        <w:t xml:space="preserve">إن الموضحة هويته </w:t>
      </w:r>
      <w:proofErr w:type="spellStart"/>
      <w:r w:rsidRPr="006C792B">
        <w:rPr>
          <w:rFonts w:cs="mohammad bold art 1"/>
          <w:b/>
          <w:bCs/>
          <w:sz w:val="22"/>
          <w:szCs w:val="22"/>
          <w:rtl/>
        </w:rPr>
        <w:t>بعاليه</w:t>
      </w:r>
      <w:proofErr w:type="spellEnd"/>
      <w:r w:rsidRPr="006C792B">
        <w:rPr>
          <w:rFonts w:cs="mohammad bold art 1"/>
          <w:b/>
          <w:bCs/>
          <w:sz w:val="22"/>
          <w:szCs w:val="22"/>
          <w:rtl/>
        </w:rPr>
        <w:t xml:space="preserve"> قد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 w:hint="cs"/>
          <w:b/>
          <w:bCs/>
          <w:sz w:val="22"/>
          <w:szCs w:val="22"/>
          <w:rtl/>
        </w:rPr>
        <w:t>(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9538F6" w:rsidRPr="006C792B">
        <w:rPr>
          <w:rFonts w:cs="mohammad bold art 1" w:hint="cs"/>
          <w:b/>
          <w:bCs/>
          <w:sz w:val="22"/>
          <w:szCs w:val="22"/>
          <w:rtl/>
        </w:rPr>
        <w:t>تغيب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)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عن عمله الوظيفي الر</w:t>
      </w:r>
      <w:r w:rsidR="009E01E0" w:rsidRPr="006C792B">
        <w:rPr>
          <w:rFonts w:cs="mohammad bold art 1"/>
          <w:b/>
          <w:bCs/>
          <w:sz w:val="22"/>
          <w:szCs w:val="22"/>
          <w:rtl/>
        </w:rPr>
        <w:t>سمي لمدة</w:t>
      </w:r>
      <w:r w:rsidR="00FD5BF3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CF0912" w:rsidRPr="006C792B">
        <w:rPr>
          <w:rFonts w:cs="mohammad bold art 1"/>
          <w:b/>
          <w:bCs/>
          <w:sz w:val="22"/>
          <w:szCs w:val="22"/>
          <w:rtl/>
        </w:rPr>
        <w:t>((</w:t>
      </w:r>
      <w:r w:rsidR="009538F6" w:rsidRPr="006C792B">
        <w:rPr>
          <w:rFonts w:cs="mohammad bold art 1" w:hint="cs"/>
          <w:b/>
          <w:bCs/>
          <w:sz w:val="22"/>
          <w:szCs w:val="22"/>
          <w:rtl/>
        </w:rPr>
        <w:t>24 ساعة</w:t>
      </w:r>
      <w:r w:rsidR="00CF0912" w:rsidRPr="006C792B">
        <w:rPr>
          <w:rFonts w:cs="mohammad bold art 1"/>
          <w:b/>
          <w:bCs/>
          <w:sz w:val="22"/>
          <w:szCs w:val="22"/>
          <w:rtl/>
        </w:rPr>
        <w:t xml:space="preserve">))  </w:t>
      </w:r>
      <w:r w:rsidR="00051D8C" w:rsidRPr="006C792B">
        <w:rPr>
          <w:rFonts w:cs="mohammad bold art 1" w:hint="cs"/>
          <w:b/>
          <w:bCs/>
          <w:sz w:val="22"/>
          <w:szCs w:val="22"/>
          <w:rtl/>
        </w:rPr>
        <w:br/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وكان ذلك </w:t>
      </w:r>
      <w:r w:rsidR="009538F6" w:rsidRPr="006C792B">
        <w:rPr>
          <w:rFonts w:cs="mohammad bold art 1" w:hint="cs"/>
          <w:b/>
          <w:bCs/>
          <w:sz w:val="22"/>
          <w:szCs w:val="22"/>
          <w:rtl/>
        </w:rPr>
        <w:t>الغياب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</w:t>
      </w:r>
      <w:r w:rsidR="003276A7" w:rsidRPr="006C792B">
        <w:rPr>
          <w:rFonts w:cs="mohammad bold art 1" w:hint="cs"/>
          <w:b/>
          <w:bCs/>
          <w:sz w:val="22"/>
          <w:szCs w:val="22"/>
          <w:rtl/>
        </w:rPr>
        <w:t xml:space="preserve">حسب البيانات التالية 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>:-</w:t>
      </w:r>
    </w:p>
    <w:tbl>
      <w:tblPr>
        <w:bidiVisual/>
        <w:tblW w:w="103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5236"/>
        <w:gridCol w:w="5131"/>
      </w:tblGrid>
      <w:tr w:rsidR="003276A7" w:rsidRPr="006C792B" w:rsidTr="00B70F0C">
        <w:trPr>
          <w:trHeight w:val="50"/>
          <w:jc w:val="center"/>
        </w:trPr>
        <w:tc>
          <w:tcPr>
            <w:tcW w:w="52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3276A7" w:rsidRPr="006C792B" w:rsidRDefault="003276A7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اليوم</w:t>
            </w:r>
          </w:p>
        </w:tc>
        <w:tc>
          <w:tcPr>
            <w:tcW w:w="51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0E0E0"/>
          </w:tcPr>
          <w:p w:rsidR="003276A7" w:rsidRPr="006C792B" w:rsidRDefault="003276A7" w:rsidP="00056F4E">
            <w:pPr>
              <w:pStyle w:val="a6"/>
              <w:spacing w:line="276" w:lineRule="auto"/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cs="mohammad bold art 1"/>
                <w:b/>
                <w:bCs/>
                <w:sz w:val="22"/>
                <w:szCs w:val="22"/>
                <w:rtl/>
              </w:rPr>
              <w:t>التاريخ</w:t>
            </w:r>
          </w:p>
        </w:tc>
      </w:tr>
      <w:tr w:rsidR="0051229B" w:rsidRPr="006C792B" w:rsidTr="00B70F0C">
        <w:trPr>
          <w:trHeight w:val="75"/>
          <w:jc w:val="center"/>
        </w:trPr>
        <w:tc>
          <w:tcPr>
            <w:tcW w:w="52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6248F1" w:rsidRPr="006C792B" w:rsidRDefault="006248F1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13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:rsidR="0051229B" w:rsidRPr="006C792B" w:rsidRDefault="0051229B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22"/>
                <w:szCs w:val="22"/>
                <w:rtl/>
              </w:rPr>
            </w:pPr>
          </w:p>
        </w:tc>
      </w:tr>
    </w:tbl>
    <w:p w:rsidR="00056F4E" w:rsidRPr="006C792B" w:rsidRDefault="00056F4E" w:rsidP="00056F4E">
      <w:pPr>
        <w:pStyle w:val="a6"/>
        <w:spacing w:line="276" w:lineRule="auto"/>
        <w:rPr>
          <w:rFonts w:cs="mohammad bold art 1"/>
          <w:b/>
          <w:bCs/>
          <w:sz w:val="6"/>
          <w:szCs w:val="6"/>
          <w:rtl/>
        </w:rPr>
      </w:pPr>
    </w:p>
    <w:p w:rsidR="00022434" w:rsidRPr="006C792B" w:rsidRDefault="00022434" w:rsidP="00056F4E">
      <w:pPr>
        <w:pStyle w:val="a6"/>
        <w:spacing w:line="276" w:lineRule="auto"/>
        <w:rPr>
          <w:rFonts w:cs="mohammad bold art 1"/>
          <w:b/>
          <w:bCs/>
          <w:sz w:val="22"/>
          <w:szCs w:val="22"/>
          <w:rtl/>
        </w:rPr>
      </w:pPr>
      <w:r w:rsidRPr="006C792B">
        <w:rPr>
          <w:rFonts w:cs="mohammad bold art 1"/>
          <w:b/>
          <w:bCs/>
          <w:sz w:val="22"/>
          <w:szCs w:val="22"/>
          <w:rtl/>
        </w:rPr>
        <w:t xml:space="preserve">وعند مناقشة المذكور </w:t>
      </w:r>
      <w:proofErr w:type="gramStart"/>
      <w:r w:rsidRPr="006C792B">
        <w:rPr>
          <w:rFonts w:cs="mohammad bold art 1"/>
          <w:b/>
          <w:bCs/>
          <w:sz w:val="22"/>
          <w:szCs w:val="22"/>
          <w:rtl/>
        </w:rPr>
        <w:t>((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>شفهياً</w:t>
      </w:r>
      <w:proofErr w:type="gramEnd"/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>)) للوقوف على أسباب ومبررات تلك الحالة أفاد بالات:-</w:t>
      </w:r>
    </w:p>
    <w:p w:rsidR="00200D7C" w:rsidRPr="00200D7C" w:rsidRDefault="00D463A9" w:rsidP="00DA3850">
      <w:pPr>
        <w:pStyle w:val="a6"/>
        <w:spacing w:line="276" w:lineRule="auto"/>
        <w:rPr>
          <w:rFonts w:cs="mohammad bold art 1"/>
          <w:b/>
          <w:bCs/>
          <w:sz w:val="20"/>
          <w:szCs w:val="20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>لم يتم الرد</w:t>
      </w:r>
    </w:p>
    <w:p w:rsidR="00056F4E" w:rsidRDefault="00056F4E" w:rsidP="00056F4E">
      <w:pPr>
        <w:pStyle w:val="a6"/>
        <w:spacing w:line="276" w:lineRule="auto"/>
        <w:rPr>
          <w:rFonts w:cs="mohammad bold art 1"/>
          <w:b/>
          <w:bCs/>
          <w:sz w:val="8"/>
          <w:szCs w:val="8"/>
          <w:rtl/>
        </w:rPr>
      </w:pPr>
    </w:p>
    <w:p w:rsidR="001232E7" w:rsidRPr="006C792B" w:rsidRDefault="001232E7" w:rsidP="00056F4E">
      <w:pPr>
        <w:pStyle w:val="a6"/>
        <w:spacing w:line="276" w:lineRule="auto"/>
        <w:rPr>
          <w:rFonts w:cs="mohammad bold art 1"/>
          <w:b/>
          <w:bCs/>
          <w:sz w:val="6"/>
          <w:szCs w:val="6"/>
          <w:rtl/>
        </w:rPr>
      </w:pPr>
    </w:p>
    <w:p w:rsidR="00B70F0C" w:rsidRPr="006C792B" w:rsidRDefault="009B3E0F" w:rsidP="00056F4E">
      <w:pPr>
        <w:pStyle w:val="a6"/>
        <w:spacing w:line="276" w:lineRule="auto"/>
        <w:rPr>
          <w:rFonts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18"/>
          <w:szCs w:val="18"/>
          <w:rtl/>
        </w:rPr>
        <w:t xml:space="preserve"> 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>ومن خلال إفادة المذكور عن أسباب تلك الحالة كان رأينا:</w:t>
      </w:r>
    </w:p>
    <w:p w:rsidR="00022434" w:rsidRPr="006C792B" w:rsidRDefault="00970890" w:rsidP="00D463A9">
      <w:pPr>
        <w:pStyle w:val="a6"/>
        <w:spacing w:line="276" w:lineRule="auto"/>
        <w:jc w:val="center"/>
        <w:rPr>
          <w:rFonts w:cs="mohammad bold art 1"/>
          <w:b/>
          <w:bCs/>
          <w:sz w:val="22"/>
          <w:szCs w:val="22"/>
          <w:rtl/>
        </w:rPr>
      </w:pPr>
      <w:r>
        <w:rPr>
          <w:rFonts w:cs="mohammad bold art 1"/>
          <w:b/>
          <w:bCs/>
          <w:sz w:val="22"/>
          <w:szCs w:val="22"/>
        </w:rPr>
        <w:sym w:font="Wingdings" w:char="F0A8"/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ان تلك الأسباب مقنعة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D463A9">
        <w:rPr>
          <w:rFonts w:cs="mohammad bold art 1"/>
          <w:b/>
          <w:bCs/>
          <w:sz w:val="22"/>
          <w:szCs w:val="22"/>
        </w:rPr>
        <w:sym w:font="Wingdings 2" w:char="F052"/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ان تلك الأسباب غير مقنعة</w:t>
      </w:r>
    </w:p>
    <w:p w:rsidR="00022434" w:rsidRPr="006C792B" w:rsidRDefault="00022434" w:rsidP="00056F4E">
      <w:pPr>
        <w:pStyle w:val="a6"/>
        <w:spacing w:line="276" w:lineRule="auto"/>
        <w:jc w:val="center"/>
        <w:rPr>
          <w:rFonts w:cs="mohammad bold art 1"/>
          <w:b/>
          <w:bCs/>
          <w:sz w:val="22"/>
          <w:szCs w:val="22"/>
          <w:rtl/>
        </w:rPr>
      </w:pPr>
      <w:r w:rsidRPr="006C792B">
        <w:rPr>
          <w:rFonts w:cs="mohammad bold art 1"/>
          <w:b/>
          <w:bCs/>
          <w:sz w:val="22"/>
          <w:szCs w:val="22"/>
          <w:rtl/>
        </w:rPr>
        <w:t>وحفظاً للواقع جرى تحرير</w:t>
      </w:r>
      <w:r w:rsidRPr="006C792B">
        <w:rPr>
          <w:rFonts w:cs="mohammad bold art 1" w:hint="cs"/>
          <w:b/>
          <w:bCs/>
          <w:sz w:val="22"/>
          <w:szCs w:val="22"/>
          <w:rtl/>
        </w:rPr>
        <w:t>ه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،،،،،،</w:t>
      </w:r>
    </w:p>
    <w:p w:rsidR="00051D8C" w:rsidRPr="006C792B" w:rsidRDefault="00B70F0C" w:rsidP="00AB09D2">
      <w:pPr>
        <w:pStyle w:val="a6"/>
        <w:spacing w:line="276" w:lineRule="auto"/>
        <w:rPr>
          <w:rFonts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9B3E0F" w:rsidRPr="006C792B">
        <w:rPr>
          <w:rFonts w:cs="mohammad bold art 1" w:hint="cs"/>
          <w:b/>
          <w:bCs/>
          <w:sz w:val="20"/>
          <w:szCs w:val="20"/>
          <w:rtl/>
        </w:rPr>
        <w:t xml:space="preserve">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D463A9">
        <w:rPr>
          <w:rFonts w:cs="mohammad bold art 1" w:hint="cs"/>
          <w:b/>
          <w:bCs/>
          <w:sz w:val="22"/>
          <w:szCs w:val="22"/>
          <w:rtl/>
        </w:rPr>
        <w:t xml:space="preserve">                  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مدير مركز </w:t>
      </w:r>
      <w:r w:rsidR="00AB09D2">
        <w:rPr>
          <w:rFonts w:cs="mohammad bold art 1" w:hint="cs"/>
          <w:b/>
          <w:bCs/>
          <w:sz w:val="22"/>
          <w:szCs w:val="22"/>
          <w:rtl/>
        </w:rPr>
        <w:t>...</w:t>
      </w:r>
      <w:bookmarkStart w:id="0" w:name="_GoBack"/>
      <w:bookmarkEnd w:id="0"/>
    </w:p>
    <w:p w:rsidR="009B3E0F" w:rsidRPr="006C792B" w:rsidRDefault="009B3E0F" w:rsidP="00AB09D2">
      <w:pPr>
        <w:spacing w:line="276" w:lineRule="auto"/>
        <w:rPr>
          <w:rFonts w:asciiTheme="majorBidi" w:hAnsiTheme="majorBidi"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</w:t>
      </w:r>
      <w:r w:rsidR="007D214A">
        <w:rPr>
          <w:rFonts w:cs="mohammad bold art 1" w:hint="cs"/>
          <w:b/>
          <w:bCs/>
          <w:rtl/>
        </w:rPr>
        <w:t xml:space="preserve">               </w:t>
      </w:r>
      <w:r w:rsidR="00F237EF">
        <w:rPr>
          <w:rFonts w:cs="mohammad bold art 1" w:hint="cs"/>
          <w:b/>
          <w:bCs/>
          <w:rtl/>
        </w:rPr>
        <w:t xml:space="preserve">                                       </w:t>
      </w:r>
      <w:r w:rsidR="00AF7A25">
        <w:rPr>
          <w:rFonts w:cs="mohammad bold art 1" w:hint="cs"/>
          <w:b/>
          <w:bCs/>
          <w:rtl/>
        </w:rPr>
        <w:t xml:space="preserve">                 </w:t>
      </w:r>
      <w:r w:rsidR="00F237EF">
        <w:rPr>
          <w:rFonts w:cs="mohammad bold art 1" w:hint="cs"/>
          <w:b/>
          <w:bCs/>
          <w:rtl/>
        </w:rPr>
        <w:t xml:space="preserve">  </w:t>
      </w:r>
      <w:r w:rsidR="00D463A9">
        <w:rPr>
          <w:rFonts w:cs="mohammad bold art 1" w:hint="cs"/>
          <w:b/>
          <w:bCs/>
          <w:rtl/>
        </w:rPr>
        <w:t xml:space="preserve">          </w:t>
      </w:r>
      <w:r w:rsidR="001232E7">
        <w:rPr>
          <w:rFonts w:cs="mohammad bold art 1" w:hint="cs"/>
          <w:b/>
          <w:bCs/>
          <w:rtl/>
        </w:rPr>
        <w:t xml:space="preserve">    </w:t>
      </w:r>
      <w:r w:rsidR="00F237EF">
        <w:rPr>
          <w:rFonts w:cs="mohammad bold art 1" w:hint="cs"/>
          <w:b/>
          <w:bCs/>
          <w:rtl/>
        </w:rPr>
        <w:t xml:space="preserve"> 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>الاسم /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</w:t>
      </w:r>
      <w:r w:rsidR="003276A7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</w:p>
    <w:p w:rsidR="003276A7" w:rsidRPr="006C792B" w:rsidRDefault="001232E7" w:rsidP="00AB09D2">
      <w:pPr>
        <w:spacing w:line="276" w:lineRule="auto"/>
        <w:ind w:left="339"/>
        <w:rPr>
          <w:rFonts w:asciiTheme="majorBidi" w:hAnsiTheme="majorBidi" w:cs="mohammad bold art 1"/>
          <w:b/>
          <w:bCs/>
          <w:sz w:val="20"/>
          <w:szCs w:val="20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</w:t>
      </w:r>
      <w:r w:rsidR="009D4E29" w:rsidRPr="00752704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                    </w:t>
      </w:r>
      <w:r w:rsidR="00D463A9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 xml:space="preserve">الرتبة /  </w:t>
      </w:r>
    </w:p>
    <w:p w:rsidR="003276A7" w:rsidRPr="006C792B" w:rsidRDefault="001232E7" w:rsidP="00056F4E">
      <w:pPr>
        <w:spacing w:line="276" w:lineRule="auto"/>
        <w:ind w:left="339"/>
        <w:rPr>
          <w:rFonts w:asciiTheme="majorBidi" w:hAnsiTheme="majorBidi" w:cs="mohammad bold art 1"/>
          <w:b/>
          <w:bCs/>
          <w:sz w:val="20"/>
          <w:szCs w:val="20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7E2BB9" w:rsidRPr="006C792B">
        <w:rPr>
          <w:rFonts w:cs="mohammad bold art 1" w:hint="cs"/>
          <w:b/>
          <w:bCs/>
          <w:sz w:val="6"/>
          <w:szCs w:val="6"/>
          <w:rtl/>
        </w:rPr>
        <w:t xml:space="preserve">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   </w:t>
      </w:r>
      <w:r w:rsidR="00B70F0C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</w:t>
      </w:r>
      <w:r w:rsidR="00C05F21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</w:t>
      </w:r>
      <w:r w:rsidR="00D463A9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</w:t>
      </w:r>
      <w:r w:rsid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</w:t>
      </w:r>
      <w:r w:rsidR="007E2BB9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</w:t>
      </w:r>
      <w:r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  </w:t>
      </w:r>
      <w:r w:rsidR="007E2BB9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cs="mohammad bold art 1" w:hint="cs"/>
          <w:b/>
          <w:bCs/>
          <w:sz w:val="22"/>
          <w:szCs w:val="22"/>
          <w:rtl/>
        </w:rPr>
        <w:t xml:space="preserve">التوقيع 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 xml:space="preserve">/ </w:t>
      </w:r>
    </w:p>
    <w:p w:rsidR="009B3E0F" w:rsidRPr="006C792B" w:rsidRDefault="003276A7" w:rsidP="00056F4E">
      <w:pPr>
        <w:spacing w:line="276" w:lineRule="auto"/>
        <w:ind w:left="339"/>
        <w:rPr>
          <w:rFonts w:asciiTheme="majorBidi" w:hAnsiTheme="majorBidi" w:cs="mohammad bold art 1"/>
          <w:b/>
          <w:bCs/>
          <w:sz w:val="8"/>
          <w:szCs w:val="8"/>
          <w:rtl/>
        </w:rPr>
      </w:pPr>
      <w:r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</w:p>
    <w:p w:rsidR="009B3E0F" w:rsidRPr="006C792B" w:rsidRDefault="00AF7A25" w:rsidP="001232E7">
      <w:pPr>
        <w:pStyle w:val="a6"/>
        <w:spacing w:line="276" w:lineRule="auto"/>
        <w:rPr>
          <w:rFonts w:cs="mohammad bold art 1"/>
          <w:b/>
          <w:bCs/>
          <w:sz w:val="22"/>
          <w:szCs w:val="22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1232E7">
        <w:rPr>
          <w:rFonts w:cs="mohammad bold art 1" w:hint="cs"/>
          <w:b/>
          <w:bCs/>
          <w:sz w:val="22"/>
          <w:szCs w:val="22"/>
          <w:rtl/>
        </w:rPr>
        <w:t>سعادة/ مدير الادارة العامة للدفاع المدني بمدينة حائل        الموقر</w:t>
      </w:r>
    </w:p>
    <w:p w:rsidR="00022434" w:rsidRPr="006C792B" w:rsidRDefault="00056F4E" w:rsidP="00056F4E">
      <w:pPr>
        <w:spacing w:line="276" w:lineRule="auto"/>
        <w:rPr>
          <w:rFonts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</w:t>
      </w:r>
      <w:r w:rsidR="00051D8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F706B2" w:rsidRPr="006C792B">
        <w:rPr>
          <w:rFonts w:cs="mohammad bold art 1" w:hint="cs"/>
          <w:b/>
          <w:bCs/>
          <w:sz w:val="22"/>
          <w:szCs w:val="22"/>
          <w:rtl/>
        </w:rPr>
        <w:t>نفيد سعادتكم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 xml:space="preserve"> بأنه تم اتخاذ </w:t>
      </w:r>
      <w:proofErr w:type="gramStart"/>
      <w:r w:rsidR="007E2BB9" w:rsidRPr="006C792B">
        <w:rPr>
          <w:rFonts w:cs="mohammad bold art 1" w:hint="cs"/>
          <w:b/>
          <w:bCs/>
          <w:sz w:val="22"/>
          <w:szCs w:val="22"/>
          <w:rtl/>
        </w:rPr>
        <w:t>الآ</w:t>
      </w:r>
      <w:r w:rsidR="00234087" w:rsidRPr="006C792B">
        <w:rPr>
          <w:rFonts w:cs="mohammad bold art 1" w:hint="cs"/>
          <w:b/>
          <w:bCs/>
          <w:sz w:val="22"/>
          <w:szCs w:val="22"/>
          <w:rtl/>
        </w:rPr>
        <w:t>تي</w:t>
      </w:r>
      <w:r w:rsidR="00917E86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>:</w:t>
      </w:r>
      <w:proofErr w:type="gramEnd"/>
      <w:r w:rsidR="00022434" w:rsidRPr="006C792B">
        <w:rPr>
          <w:rFonts w:cs="mohammad bold art 1"/>
          <w:b/>
          <w:bCs/>
          <w:sz w:val="22"/>
          <w:szCs w:val="22"/>
          <w:rtl/>
        </w:rPr>
        <w:t>-</w:t>
      </w:r>
    </w:p>
    <w:p w:rsidR="00B70F0C" w:rsidRPr="006C792B" w:rsidRDefault="00B70F0C" w:rsidP="00EE6AC1">
      <w:pPr>
        <w:numPr>
          <w:ilvl w:val="0"/>
          <w:numId w:val="2"/>
        </w:numPr>
        <w:tabs>
          <w:tab w:val="clear" w:pos="720"/>
          <w:tab w:val="num" w:pos="485"/>
        </w:tabs>
        <w:spacing w:line="276" w:lineRule="auto"/>
        <w:jc w:val="lowKashida"/>
        <w:rPr>
          <w:rFonts w:cs="mohammad bold art 1"/>
          <w:b/>
          <w:bCs/>
          <w:sz w:val="22"/>
          <w:szCs w:val="22"/>
        </w:rPr>
      </w:pPr>
      <w:r w:rsidRPr="006C792B">
        <w:rPr>
          <w:rFonts w:cs="mohammad bold art 1" w:hint="cs"/>
          <w:b/>
          <w:bCs/>
          <w:sz w:val="22"/>
          <w:szCs w:val="22"/>
          <w:rtl/>
        </w:rPr>
        <w:t>يرفع مع الت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 xml:space="preserve">حية لمدير </w:t>
      </w:r>
      <w:r w:rsidR="00EE6AC1">
        <w:rPr>
          <w:rFonts w:cs="mohammad bold art 1" w:hint="cs"/>
          <w:b/>
          <w:bCs/>
          <w:sz w:val="22"/>
          <w:szCs w:val="22"/>
          <w:rtl/>
        </w:rPr>
        <w:t xml:space="preserve">الادارة </w:t>
      </w:r>
      <w:proofErr w:type="gramStart"/>
      <w:r w:rsidR="00EE6AC1">
        <w:rPr>
          <w:rFonts w:cs="mohammad bold art 1" w:hint="cs"/>
          <w:b/>
          <w:bCs/>
          <w:sz w:val="22"/>
          <w:szCs w:val="22"/>
          <w:rtl/>
        </w:rPr>
        <w:t>العامة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.</w:t>
      </w:r>
      <w:proofErr w:type="gramEnd"/>
      <w:r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</w:p>
    <w:p w:rsidR="00022434" w:rsidRPr="006C792B" w:rsidRDefault="00022434" w:rsidP="00056F4E">
      <w:pPr>
        <w:numPr>
          <w:ilvl w:val="0"/>
          <w:numId w:val="2"/>
        </w:numPr>
        <w:tabs>
          <w:tab w:val="clear" w:pos="720"/>
          <w:tab w:val="num" w:pos="485"/>
        </w:tabs>
        <w:spacing w:line="276" w:lineRule="auto"/>
        <w:jc w:val="lowKashida"/>
        <w:rPr>
          <w:rFonts w:cs="mohammad bold art 1"/>
          <w:b/>
          <w:bCs/>
          <w:sz w:val="22"/>
          <w:szCs w:val="22"/>
        </w:rPr>
      </w:pPr>
      <w:r w:rsidRPr="006C792B">
        <w:rPr>
          <w:rFonts w:cs="mohammad bold art 1"/>
          <w:b/>
          <w:bCs/>
          <w:sz w:val="22"/>
          <w:szCs w:val="22"/>
          <w:rtl/>
        </w:rPr>
        <w:t xml:space="preserve">التحقيق مع </w:t>
      </w:r>
      <w:proofErr w:type="gramStart"/>
      <w:r w:rsidRPr="006C792B">
        <w:rPr>
          <w:rFonts w:cs="mohammad bold art 1"/>
          <w:b/>
          <w:bCs/>
          <w:sz w:val="22"/>
          <w:szCs w:val="22"/>
          <w:rtl/>
        </w:rPr>
        <w:t>المذكور</w:t>
      </w:r>
      <w:r w:rsidR="00B70F0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>.</w:t>
      </w:r>
      <w:proofErr w:type="gramEnd"/>
    </w:p>
    <w:p w:rsidR="00022434" w:rsidRPr="006C792B" w:rsidRDefault="00022434" w:rsidP="00056F4E">
      <w:pPr>
        <w:numPr>
          <w:ilvl w:val="0"/>
          <w:numId w:val="3"/>
        </w:numPr>
        <w:tabs>
          <w:tab w:val="clear" w:pos="720"/>
          <w:tab w:val="num" w:pos="485"/>
        </w:tabs>
        <w:spacing w:line="276" w:lineRule="auto"/>
        <w:jc w:val="lowKashida"/>
        <w:rPr>
          <w:rFonts w:cs="mohammad bold art 1"/>
          <w:b/>
          <w:bCs/>
          <w:sz w:val="22"/>
          <w:szCs w:val="22"/>
        </w:rPr>
      </w:pPr>
      <w:r w:rsidRPr="006C792B">
        <w:rPr>
          <w:rFonts w:cs="mohammad bold art 1"/>
          <w:b/>
          <w:bCs/>
          <w:sz w:val="22"/>
          <w:szCs w:val="22"/>
          <w:rtl/>
        </w:rPr>
        <w:t xml:space="preserve">اخذ التعهد اللازم على المذكور بعدم التكرار ويمكن المذكور من مباشرة </w:t>
      </w:r>
      <w:proofErr w:type="gramStart"/>
      <w:r w:rsidRPr="006C792B">
        <w:rPr>
          <w:rFonts w:cs="mohammad bold art 1"/>
          <w:b/>
          <w:bCs/>
          <w:sz w:val="22"/>
          <w:szCs w:val="22"/>
          <w:rtl/>
        </w:rPr>
        <w:t>العمل</w:t>
      </w:r>
      <w:r w:rsidR="00B70F0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>.</w:t>
      </w:r>
      <w:proofErr w:type="gramEnd"/>
    </w:p>
    <w:p w:rsidR="00022434" w:rsidRPr="006C792B" w:rsidRDefault="00022434" w:rsidP="00056F4E">
      <w:pPr>
        <w:numPr>
          <w:ilvl w:val="0"/>
          <w:numId w:val="4"/>
        </w:numPr>
        <w:tabs>
          <w:tab w:val="clear" w:pos="720"/>
          <w:tab w:val="num" w:pos="485"/>
        </w:tabs>
        <w:spacing w:line="276" w:lineRule="auto"/>
        <w:jc w:val="lowKashida"/>
        <w:rPr>
          <w:rFonts w:cs="mohammad bold art 1"/>
          <w:b/>
          <w:bCs/>
          <w:sz w:val="22"/>
          <w:szCs w:val="22"/>
        </w:rPr>
      </w:pPr>
      <w:r w:rsidRPr="006C792B">
        <w:rPr>
          <w:rFonts w:cs="mohammad bold art 1"/>
          <w:b/>
          <w:bCs/>
          <w:sz w:val="22"/>
          <w:szCs w:val="22"/>
          <w:rtl/>
        </w:rPr>
        <w:t>التطبيق على المذكور جزاء عسكري قدره :-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EE6AC1"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</w:t>
      </w:r>
      <w:r w:rsidR="001F5DDC"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056F4E" w:rsidRPr="006C792B">
        <w:rPr>
          <w:rFonts w:cs="mohammad bold art 1"/>
          <w:b/>
          <w:bCs/>
          <w:sz w:val="22"/>
          <w:szCs w:val="22"/>
          <w:rtl/>
        </w:rPr>
        <w:t xml:space="preserve"> يوم</w:t>
      </w:r>
      <w:r w:rsidR="00056F4E"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EE6AC1">
        <w:rPr>
          <w:rFonts w:cs="mohammad bold art 1"/>
          <w:b/>
          <w:bCs/>
          <w:sz w:val="22"/>
          <w:szCs w:val="22"/>
        </w:rPr>
        <w:t xml:space="preserve">     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يومين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 </w:t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ثلاثة أيام</w:t>
      </w:r>
    </w:p>
    <w:p w:rsidR="00022434" w:rsidRPr="006C792B" w:rsidRDefault="00022434" w:rsidP="00056F4E">
      <w:pPr>
        <w:numPr>
          <w:ilvl w:val="0"/>
          <w:numId w:val="5"/>
        </w:numPr>
        <w:tabs>
          <w:tab w:val="clear" w:pos="720"/>
          <w:tab w:val="num" w:pos="485"/>
        </w:tabs>
        <w:spacing w:line="276" w:lineRule="auto"/>
        <w:jc w:val="lowKashida"/>
        <w:rPr>
          <w:rFonts w:cs="mohammad bold art 1"/>
          <w:b/>
          <w:bCs/>
          <w:sz w:val="22"/>
          <w:szCs w:val="22"/>
        </w:rPr>
      </w:pPr>
      <w:r w:rsidRPr="006C792B">
        <w:rPr>
          <w:rFonts w:cs="mohammad bold art 1"/>
          <w:b/>
          <w:bCs/>
          <w:sz w:val="22"/>
          <w:szCs w:val="22"/>
          <w:rtl/>
        </w:rPr>
        <w:t xml:space="preserve">توقيف المذكور بغرفة التوقيف مدة وقدرها:-      </w:t>
      </w:r>
      <w:r w:rsidR="00257D56"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cs="mohammad bold art 1"/>
          <w:b/>
          <w:bCs/>
          <w:sz w:val="22"/>
          <w:szCs w:val="22"/>
          <w:rtl/>
        </w:rPr>
        <w:t>24 ساعة</w:t>
      </w:r>
      <w:r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EE6AC1">
        <w:rPr>
          <w:rFonts w:cs="mohammad bold art 1"/>
          <w:b/>
          <w:bCs/>
          <w:sz w:val="22"/>
          <w:szCs w:val="22"/>
        </w:rPr>
        <w:t xml:space="preserve">  </w:t>
      </w:r>
      <w:r w:rsidRPr="006C792B">
        <w:rPr>
          <w:rFonts w:cs="mohammad bold art 1"/>
          <w:b/>
          <w:bCs/>
          <w:sz w:val="22"/>
          <w:szCs w:val="22"/>
          <w:rtl/>
        </w:rPr>
        <w:t>48 ساعة</w:t>
      </w:r>
      <w:r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cs="mohammad bold art 1"/>
          <w:b/>
          <w:bCs/>
          <w:sz w:val="22"/>
          <w:szCs w:val="22"/>
          <w:rtl/>
        </w:rPr>
        <w:t>72 ساعة</w:t>
      </w:r>
    </w:p>
    <w:p w:rsidR="00022434" w:rsidRPr="006C792B" w:rsidRDefault="001232E7" w:rsidP="001232E7">
      <w:pPr>
        <w:spacing w:line="276" w:lineRule="auto"/>
        <w:rPr>
          <w:rFonts w:cs="mohammad bold art 1"/>
          <w:b/>
          <w:bCs/>
          <w:sz w:val="22"/>
          <w:szCs w:val="22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نرغب اطلاع سعادتكم </w:t>
      </w:r>
      <w:proofErr w:type="gramStart"/>
      <w:r>
        <w:rPr>
          <w:rFonts w:cs="mohammad bold art 1" w:hint="cs"/>
          <w:b/>
          <w:bCs/>
          <w:sz w:val="22"/>
          <w:szCs w:val="22"/>
          <w:rtl/>
        </w:rPr>
        <w:t>و الامر</w:t>
      </w:r>
      <w:proofErr w:type="gramEnd"/>
      <w:r>
        <w:rPr>
          <w:rFonts w:cs="mohammad bold art 1" w:hint="cs"/>
          <w:b/>
          <w:bCs/>
          <w:sz w:val="22"/>
          <w:szCs w:val="22"/>
          <w:rtl/>
        </w:rPr>
        <w:t xml:space="preserve"> بما ترونه حيال ذلك</w:t>
      </w:r>
    </w:p>
    <w:p w:rsidR="00022434" w:rsidRPr="006C792B" w:rsidRDefault="00CF0912" w:rsidP="001232E7">
      <w:pPr>
        <w:pStyle w:val="a6"/>
        <w:spacing w:line="276" w:lineRule="auto"/>
        <w:rPr>
          <w:rFonts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            </w:t>
      </w:r>
      <w:r w:rsidR="00056F4E"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056F4E" w:rsidRPr="006C792B">
        <w:rPr>
          <w:rFonts w:cs="mohammad bold art 1" w:hint="cs"/>
          <w:b/>
          <w:bCs/>
          <w:sz w:val="20"/>
          <w:szCs w:val="20"/>
          <w:rtl/>
        </w:rPr>
        <w:t xml:space="preserve">    </w:t>
      </w:r>
      <w:r w:rsidR="0051229B" w:rsidRPr="006C792B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C87F6A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</w:t>
      </w:r>
      <w:r w:rsidR="00051D8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1232E7">
        <w:rPr>
          <w:rFonts w:cs="mohammad bold art 1" w:hint="cs"/>
          <w:b/>
          <w:bCs/>
          <w:sz w:val="22"/>
          <w:szCs w:val="22"/>
          <w:rtl/>
        </w:rPr>
        <w:t>مدير ادارة العمليات</w:t>
      </w:r>
    </w:p>
    <w:p w:rsidR="00022434" w:rsidRPr="006C792B" w:rsidRDefault="00CF0912" w:rsidP="00DA3850">
      <w:pPr>
        <w:spacing w:line="276" w:lineRule="auto"/>
        <w:ind w:left="2880"/>
        <w:rPr>
          <w:rFonts w:asciiTheme="majorBidi" w:hAnsiTheme="majorBidi"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</w:t>
      </w:r>
      <w:r w:rsidR="00C87F6A">
        <w:rPr>
          <w:rFonts w:cs="mohammad bold art 1" w:hint="cs"/>
          <w:b/>
          <w:bCs/>
          <w:sz w:val="22"/>
          <w:szCs w:val="22"/>
          <w:rtl/>
        </w:rPr>
        <w:t xml:space="preserve">                          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="00DA3850">
        <w:rPr>
          <w:rFonts w:cs="mohammad bold art 1" w:hint="cs"/>
          <w:b/>
          <w:bCs/>
          <w:sz w:val="22"/>
          <w:szCs w:val="22"/>
          <w:rtl/>
        </w:rPr>
        <w:t>العقيد</w:t>
      </w:r>
      <w:r w:rsidR="007E2BB9" w:rsidRPr="006C792B">
        <w:rPr>
          <w:rFonts w:cs="mohammad bold art 1" w:hint="cs"/>
          <w:b/>
          <w:bCs/>
          <w:sz w:val="22"/>
          <w:szCs w:val="22"/>
          <w:rtl/>
        </w:rPr>
        <w:t xml:space="preserve"> /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    </w:t>
      </w:r>
    </w:p>
    <w:p w:rsidR="000F4DBC" w:rsidRPr="006C792B" w:rsidRDefault="00B70F0C" w:rsidP="001232E7">
      <w:pPr>
        <w:spacing w:line="276" w:lineRule="auto"/>
        <w:ind w:left="2880"/>
        <w:rPr>
          <w:rFonts w:asciiTheme="majorBidi" w:hAnsiTheme="majorBidi" w:cs="mohammad bold art 1"/>
          <w:b/>
          <w:bCs/>
          <w:sz w:val="20"/>
          <w:szCs w:val="20"/>
          <w:rtl/>
        </w:rPr>
      </w:pPr>
      <w:r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</w:t>
      </w:r>
      <w:r w:rsidR="00056F4E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</w:t>
      </w:r>
      <w:r w:rsidR="00C87F6A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</w:t>
      </w:r>
      <w:r w:rsidR="00056F4E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</w:t>
      </w:r>
      <w:r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1232E7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وليد عيد المطيري</w:t>
      </w:r>
    </w:p>
    <w:p w:rsidR="00917E86" w:rsidRPr="006C792B" w:rsidRDefault="006C792B" w:rsidP="001232E7">
      <w:pPr>
        <w:spacing w:line="276" w:lineRule="auto"/>
        <w:rPr>
          <w:rFonts w:asciiTheme="majorBidi" w:hAnsiTheme="majorBidi" w:cs="mohammad bold art 1"/>
          <w:sz w:val="20"/>
          <w:szCs w:val="20"/>
          <w:rtl/>
        </w:rPr>
      </w:pP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                                                             </w:t>
      </w:r>
      <w:r w:rsidR="00C87F6A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0F4DBC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</w:p>
    <w:sectPr w:rsidR="00917E86" w:rsidRPr="006C792B" w:rsidSect="00820C44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B2D" w:rsidRDefault="007B4B2D">
      <w:r>
        <w:separator/>
      </w:r>
    </w:p>
  </w:endnote>
  <w:endnote w:type="continuationSeparator" w:id="0">
    <w:p w:rsidR="007B4B2D" w:rsidRDefault="007B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7B4B2D" w:rsidP="00064D82">
    <w:pPr>
      <w:pStyle w:val="11"/>
      <w:rPr>
        <w:rtl/>
        <w:lang w:eastAsia="ar-SA"/>
      </w:rPr>
    </w:pPr>
  </w:p>
  <w:p w:rsidR="00064D82" w:rsidRDefault="007B4B2D" w:rsidP="00064D82">
    <w:pPr>
      <w:pStyle w:val="11"/>
      <w:rPr>
        <w:rtl/>
        <w:lang w:eastAsia="ar-SA"/>
      </w:rPr>
    </w:pPr>
  </w:p>
  <w:p w:rsidR="00155532" w:rsidRPr="00115D7F" w:rsidRDefault="00155532" w:rsidP="00155532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155532" w:rsidRDefault="007B4B2D" w:rsidP="00064D82">
    <w:pPr>
      <w:pStyle w:val="11"/>
      <w:rPr>
        <w:rtl/>
        <w:lang w:eastAsia="ar-SA"/>
      </w:rPr>
    </w:pPr>
  </w:p>
  <w:p w:rsidR="00296BBA" w:rsidRPr="00115D7F" w:rsidRDefault="007B4B2D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B2D" w:rsidRDefault="007B4B2D">
      <w:r>
        <w:separator/>
      </w:r>
    </w:p>
  </w:footnote>
  <w:footnote w:type="continuationSeparator" w:id="0">
    <w:p w:rsidR="007B4B2D" w:rsidRDefault="007B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F949E6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9DF0FD" wp14:editId="3732DA80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429750"/>
              <wp:effectExtent l="19050" t="19050" r="10795" b="1905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297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CFE3E" id="Freeform 3" o:spid="_x0000_s1026" style="position:absolute;left:0;text-align:left;margin-left:-14.45pt;margin-top:-.2pt;width:531.65pt;height:742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v/qw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lU5qm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0773;311150,433802;264160,442890;219710,458037;178435,477425;139700,502266;105410,531347;74930,564064;48895,601022;28575,640404;12700,682815;3175,727649;0,774301;0,9516995;3175,9563647;12700,9608481;28575,9650892;48895,9690274;74930,9727232;105410,9759949;139700,9789031;178435,9813871;219710,9833259;264160,9848406;311150,9857494;360045,9860523;6391910,9860523;6440805,9857494;6487795,9848406;6532245,9833259;6573520,9813871;6612255,9789031;6646545,9759949;6677025,9727232;6703060,9690274;6723380,9650892;6739255,9608481;6748780,9563647;6751955,9516995;6751955,774301;6748780,727649;6739255,682815;6723380,640404;6703060,601022;6677025,564064;6646545,531347;6612255,502266;6573520,477425;6532245,458037;6487795,442890;6440805,433802;6391910,430773;360045,430773" o:connectangles="0,0,0,0,0,0,0,0,0,0,0,0,0,0,0,0,0,0,0,0,0,0,0,0,0,0,0,0,0,0,0,0,0,0,0,0,0,0,0,0,0,0,0,0,0,0,0,0,0,0,0,0,0"/>
            </v:shape>
          </w:pict>
        </mc:Fallback>
      </mc:AlternateContent>
    </w:r>
    <w:r w:rsidR="00C93B8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FC4B5B" wp14:editId="0DE3CD96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66A96C2" wp14:editId="622660CC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4FC4B5B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66A96C2" wp14:editId="622660CC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775299C7" wp14:editId="36E26087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7B4B2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FF40DA" w:rsidRPr="00FF40DA" w:rsidRDefault="007B4B2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1FB7"/>
    <w:multiLevelType w:val="hybridMultilevel"/>
    <w:tmpl w:val="D15C4B7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183D"/>
    <w:multiLevelType w:val="hybridMultilevel"/>
    <w:tmpl w:val="3D9AA41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D3857"/>
    <w:multiLevelType w:val="hybridMultilevel"/>
    <w:tmpl w:val="34E461B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A2FB7"/>
    <w:multiLevelType w:val="hybridMultilevel"/>
    <w:tmpl w:val="59E286A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15876"/>
    <w:multiLevelType w:val="hybridMultilevel"/>
    <w:tmpl w:val="DA34BB9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B09A8"/>
    <w:multiLevelType w:val="hybridMultilevel"/>
    <w:tmpl w:val="48E618A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434"/>
    <w:rsid w:val="00001CD5"/>
    <w:rsid w:val="00013790"/>
    <w:rsid w:val="0001585B"/>
    <w:rsid w:val="00022434"/>
    <w:rsid w:val="000279C0"/>
    <w:rsid w:val="00035654"/>
    <w:rsid w:val="000418B9"/>
    <w:rsid w:val="000458F9"/>
    <w:rsid w:val="00051D8C"/>
    <w:rsid w:val="000542DF"/>
    <w:rsid w:val="00055E57"/>
    <w:rsid w:val="00056F4E"/>
    <w:rsid w:val="000848CD"/>
    <w:rsid w:val="000B5C21"/>
    <w:rsid w:val="000B6864"/>
    <w:rsid w:val="000B790F"/>
    <w:rsid w:val="000C28A7"/>
    <w:rsid w:val="000D6841"/>
    <w:rsid w:val="000F4DBC"/>
    <w:rsid w:val="001232E7"/>
    <w:rsid w:val="00147BD0"/>
    <w:rsid w:val="00150998"/>
    <w:rsid w:val="0015349B"/>
    <w:rsid w:val="00155532"/>
    <w:rsid w:val="001601C1"/>
    <w:rsid w:val="00175718"/>
    <w:rsid w:val="00176A3D"/>
    <w:rsid w:val="00183ED1"/>
    <w:rsid w:val="001B2DFB"/>
    <w:rsid w:val="001F5DDC"/>
    <w:rsid w:val="001F7FD5"/>
    <w:rsid w:val="00200D7C"/>
    <w:rsid w:val="002022D7"/>
    <w:rsid w:val="00202894"/>
    <w:rsid w:val="00211B3C"/>
    <w:rsid w:val="0021737A"/>
    <w:rsid w:val="00234087"/>
    <w:rsid w:val="00236F03"/>
    <w:rsid w:val="00256E79"/>
    <w:rsid w:val="00257D56"/>
    <w:rsid w:val="002B40D1"/>
    <w:rsid w:val="002C526D"/>
    <w:rsid w:val="002E7386"/>
    <w:rsid w:val="002F5BFB"/>
    <w:rsid w:val="002F5EDB"/>
    <w:rsid w:val="0031364D"/>
    <w:rsid w:val="00315C18"/>
    <w:rsid w:val="00326682"/>
    <w:rsid w:val="003276A7"/>
    <w:rsid w:val="0034512E"/>
    <w:rsid w:val="0034532F"/>
    <w:rsid w:val="0035656D"/>
    <w:rsid w:val="00372ABA"/>
    <w:rsid w:val="003A0DC8"/>
    <w:rsid w:val="003A53A0"/>
    <w:rsid w:val="003B5CBA"/>
    <w:rsid w:val="003B7A64"/>
    <w:rsid w:val="003D1661"/>
    <w:rsid w:val="003E2242"/>
    <w:rsid w:val="004127FC"/>
    <w:rsid w:val="004574EC"/>
    <w:rsid w:val="00477FDB"/>
    <w:rsid w:val="00482C12"/>
    <w:rsid w:val="00484C89"/>
    <w:rsid w:val="004B2A78"/>
    <w:rsid w:val="004B3978"/>
    <w:rsid w:val="004C3475"/>
    <w:rsid w:val="004D1804"/>
    <w:rsid w:val="004F6E71"/>
    <w:rsid w:val="0051229B"/>
    <w:rsid w:val="00515AA8"/>
    <w:rsid w:val="00515E4D"/>
    <w:rsid w:val="0052355D"/>
    <w:rsid w:val="00542E33"/>
    <w:rsid w:val="00557EE7"/>
    <w:rsid w:val="005A437F"/>
    <w:rsid w:val="005A7217"/>
    <w:rsid w:val="005C3EAE"/>
    <w:rsid w:val="005E3C08"/>
    <w:rsid w:val="005F1400"/>
    <w:rsid w:val="00617D4B"/>
    <w:rsid w:val="006248F1"/>
    <w:rsid w:val="00630B97"/>
    <w:rsid w:val="00631D38"/>
    <w:rsid w:val="006358F3"/>
    <w:rsid w:val="006361A4"/>
    <w:rsid w:val="00660629"/>
    <w:rsid w:val="00660D5C"/>
    <w:rsid w:val="0066379F"/>
    <w:rsid w:val="00666D79"/>
    <w:rsid w:val="0067164B"/>
    <w:rsid w:val="00673F8E"/>
    <w:rsid w:val="00681269"/>
    <w:rsid w:val="0068126E"/>
    <w:rsid w:val="0068148C"/>
    <w:rsid w:val="00684E94"/>
    <w:rsid w:val="00692547"/>
    <w:rsid w:val="006A40F0"/>
    <w:rsid w:val="006C1B07"/>
    <w:rsid w:val="006C792B"/>
    <w:rsid w:val="006D6759"/>
    <w:rsid w:val="006D73CC"/>
    <w:rsid w:val="006F05CA"/>
    <w:rsid w:val="006F3A68"/>
    <w:rsid w:val="00701DEB"/>
    <w:rsid w:val="00704E7A"/>
    <w:rsid w:val="00706745"/>
    <w:rsid w:val="00710CE2"/>
    <w:rsid w:val="00720F6F"/>
    <w:rsid w:val="007348E0"/>
    <w:rsid w:val="007366BD"/>
    <w:rsid w:val="00752704"/>
    <w:rsid w:val="00753A56"/>
    <w:rsid w:val="0079094B"/>
    <w:rsid w:val="0079368A"/>
    <w:rsid w:val="00796C71"/>
    <w:rsid w:val="007A3DDE"/>
    <w:rsid w:val="007B4B2D"/>
    <w:rsid w:val="007D214A"/>
    <w:rsid w:val="007E2BB9"/>
    <w:rsid w:val="007E2C74"/>
    <w:rsid w:val="007F24E6"/>
    <w:rsid w:val="007F581B"/>
    <w:rsid w:val="00800B75"/>
    <w:rsid w:val="00821BFA"/>
    <w:rsid w:val="00840F28"/>
    <w:rsid w:val="008623C9"/>
    <w:rsid w:val="00875076"/>
    <w:rsid w:val="00877EA1"/>
    <w:rsid w:val="008812C1"/>
    <w:rsid w:val="00882D2F"/>
    <w:rsid w:val="008945E9"/>
    <w:rsid w:val="008A068F"/>
    <w:rsid w:val="008C0FEA"/>
    <w:rsid w:val="008C70EC"/>
    <w:rsid w:val="008E2355"/>
    <w:rsid w:val="008E501C"/>
    <w:rsid w:val="008E6616"/>
    <w:rsid w:val="008F48A2"/>
    <w:rsid w:val="0090263C"/>
    <w:rsid w:val="0090631D"/>
    <w:rsid w:val="00913C99"/>
    <w:rsid w:val="00915537"/>
    <w:rsid w:val="00917E86"/>
    <w:rsid w:val="00923293"/>
    <w:rsid w:val="00924D85"/>
    <w:rsid w:val="009332CB"/>
    <w:rsid w:val="009421F5"/>
    <w:rsid w:val="00942725"/>
    <w:rsid w:val="0094727F"/>
    <w:rsid w:val="009538F6"/>
    <w:rsid w:val="00961947"/>
    <w:rsid w:val="00966B2B"/>
    <w:rsid w:val="00970890"/>
    <w:rsid w:val="00977ECA"/>
    <w:rsid w:val="009A2219"/>
    <w:rsid w:val="009B3E0F"/>
    <w:rsid w:val="009C29BE"/>
    <w:rsid w:val="009D00E2"/>
    <w:rsid w:val="009D4E29"/>
    <w:rsid w:val="009E01E0"/>
    <w:rsid w:val="009E3A99"/>
    <w:rsid w:val="009F2086"/>
    <w:rsid w:val="009F4E82"/>
    <w:rsid w:val="00A06A57"/>
    <w:rsid w:val="00A1221C"/>
    <w:rsid w:val="00A23C7D"/>
    <w:rsid w:val="00A66B15"/>
    <w:rsid w:val="00A81832"/>
    <w:rsid w:val="00AB09D2"/>
    <w:rsid w:val="00AD03DB"/>
    <w:rsid w:val="00AD28C8"/>
    <w:rsid w:val="00AF7A25"/>
    <w:rsid w:val="00B20E35"/>
    <w:rsid w:val="00B303A1"/>
    <w:rsid w:val="00B70F0C"/>
    <w:rsid w:val="00B911D3"/>
    <w:rsid w:val="00BB2015"/>
    <w:rsid w:val="00BB3CD1"/>
    <w:rsid w:val="00BC7904"/>
    <w:rsid w:val="00BE0423"/>
    <w:rsid w:val="00BE1729"/>
    <w:rsid w:val="00BF1592"/>
    <w:rsid w:val="00BF60B3"/>
    <w:rsid w:val="00C05F21"/>
    <w:rsid w:val="00C364CC"/>
    <w:rsid w:val="00C53A92"/>
    <w:rsid w:val="00C55045"/>
    <w:rsid w:val="00C557D6"/>
    <w:rsid w:val="00C643AB"/>
    <w:rsid w:val="00C744F0"/>
    <w:rsid w:val="00C854E8"/>
    <w:rsid w:val="00C87F6A"/>
    <w:rsid w:val="00C93B89"/>
    <w:rsid w:val="00CF0912"/>
    <w:rsid w:val="00CF182A"/>
    <w:rsid w:val="00CF345A"/>
    <w:rsid w:val="00CF3CC4"/>
    <w:rsid w:val="00CF6AD1"/>
    <w:rsid w:val="00D00EDA"/>
    <w:rsid w:val="00D02AF7"/>
    <w:rsid w:val="00D05C3F"/>
    <w:rsid w:val="00D14420"/>
    <w:rsid w:val="00D210DE"/>
    <w:rsid w:val="00D44943"/>
    <w:rsid w:val="00D4582B"/>
    <w:rsid w:val="00D463A9"/>
    <w:rsid w:val="00D659D2"/>
    <w:rsid w:val="00D706F2"/>
    <w:rsid w:val="00D81D2F"/>
    <w:rsid w:val="00DA3850"/>
    <w:rsid w:val="00DD5F2F"/>
    <w:rsid w:val="00DE03DA"/>
    <w:rsid w:val="00E037C4"/>
    <w:rsid w:val="00E3562A"/>
    <w:rsid w:val="00E60DE0"/>
    <w:rsid w:val="00E64E4F"/>
    <w:rsid w:val="00E6738E"/>
    <w:rsid w:val="00E67735"/>
    <w:rsid w:val="00EB698B"/>
    <w:rsid w:val="00EC4083"/>
    <w:rsid w:val="00EC46F3"/>
    <w:rsid w:val="00EC6C66"/>
    <w:rsid w:val="00ED0098"/>
    <w:rsid w:val="00ED75B1"/>
    <w:rsid w:val="00EE4C6C"/>
    <w:rsid w:val="00EE6AC1"/>
    <w:rsid w:val="00EE6C2D"/>
    <w:rsid w:val="00F17268"/>
    <w:rsid w:val="00F237EF"/>
    <w:rsid w:val="00F32139"/>
    <w:rsid w:val="00F45F23"/>
    <w:rsid w:val="00F51A05"/>
    <w:rsid w:val="00F53597"/>
    <w:rsid w:val="00F5696E"/>
    <w:rsid w:val="00F60707"/>
    <w:rsid w:val="00F6345D"/>
    <w:rsid w:val="00F706B2"/>
    <w:rsid w:val="00F949E6"/>
    <w:rsid w:val="00FC5ACB"/>
    <w:rsid w:val="00FD5596"/>
    <w:rsid w:val="00FD5B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96F687"/>
  <w15:docId w15:val="{74F5504C-46BB-43DF-A064-092BDB81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CF091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F949E6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F949E6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F949E6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F949E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706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93</cp:revision>
  <cp:lastPrinted>2026-09-22T08:30:00Z</cp:lastPrinted>
  <dcterms:created xsi:type="dcterms:W3CDTF">2022-12-15T05:33:00Z</dcterms:created>
  <dcterms:modified xsi:type="dcterms:W3CDTF">2026-10-01T07:33:00Z</dcterms:modified>
</cp:coreProperties>
</file>