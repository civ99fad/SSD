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6651" w:type="dxa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6651"/>
      </w:tblGrid>
      <w:tr w:rsidR="00B320B8" w:rsidRPr="00DE2378" w:rsidTr="00B320B8">
        <w:trPr>
          <w:trHeight w:val="393"/>
          <w:jc w:val="center"/>
        </w:trPr>
        <w:tc>
          <w:tcPr>
            <w:tcW w:w="6651" w:type="dxa"/>
            <w:shd w:val="clear" w:color="auto" w:fill="BFBFBF" w:themeFill="background1" w:themeFillShade="BF"/>
            <w:vAlign w:val="center"/>
          </w:tcPr>
          <w:p w:rsidR="00B320B8" w:rsidRPr="00DE2378" w:rsidRDefault="00B320B8" w:rsidP="00D47FF9">
            <w:pPr>
              <w:pStyle w:val="a4"/>
              <w:jc w:val="center"/>
              <w:rPr>
                <w:rFonts w:cs="mohammad bold art 1"/>
                <w:sz w:val="20"/>
                <w:szCs w:val="20"/>
                <w:rtl/>
              </w:rPr>
            </w:pPr>
            <w:r w:rsidRPr="00DE2378">
              <w:rPr>
                <w:rFonts w:cs="mohammad bold art 1" w:hint="cs"/>
                <w:sz w:val="20"/>
                <w:szCs w:val="20"/>
                <w:rtl/>
              </w:rPr>
              <w:t xml:space="preserve">نموذج </w:t>
            </w:r>
            <w:r w:rsidRPr="00DE2378">
              <w:rPr>
                <w:rFonts w:cs="mohammad bold art 1"/>
                <w:sz w:val="20"/>
                <w:szCs w:val="20"/>
                <w:rtl/>
              </w:rPr>
              <w:t>–</w:t>
            </w:r>
            <w:r w:rsidRPr="00DE2378">
              <w:rPr>
                <w:rFonts w:cs="mohammad bold art 1" w:hint="cs"/>
                <w:sz w:val="20"/>
                <w:szCs w:val="20"/>
                <w:rtl/>
              </w:rPr>
              <w:t xml:space="preserve"> طلب تكميل عسكري </w:t>
            </w:r>
            <w:r w:rsidRPr="00DE2378">
              <w:rPr>
                <w:rFonts w:cs="mohammad bold art 1"/>
                <w:sz w:val="20"/>
                <w:szCs w:val="20"/>
                <w:rtl/>
              </w:rPr>
              <w:t>–</w:t>
            </w:r>
            <w:r w:rsidRPr="00DE2378">
              <w:rPr>
                <w:rFonts w:cs="mohammad bold art 1" w:hint="cs"/>
                <w:sz w:val="20"/>
                <w:szCs w:val="20"/>
                <w:rtl/>
              </w:rPr>
              <w:t xml:space="preserve"> بتاريخ   </w:t>
            </w:r>
            <w:r>
              <w:rPr>
                <w:rFonts w:cs="mohammad bold art 1" w:hint="cs"/>
                <w:sz w:val="20"/>
                <w:szCs w:val="20"/>
                <w:rtl/>
              </w:rPr>
              <w:t xml:space="preserve"> </w:t>
            </w:r>
            <w:r w:rsidR="00FE3262">
              <w:rPr>
                <w:rFonts w:cs="mohammad bold art 1" w:hint="cs"/>
                <w:sz w:val="20"/>
                <w:szCs w:val="20"/>
                <w:rtl/>
              </w:rPr>
              <w:t xml:space="preserve">    </w:t>
            </w:r>
            <w:r w:rsidRPr="00DE2378">
              <w:rPr>
                <w:rFonts w:cs="mohammad bold art 1" w:hint="cs"/>
                <w:sz w:val="20"/>
                <w:szCs w:val="20"/>
                <w:rtl/>
              </w:rPr>
              <w:t xml:space="preserve"> / </w:t>
            </w:r>
            <w:r w:rsidR="00D47FF9">
              <w:rPr>
                <w:rFonts w:cs="mohammad bold art 1" w:hint="cs"/>
                <w:sz w:val="20"/>
                <w:szCs w:val="20"/>
                <w:rtl/>
              </w:rPr>
              <w:t xml:space="preserve">      </w:t>
            </w:r>
            <w:bookmarkStart w:id="0" w:name="_GoBack"/>
            <w:bookmarkEnd w:id="0"/>
            <w:r w:rsidRPr="00DE2378">
              <w:rPr>
                <w:rFonts w:cs="mohammad bold art 1" w:hint="cs"/>
                <w:sz w:val="20"/>
                <w:szCs w:val="20"/>
                <w:rtl/>
              </w:rPr>
              <w:t>/</w:t>
            </w:r>
            <w:r>
              <w:rPr>
                <w:rFonts w:cs="mohammad bold art 1" w:hint="cs"/>
                <w:sz w:val="20"/>
                <w:szCs w:val="20"/>
                <w:rtl/>
              </w:rPr>
              <w:t>144</w:t>
            </w:r>
            <w:r w:rsidR="00B358E4">
              <w:rPr>
                <w:rFonts w:cs="mohammad bold art 1" w:hint="cs"/>
                <w:sz w:val="20"/>
                <w:szCs w:val="20"/>
                <w:rtl/>
              </w:rPr>
              <w:t>8</w:t>
            </w:r>
            <w:r>
              <w:rPr>
                <w:rFonts w:cs="mohammad bold art 1" w:hint="cs"/>
                <w:sz w:val="20"/>
                <w:szCs w:val="20"/>
                <w:rtl/>
              </w:rPr>
              <w:t>هـ</w:t>
            </w:r>
          </w:p>
        </w:tc>
      </w:tr>
    </w:tbl>
    <w:p w:rsidR="00FB7639" w:rsidRPr="00DE2378" w:rsidRDefault="008F60F6" w:rsidP="00FE3262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>
        <w:rPr>
          <w:rFonts w:cs="mohammad bold art 1" w:hint="cs"/>
          <w:sz w:val="20"/>
          <w:szCs w:val="20"/>
          <w:rtl/>
          <w:lang w:eastAsia="ar-SA"/>
        </w:rPr>
        <w:t xml:space="preserve">المكرم / </w:t>
      </w:r>
      <w:r w:rsidR="00CF5539">
        <w:rPr>
          <w:rFonts w:cs="mohammad bold art 1" w:hint="cs"/>
          <w:sz w:val="20"/>
          <w:szCs w:val="20"/>
          <w:rtl/>
          <w:lang w:eastAsia="ar-SA"/>
        </w:rPr>
        <w:t xml:space="preserve">مدير مركز </w:t>
      </w:r>
      <w:r w:rsidR="00FE3262">
        <w:rPr>
          <w:rFonts w:cs="mohammad bold art 1" w:hint="cs"/>
          <w:sz w:val="20"/>
          <w:szCs w:val="20"/>
          <w:rtl/>
          <w:lang w:eastAsia="ar-SA"/>
        </w:rPr>
        <w:t xml:space="preserve">   </w:t>
      </w:r>
      <w:proofErr w:type="spellStart"/>
      <w:proofErr w:type="gramStart"/>
      <w:r w:rsidR="00551E3B">
        <w:rPr>
          <w:rFonts w:cs="mohammad bold art 1" w:hint="cs"/>
          <w:sz w:val="20"/>
          <w:szCs w:val="20"/>
          <w:rtl/>
          <w:lang w:eastAsia="ar-SA"/>
        </w:rPr>
        <w:t>شراف</w:t>
      </w:r>
      <w:proofErr w:type="spellEnd"/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 المحترم</w:t>
      </w:r>
      <w:proofErr w:type="gramEnd"/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</w:t>
      </w:r>
    </w:p>
    <w:p w:rsidR="00DC6D44" w:rsidRPr="007C41C4" w:rsidRDefault="00DC6D44" w:rsidP="00302168">
      <w:pPr>
        <w:pStyle w:val="a4"/>
        <w:rPr>
          <w:rFonts w:cs="mohammad bold art 1"/>
          <w:sz w:val="20"/>
          <w:szCs w:val="20"/>
          <w:rtl/>
          <w:lang w:eastAsia="ar-SA"/>
        </w:rPr>
      </w:pP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السلام عليكم ورحمة الله </w:t>
      </w:r>
      <w:proofErr w:type="gramStart"/>
      <w:r w:rsidRPr="007C41C4">
        <w:rPr>
          <w:rFonts w:cs="mohammad bold art 1" w:hint="cs"/>
          <w:sz w:val="20"/>
          <w:szCs w:val="20"/>
          <w:rtl/>
          <w:lang w:eastAsia="ar-SA"/>
        </w:rPr>
        <w:t>وبركاته :</w:t>
      </w:r>
      <w:proofErr w:type="gramEnd"/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- </w:t>
      </w:r>
    </w:p>
    <w:p w:rsidR="002C1086" w:rsidRPr="007C41C4" w:rsidRDefault="00DC6D44" w:rsidP="002C1086">
      <w:pPr>
        <w:pStyle w:val="a4"/>
        <w:jc w:val="highKashida"/>
        <w:rPr>
          <w:rFonts w:cs="mohammad bold art 1"/>
          <w:sz w:val="20"/>
          <w:szCs w:val="20"/>
          <w:rtl/>
          <w:lang w:eastAsia="ar-SA"/>
        </w:rPr>
      </w:pP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ارغب انا </w:t>
      </w:r>
      <w:r w:rsidR="00DE2378" w:rsidRPr="007C41C4">
        <w:rPr>
          <w:rFonts w:cs="mohammad bold art 1" w:hint="cs"/>
          <w:sz w:val="20"/>
          <w:szCs w:val="20"/>
          <w:rtl/>
          <w:lang w:eastAsia="ar-SA"/>
        </w:rPr>
        <w:t>الموضحة</w:t>
      </w: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هويتي </w:t>
      </w:r>
      <w:r w:rsidR="00940C96" w:rsidRPr="007C41C4">
        <w:rPr>
          <w:rFonts w:cs="mohammad bold art 1" w:hint="cs"/>
          <w:sz w:val="20"/>
          <w:szCs w:val="20"/>
          <w:rtl/>
          <w:lang w:eastAsia="ar-SA"/>
        </w:rPr>
        <w:t>بعالية</w:t>
      </w: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والموقع ادناه </w:t>
      </w:r>
      <w:r w:rsidR="00940C96" w:rsidRPr="007C41C4">
        <w:rPr>
          <w:rFonts w:cs="mohammad bold art 1"/>
          <w:sz w:val="20"/>
          <w:szCs w:val="20"/>
          <w:rtl/>
          <w:lang w:eastAsia="ar-SA"/>
        </w:rPr>
        <w:t>–</w:t>
      </w:r>
      <w:r w:rsidR="00940C96" w:rsidRPr="007C41C4">
        <w:rPr>
          <w:rFonts w:cs="mohammad bold art 1" w:hint="cs"/>
          <w:sz w:val="20"/>
          <w:szCs w:val="20"/>
          <w:rtl/>
          <w:lang w:eastAsia="ar-SA"/>
        </w:rPr>
        <w:t xml:space="preserve"> بعد استحسان ذلك من قبلكم </w:t>
      </w:r>
      <w:r w:rsidR="00940C96" w:rsidRPr="007C41C4">
        <w:rPr>
          <w:rFonts w:cs="mohammad bold art 1"/>
          <w:sz w:val="20"/>
          <w:szCs w:val="20"/>
          <w:rtl/>
          <w:lang w:eastAsia="ar-SA"/>
        </w:rPr>
        <w:t>–</w:t>
      </w:r>
      <w:r w:rsidR="00940C96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Pr="007C41C4">
        <w:rPr>
          <w:rFonts w:cs="mohammad bold art 1" w:hint="cs"/>
          <w:sz w:val="20"/>
          <w:szCs w:val="20"/>
          <w:rtl/>
          <w:lang w:eastAsia="ar-SA"/>
        </w:rPr>
        <w:t>برفع تكميل عسكري</w:t>
      </w:r>
    </w:p>
    <w:p w:rsidR="00DB7038" w:rsidRPr="007C41C4" w:rsidRDefault="00DC6D44" w:rsidP="00551E3B">
      <w:pPr>
        <w:pStyle w:val="a4"/>
        <w:jc w:val="highKashida"/>
        <w:rPr>
          <w:rFonts w:cs="mohammad bold art 1"/>
          <w:sz w:val="20"/>
          <w:szCs w:val="20"/>
          <w:lang w:eastAsia="ar-SA"/>
        </w:rPr>
      </w:pP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proofErr w:type="gramStart"/>
      <w:r w:rsidRPr="007C41C4">
        <w:rPr>
          <w:rFonts w:cs="mohammad bold art 1" w:hint="cs"/>
          <w:sz w:val="20"/>
          <w:szCs w:val="20"/>
          <w:rtl/>
          <w:lang w:eastAsia="ar-SA"/>
        </w:rPr>
        <w:t>إلى</w:t>
      </w:r>
      <w:r w:rsidR="002C1086" w:rsidRPr="007C41C4">
        <w:rPr>
          <w:rFonts w:cs="mohammad bold art 1" w:hint="cs"/>
          <w:sz w:val="20"/>
          <w:szCs w:val="20"/>
          <w:rtl/>
          <w:lang w:eastAsia="ar-SA"/>
        </w:rPr>
        <w:t>:-</w:t>
      </w:r>
      <w:proofErr w:type="gramEnd"/>
      <w:r w:rsidR="002C1086" w:rsidRPr="007C41C4">
        <w:rPr>
          <w:rFonts w:cs="mohammad bold art 1" w:hint="cs"/>
          <w:sz w:val="20"/>
          <w:szCs w:val="20"/>
          <w:rtl/>
          <w:lang w:eastAsia="ar-SA"/>
        </w:rPr>
        <w:t>.</w:t>
      </w:r>
      <w:r w:rsidR="00551E3B">
        <w:rPr>
          <w:rFonts w:cs="mohammad bold art 1" w:hint="cs"/>
          <w:sz w:val="20"/>
          <w:szCs w:val="20"/>
          <w:rtl/>
          <w:lang w:eastAsia="ar-SA"/>
        </w:rPr>
        <w:t xml:space="preserve">سعادة مدير منطقة حائل للدفاع المدني </w:t>
      </w:r>
      <w:r w:rsidRPr="007C41C4">
        <w:rPr>
          <w:rFonts w:cs="mohammad bold art 1" w:hint="cs"/>
          <w:sz w:val="20"/>
          <w:szCs w:val="20"/>
          <w:rtl/>
          <w:lang w:eastAsia="ar-SA"/>
        </w:rPr>
        <w:t>وذلك للنظر والبت فيما يلي</w:t>
      </w:r>
      <w:r w:rsidR="003F44BF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B7038" w:rsidRPr="007C41C4">
        <w:rPr>
          <w:rFonts w:cs="mohammad bold art 1" w:hint="cs"/>
          <w:sz w:val="20"/>
          <w:szCs w:val="20"/>
          <w:rtl/>
          <w:lang w:eastAsia="ar-SA"/>
        </w:rPr>
        <w:t>:-</w:t>
      </w:r>
    </w:p>
    <w:p w:rsidR="00940C96" w:rsidRPr="002110FA" w:rsidRDefault="00DB7038" w:rsidP="007C41C4">
      <w:pPr>
        <w:pStyle w:val="a4"/>
        <w:rPr>
          <w:rFonts w:cs="mohammad bold art 1"/>
          <w:rtl/>
          <w:lang w:eastAsia="ar-SA"/>
        </w:rPr>
      </w:pPr>
      <w:r w:rsidRPr="007C41C4">
        <w:rPr>
          <w:rFonts w:cs="mohammad bold art 1"/>
          <w:sz w:val="20"/>
          <w:szCs w:val="20"/>
          <w:lang w:eastAsia="ar-SA"/>
        </w:rPr>
        <w:t xml:space="preserve">   </w:t>
      </w:r>
      <w:r w:rsidRPr="002110FA">
        <w:rPr>
          <w:rFonts w:cs="mohammad bold art 1"/>
          <w:lang w:eastAsia="ar-SA"/>
        </w:rPr>
        <w:t>………………………………………………………………………………………………………..</w:t>
      </w:r>
      <w:r w:rsidR="00050A9A" w:rsidRPr="002110FA">
        <w:rPr>
          <w:rFonts w:cs="mohammad bold art 1"/>
          <w:lang w:eastAsia="ar-SA"/>
        </w:rPr>
        <w:t>-</w:t>
      </w:r>
      <w:r w:rsidRPr="002110FA">
        <w:rPr>
          <w:rFonts w:cs="mohammad bold art 1"/>
          <w:lang w:eastAsia="ar-SA"/>
        </w:rPr>
        <w:t xml:space="preserve"> </w:t>
      </w:r>
      <w:r w:rsidR="00050A9A" w:rsidRPr="002110FA">
        <w:rPr>
          <w:rFonts w:cs="mohammad bold art 1" w:hint="cs"/>
          <w:lang w:eastAsia="ar-SA"/>
        </w:rPr>
        <w:sym w:font="Wingdings" w:char="F0A2"/>
      </w:r>
    </w:p>
    <w:p w:rsidR="00940C96" w:rsidRPr="002110FA" w:rsidRDefault="00DB7038" w:rsidP="00050A9A">
      <w:pPr>
        <w:pStyle w:val="a4"/>
        <w:rPr>
          <w:rFonts w:cs="mohammad bold art 1"/>
          <w:u w:val="single"/>
          <w:rtl/>
          <w:lang w:eastAsia="ar-SA"/>
        </w:rPr>
      </w:pPr>
      <w:r w:rsidRPr="002110FA">
        <w:rPr>
          <w:rFonts w:cs="mohammad bold art 1"/>
          <w:lang w:eastAsia="ar-SA"/>
        </w:rPr>
        <w:t xml:space="preserve">   ………………………………………………………………………………………………………..</w:t>
      </w:r>
      <w:r w:rsidR="00050A9A" w:rsidRPr="002110FA">
        <w:rPr>
          <w:rFonts w:cs="mohammad bold art 1"/>
          <w:lang w:eastAsia="ar-SA"/>
        </w:rPr>
        <w:t>-</w:t>
      </w:r>
      <w:r w:rsidRPr="002110FA">
        <w:rPr>
          <w:rFonts w:cs="mohammad bold art 1"/>
          <w:lang w:eastAsia="ar-SA"/>
        </w:rPr>
        <w:t xml:space="preserve"> </w:t>
      </w:r>
      <w:r w:rsidR="00050A9A" w:rsidRPr="002110FA">
        <w:rPr>
          <w:rFonts w:cs="mohammad bold art 1"/>
          <w:lang w:eastAsia="ar-SA"/>
        </w:rPr>
        <w:sym w:font="Wingdings" w:char="F0A2"/>
      </w:r>
    </w:p>
    <w:p w:rsidR="00DC6D44" w:rsidRPr="002110FA" w:rsidRDefault="00DB7038" w:rsidP="00050A9A">
      <w:pPr>
        <w:pStyle w:val="a4"/>
        <w:rPr>
          <w:rFonts w:cs="mohammad bold art 1"/>
          <w:rtl/>
          <w:lang w:eastAsia="ar-SA"/>
        </w:rPr>
      </w:pPr>
      <w:r w:rsidRPr="002110FA">
        <w:rPr>
          <w:rFonts w:cs="mohammad bold art 1"/>
          <w:lang w:eastAsia="ar-SA"/>
        </w:rPr>
        <w:t xml:space="preserve">   ………………………………………………………………………………………………………..</w:t>
      </w:r>
      <w:r w:rsidR="00050A9A" w:rsidRPr="002110FA">
        <w:rPr>
          <w:rFonts w:cs="mohammad bold art 1"/>
          <w:lang w:eastAsia="ar-SA"/>
        </w:rPr>
        <w:t>-</w:t>
      </w:r>
      <w:r w:rsidRPr="002110FA">
        <w:rPr>
          <w:rFonts w:cs="mohammad bold art 1"/>
          <w:lang w:eastAsia="ar-SA"/>
        </w:rPr>
        <w:t xml:space="preserve"> </w:t>
      </w:r>
      <w:r w:rsidR="00050A9A" w:rsidRPr="002110FA">
        <w:rPr>
          <w:rFonts w:cs="mohammad bold art 1" w:hint="cs"/>
          <w:lang w:eastAsia="ar-SA"/>
        </w:rPr>
        <w:sym w:font="Wingdings" w:char="F0A2"/>
      </w:r>
    </w:p>
    <w:p w:rsidR="00DB7038" w:rsidRPr="002110FA" w:rsidRDefault="00DB7038" w:rsidP="00050A9A">
      <w:pPr>
        <w:pStyle w:val="a4"/>
        <w:rPr>
          <w:rFonts w:cs="mohammad bold art 1"/>
          <w:rtl/>
          <w:lang w:eastAsia="ar-SA"/>
        </w:rPr>
      </w:pPr>
      <w:r w:rsidRPr="002110FA">
        <w:rPr>
          <w:rFonts w:cs="mohammad bold art 1"/>
          <w:lang w:eastAsia="ar-SA"/>
        </w:rPr>
        <w:t xml:space="preserve">   ………………………………………………………………………………………………………..</w:t>
      </w:r>
      <w:r w:rsidR="00050A9A" w:rsidRPr="002110FA">
        <w:rPr>
          <w:rFonts w:cs="mohammad bold art 1"/>
          <w:lang w:eastAsia="ar-SA"/>
        </w:rPr>
        <w:t xml:space="preserve">- </w:t>
      </w:r>
      <w:r w:rsidR="00050A9A" w:rsidRPr="002110FA">
        <w:rPr>
          <w:rFonts w:cs="mohammad bold art 1" w:hint="cs"/>
          <w:lang w:eastAsia="ar-SA"/>
        </w:rPr>
        <w:sym w:font="Wingdings" w:char="F0A2"/>
      </w:r>
    </w:p>
    <w:p w:rsidR="00DC6D44" w:rsidRPr="00DE2378" w:rsidRDefault="00DC6D44" w:rsidP="00940C96">
      <w:pPr>
        <w:pStyle w:val="a4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     </w:t>
      </w:r>
      <w:r w:rsidR="005816B6">
        <w:rPr>
          <w:rFonts w:cs="mohammad bold art 1" w:hint="cs"/>
          <w:sz w:val="20"/>
          <w:szCs w:val="20"/>
          <w:rtl/>
          <w:lang w:eastAsia="ar-SA"/>
        </w:rPr>
        <w:t xml:space="preserve"> 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مقدم الطلب                                                                           </w:t>
      </w:r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</w:t>
      </w:r>
    </w:p>
    <w:p w:rsidR="00DC6D44" w:rsidRPr="00DE2378" w:rsidRDefault="00DC6D44" w:rsidP="00FE3262">
      <w:pPr>
        <w:pStyle w:val="a4"/>
        <w:rPr>
          <w:rFonts w:cs="mohammad bold art 1"/>
          <w:sz w:val="20"/>
          <w:szCs w:val="20"/>
          <w:rtl/>
          <w:lang w:eastAsia="ar-SA"/>
        </w:rPr>
      </w:pPr>
      <w:proofErr w:type="gramStart"/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الاسم </w:t>
      </w:r>
      <w:r w:rsidR="008F60F6">
        <w:rPr>
          <w:rFonts w:cs="mohammad bold art 1" w:hint="cs"/>
          <w:sz w:val="20"/>
          <w:szCs w:val="20"/>
          <w:rtl/>
          <w:lang w:eastAsia="ar-SA"/>
        </w:rPr>
        <w:t>:</w:t>
      </w:r>
      <w:proofErr w:type="gramEnd"/>
      <w:r w:rsidR="007F478C">
        <w:rPr>
          <w:rFonts w:cs="mohammad bold art 1" w:hint="cs"/>
          <w:sz w:val="20"/>
          <w:szCs w:val="20"/>
          <w:rtl/>
          <w:lang w:eastAsia="ar-SA"/>
        </w:rPr>
        <w:t xml:space="preserve">  </w:t>
      </w:r>
    </w:p>
    <w:p w:rsidR="00DC6D44" w:rsidRPr="00DE2378" w:rsidRDefault="00DC6D44" w:rsidP="00FE3262">
      <w:pPr>
        <w:pStyle w:val="a4"/>
        <w:rPr>
          <w:rFonts w:cs="mohammad bold art 1"/>
          <w:sz w:val="20"/>
          <w:szCs w:val="20"/>
          <w:rtl/>
          <w:lang w:eastAsia="ar-SA"/>
        </w:rPr>
      </w:pPr>
      <w:proofErr w:type="gramStart"/>
      <w:r w:rsidRPr="00DE2378">
        <w:rPr>
          <w:rFonts w:cs="mohammad bold art 1" w:hint="cs"/>
          <w:sz w:val="20"/>
          <w:szCs w:val="20"/>
          <w:rtl/>
          <w:lang w:eastAsia="ar-SA"/>
        </w:rPr>
        <w:t>الرتبة :</w:t>
      </w:r>
      <w:proofErr w:type="gramEnd"/>
      <w:r w:rsidR="007F478C">
        <w:rPr>
          <w:rFonts w:cs="mohammad bold art 1" w:hint="cs"/>
          <w:sz w:val="20"/>
          <w:szCs w:val="20"/>
          <w:rtl/>
          <w:lang w:eastAsia="ar-SA"/>
        </w:rPr>
        <w:t xml:space="preserve">   </w:t>
      </w:r>
    </w:p>
    <w:p w:rsidR="00DC6D44" w:rsidRPr="00DE2378" w:rsidRDefault="00DC6D44" w:rsidP="007C41C4">
      <w:pPr>
        <w:pStyle w:val="a4"/>
        <w:pBdr>
          <w:bottom w:val="single" w:sz="6" w:space="1" w:color="auto"/>
        </w:pBdr>
        <w:rPr>
          <w:rFonts w:cs="mohammad bold art 1"/>
          <w:sz w:val="20"/>
          <w:szCs w:val="20"/>
          <w:rtl/>
          <w:lang w:eastAsia="ar-SA"/>
        </w:rPr>
      </w:pPr>
      <w:proofErr w:type="gramStart"/>
      <w:r w:rsidRPr="00DE2378">
        <w:rPr>
          <w:rFonts w:cs="mohammad bold art 1" w:hint="cs"/>
          <w:sz w:val="20"/>
          <w:szCs w:val="20"/>
          <w:rtl/>
          <w:lang w:eastAsia="ar-SA"/>
        </w:rPr>
        <w:t>التوقيع :</w:t>
      </w:r>
      <w:proofErr w:type="gramEnd"/>
      <w:r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  <w:r w:rsidR="007C41C4" w:rsidRPr="007C41C4">
        <w:rPr>
          <w:rFonts w:cs="mohammad bold art 1" w:hint="cs"/>
          <w:sz w:val="18"/>
          <w:szCs w:val="18"/>
          <w:rtl/>
          <w:lang w:eastAsia="ar-SA"/>
        </w:rPr>
        <w:t>....................................................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            </w:t>
      </w:r>
      <w:r w:rsidR="007F478C">
        <w:rPr>
          <w:rFonts w:cs="mohammad bold art 1" w:hint="cs"/>
          <w:sz w:val="20"/>
          <w:szCs w:val="20"/>
          <w:rtl/>
          <w:lang w:eastAsia="ar-SA"/>
        </w:rPr>
        <w:t xml:space="preserve">      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</w:t>
      </w:r>
    </w:p>
    <w:p w:rsidR="00DC6D44" w:rsidRPr="00DE2378" w:rsidRDefault="00FE3262" w:rsidP="00FE3262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>
        <w:rPr>
          <w:rFonts w:cs="mohammad bold art 1" w:hint="cs"/>
          <w:sz w:val="20"/>
          <w:szCs w:val="20"/>
          <w:rtl/>
          <w:lang w:eastAsia="ar-SA"/>
        </w:rPr>
        <w:t>سعادة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/ مدير إدارة العمليات        </w:t>
      </w:r>
    </w:p>
    <w:p w:rsidR="00DC6D44" w:rsidRDefault="00DC6D44" w:rsidP="00302168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>السلام عليكم ورحمة الله وبركاته</w:t>
      </w:r>
    </w:p>
    <w:p w:rsidR="005E20D8" w:rsidRPr="00534375" w:rsidRDefault="005E20D8" w:rsidP="00302168">
      <w:pPr>
        <w:pStyle w:val="a4"/>
        <w:jc w:val="center"/>
        <w:rPr>
          <w:rFonts w:cs="mohammad bold art 1"/>
          <w:sz w:val="4"/>
          <w:szCs w:val="4"/>
          <w:rtl/>
          <w:lang w:eastAsia="ar-SA"/>
        </w:rPr>
      </w:pPr>
    </w:p>
    <w:p w:rsidR="00DE2378" w:rsidRPr="00DE2378" w:rsidRDefault="002110FA" w:rsidP="00DB7038">
      <w:pPr>
        <w:pStyle w:val="a4"/>
        <w:rPr>
          <w:rFonts w:cs="mohammad bold art 1"/>
          <w:sz w:val="20"/>
          <w:szCs w:val="20"/>
          <w:rtl/>
          <w:lang w:eastAsia="ar-SA"/>
        </w:rPr>
      </w:pPr>
      <w:r>
        <w:rPr>
          <w:rFonts w:cs="mohammad bold art 1"/>
          <w:noProof/>
          <w:sz w:val="10"/>
          <w:szCs w:val="10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325120</wp:posOffset>
                </wp:positionV>
                <wp:extent cx="2000250" cy="882650"/>
                <wp:effectExtent l="127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D8" w:rsidRDefault="00DB7038" w:rsidP="00FE3262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مدير مركز </w:t>
                            </w:r>
                            <w:r w:rsidR="00FE3262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</w:t>
                            </w:r>
                          </w:p>
                          <w:p w:rsidR="00DB7038" w:rsidRDefault="002C1086" w:rsidP="00FE3262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proofErr w:type="gramStart"/>
                            <w:r w:rsidR="00DB7038"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الاسم :</w:t>
                            </w:r>
                            <w:proofErr w:type="gramEnd"/>
                            <w:r w:rsidR="00DB7038"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</w:p>
                          <w:p w:rsidR="00DB7038" w:rsidRDefault="00DB7038" w:rsidP="00FE3262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proofErr w:type="gramStart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الرتبة :</w:t>
                            </w:r>
                            <w:proofErr w:type="gramEnd"/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</w:p>
                          <w:p w:rsidR="00DB7038" w:rsidRPr="005E20D8" w:rsidRDefault="00DB7038" w:rsidP="005E20D8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التوقيع :</w:t>
                            </w:r>
                            <w:proofErr w:type="gramEnd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</w:t>
                            </w:r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45pt;margin-top:25.6pt;width:157.5pt;height:6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8UiswIAALk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" filled="f" stroked="f">
                <v:textbox>
                  <w:txbxContent>
                    <w:p w:rsidR="005E20D8" w:rsidRDefault="00DB7038" w:rsidP="00FE3262">
                      <w:pPr>
                        <w:rPr>
                          <w:rFonts w:cs="mohammad bold art 1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مدير مركز </w:t>
                      </w:r>
                      <w:r w:rsidR="00FE3262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</w:t>
                      </w:r>
                    </w:p>
                    <w:p w:rsidR="00DB7038" w:rsidRDefault="002C1086" w:rsidP="00FE3262">
                      <w:pPr>
                        <w:rPr>
                          <w:rFonts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proofErr w:type="gramStart"/>
                      <w:r w:rsidR="00DB7038"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الاسم :</w:t>
                      </w:r>
                      <w:proofErr w:type="gramEnd"/>
                      <w:r w:rsidR="00DB7038"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</w:p>
                    <w:p w:rsidR="00DB7038" w:rsidRDefault="00DB7038" w:rsidP="00FE3262">
                      <w:pPr>
                        <w:rPr>
                          <w:rFonts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proofErr w:type="gramStart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الرتبة :</w:t>
                      </w:r>
                      <w:proofErr w:type="gramEnd"/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</w:p>
                    <w:p w:rsidR="00DB7038" w:rsidRPr="005E20D8" w:rsidRDefault="00DB7038" w:rsidP="005E20D8">
                      <w:pPr>
                        <w:rPr>
                          <w:rFonts w:cs="mohammad bold art 1"/>
                          <w:sz w:val="20"/>
                          <w:szCs w:val="20"/>
                        </w:rPr>
                      </w:pPr>
                      <w:proofErr w:type="gramStart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التوقيع :</w:t>
                      </w:r>
                      <w:proofErr w:type="gramEnd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</w:t>
                      </w:r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بعد الاطلاع نرفع لكم الاستدعاء المقدم من الفرد </w:t>
      </w:r>
      <w:r w:rsidR="002C1086" w:rsidRPr="00DE2378">
        <w:rPr>
          <w:rFonts w:cs="mohammad bold art 1" w:hint="cs"/>
          <w:sz w:val="20"/>
          <w:szCs w:val="20"/>
          <w:rtl/>
          <w:lang w:eastAsia="ar-SA"/>
        </w:rPr>
        <w:t>الموضحة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هويته </w:t>
      </w:r>
      <w:r w:rsidR="002C1086" w:rsidRPr="00DE2378">
        <w:rPr>
          <w:rFonts w:cs="mohammad bold art 1" w:hint="cs"/>
          <w:sz w:val="20"/>
          <w:szCs w:val="20"/>
          <w:rtl/>
          <w:lang w:eastAsia="ar-SA"/>
        </w:rPr>
        <w:t>بعالية</w:t>
      </w:r>
      <w:r w:rsidR="00DB703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والذي يرغب </w:t>
      </w:r>
      <w:r w:rsidR="00DB7038">
        <w:rPr>
          <w:rFonts w:cs="mohammad bold art 1" w:hint="cs"/>
          <w:sz w:val="20"/>
          <w:szCs w:val="20"/>
          <w:rtl/>
          <w:lang w:eastAsia="ar-SA"/>
        </w:rPr>
        <w:t xml:space="preserve">من خلاله </w:t>
      </w:r>
      <w:proofErr w:type="gramStart"/>
      <w:r w:rsidR="00DC6D44" w:rsidRPr="00DE2378">
        <w:rPr>
          <w:rFonts w:cs="mohammad bold art 1" w:hint="cs"/>
          <w:sz w:val="20"/>
          <w:szCs w:val="20"/>
          <w:rtl/>
          <w:lang w:eastAsia="ar-SA"/>
        </w:rPr>
        <w:t>(</w:t>
      </w:r>
      <w:r w:rsidR="00DB7038">
        <w:rPr>
          <w:rFonts w:cs="mohammad bold art 1" w:hint="cs"/>
          <w:sz w:val="20"/>
          <w:szCs w:val="20"/>
          <w:rtl/>
          <w:lang w:eastAsia="ar-SA"/>
        </w:rPr>
        <w:t>(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B7038">
        <w:rPr>
          <w:rFonts w:cs="mohammad bold art 1" w:hint="cs"/>
          <w:sz w:val="20"/>
          <w:szCs w:val="20"/>
          <w:rtl/>
          <w:lang w:eastAsia="ar-SA"/>
        </w:rPr>
        <w:t>طلب</w:t>
      </w:r>
      <w:proofErr w:type="gramEnd"/>
      <w:r w:rsidR="00DB703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رفع تكميله العسكري حسب </w:t>
      </w:r>
      <w:r w:rsidR="002C1086" w:rsidRPr="00DE2378">
        <w:rPr>
          <w:rFonts w:cs="mohammad bold art 1" w:hint="cs"/>
          <w:sz w:val="20"/>
          <w:szCs w:val="20"/>
          <w:rtl/>
          <w:lang w:eastAsia="ar-SA"/>
        </w:rPr>
        <w:t>ما جا</w:t>
      </w:r>
      <w:r w:rsidR="002C1086" w:rsidRPr="00DE2378">
        <w:rPr>
          <w:rFonts w:cs="mohammad bold art 1" w:hint="eastAsia"/>
          <w:sz w:val="20"/>
          <w:szCs w:val="20"/>
          <w:rtl/>
          <w:lang w:eastAsia="ar-SA"/>
        </w:rPr>
        <w:t>ء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فيه من حثيات ومبررات </w:t>
      </w:r>
      <w:r w:rsidR="00DB7038">
        <w:rPr>
          <w:rFonts w:cs="mohammad bold art 1" w:hint="cs"/>
          <w:sz w:val="20"/>
          <w:szCs w:val="20"/>
          <w:rtl/>
          <w:lang w:eastAsia="ar-SA"/>
        </w:rPr>
        <w:t>))إلى.............................................................................</w:t>
      </w:r>
    </w:p>
    <w:p w:rsidR="005E20D8" w:rsidRPr="00DE2378" w:rsidRDefault="005E20D8" w:rsidP="005E20D8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>نأمل توجيهكم حيال مأ</w:t>
      </w:r>
      <w:r w:rsidR="002C1086">
        <w:rPr>
          <w:rFonts w:cs="mohammad bold art 1" w:hint="cs"/>
          <w:sz w:val="20"/>
          <w:szCs w:val="20"/>
          <w:rtl/>
          <w:lang w:eastAsia="ar-SA"/>
        </w:rPr>
        <w:t xml:space="preserve"> أ</w:t>
      </w:r>
      <w:r w:rsidRPr="00DE2378">
        <w:rPr>
          <w:rFonts w:cs="mohammad bold art 1" w:hint="cs"/>
          <w:sz w:val="20"/>
          <w:szCs w:val="20"/>
          <w:rtl/>
          <w:lang w:eastAsia="ar-SA"/>
        </w:rPr>
        <w:t>شير إليه أعلاه</w:t>
      </w:r>
    </w:p>
    <w:p w:rsidR="00DC6D44" w:rsidRPr="00DE2378" w:rsidRDefault="00DC6D44" w:rsidP="002C1086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وتقبلوا احترامي </w:t>
      </w:r>
      <w:proofErr w:type="gramStart"/>
      <w:r w:rsidRPr="00DE2378">
        <w:rPr>
          <w:rFonts w:cs="mohammad bold art 1" w:hint="cs"/>
          <w:sz w:val="20"/>
          <w:szCs w:val="20"/>
          <w:rtl/>
          <w:lang w:eastAsia="ar-SA"/>
        </w:rPr>
        <w:t>وتقديري ،</w:t>
      </w:r>
      <w:proofErr w:type="gramEnd"/>
      <w:r w:rsidRPr="00DE2378">
        <w:rPr>
          <w:rFonts w:cs="mohammad bold art 1" w:hint="cs"/>
          <w:sz w:val="20"/>
          <w:szCs w:val="20"/>
          <w:rtl/>
          <w:lang w:eastAsia="ar-SA"/>
        </w:rPr>
        <w:t>،،</w:t>
      </w:r>
    </w:p>
    <w:p w:rsidR="00DC6D44" w:rsidRPr="00DE2378" w:rsidRDefault="00DC6D44" w:rsidP="00302168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>والسلام عليكم</w:t>
      </w:r>
    </w:p>
    <w:p w:rsidR="00DC6D44" w:rsidRDefault="00DC6D44" w:rsidP="00DB7038">
      <w:pPr>
        <w:pStyle w:val="a4"/>
        <w:pBdr>
          <w:bottom w:val="single" w:sz="6" w:space="1" w:color="auto"/>
        </w:pBdr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                                                                               </w:t>
      </w:r>
      <w:r w:rsidR="00DE2378">
        <w:rPr>
          <w:rFonts w:cs="mohammad bold art 1" w:hint="cs"/>
          <w:sz w:val="20"/>
          <w:szCs w:val="20"/>
          <w:rtl/>
          <w:lang w:eastAsia="ar-SA"/>
        </w:rPr>
        <w:t xml:space="preserve">                                </w:t>
      </w:r>
      <w:r w:rsidR="00DB7038">
        <w:rPr>
          <w:rFonts w:cs="mohammad bold art 1" w:hint="cs"/>
          <w:sz w:val="20"/>
          <w:szCs w:val="20"/>
          <w:rtl/>
          <w:lang w:eastAsia="ar-SA"/>
        </w:rPr>
        <w:t xml:space="preserve">  </w:t>
      </w:r>
    </w:p>
    <w:p w:rsidR="00DC6D44" w:rsidRPr="00DE2378" w:rsidRDefault="00DC6D44" w:rsidP="00302168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سعادة / مدير </w:t>
      </w:r>
      <w:r w:rsidR="003F44BF" w:rsidRPr="00DE2378">
        <w:rPr>
          <w:rFonts w:cs="mohammad bold art 1" w:hint="cs"/>
          <w:sz w:val="20"/>
          <w:szCs w:val="20"/>
          <w:rtl/>
          <w:lang w:eastAsia="ar-SA"/>
        </w:rPr>
        <w:t>الإدارة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العامة للدفاع المدني بمدينة حائل </w:t>
      </w:r>
    </w:p>
    <w:p w:rsidR="00DC6D44" w:rsidRPr="002110FA" w:rsidRDefault="00DC6D44" w:rsidP="007C41C4">
      <w:pPr>
        <w:pStyle w:val="a4"/>
        <w:rPr>
          <w:rFonts w:cs="mohammad bold art 1"/>
          <w:sz w:val="20"/>
          <w:szCs w:val="20"/>
          <w:rtl/>
          <w:lang w:eastAsia="ar-SA"/>
        </w:rPr>
      </w:pPr>
      <w:r w:rsidRPr="002110FA">
        <w:rPr>
          <w:rFonts w:cs="mohammad bold art 1" w:hint="cs"/>
          <w:sz w:val="20"/>
          <w:szCs w:val="20"/>
          <w:rtl/>
          <w:lang w:eastAsia="ar-SA"/>
        </w:rPr>
        <w:t>السلام عليكم ورحمة الله وبركاته</w:t>
      </w:r>
    </w:p>
    <w:p w:rsidR="00050A9A" w:rsidRPr="002110FA" w:rsidRDefault="00050A9A" w:rsidP="007C41C4">
      <w:pPr>
        <w:pStyle w:val="a4"/>
        <w:rPr>
          <w:rFonts w:cs="mohammad bold art 1"/>
          <w:sz w:val="20"/>
          <w:szCs w:val="20"/>
          <w:rtl/>
          <w:lang w:eastAsia="ar-SA"/>
        </w:rPr>
      </w:pPr>
      <w:r w:rsidRPr="002110FA">
        <w:rPr>
          <w:rFonts w:cs="mohammad bold art 1" w:hint="cs"/>
          <w:sz w:val="20"/>
          <w:szCs w:val="20"/>
          <w:rtl/>
          <w:lang w:eastAsia="ar-SA"/>
        </w:rPr>
        <w:t>إشارة لما جاء بخطابكم المقيد برقم ...</w:t>
      </w:r>
      <w:proofErr w:type="gramStart"/>
      <w:r w:rsidRPr="002110FA">
        <w:rPr>
          <w:rFonts w:cs="mohammad bold art 1" w:hint="cs"/>
          <w:sz w:val="20"/>
          <w:szCs w:val="20"/>
          <w:rtl/>
          <w:lang w:eastAsia="ar-SA"/>
        </w:rPr>
        <w:t>../</w:t>
      </w:r>
      <w:proofErr w:type="gramEnd"/>
      <w:r w:rsidRPr="002110FA">
        <w:rPr>
          <w:rFonts w:cs="mohammad bold art 1" w:hint="cs"/>
          <w:sz w:val="20"/>
          <w:szCs w:val="20"/>
          <w:rtl/>
          <w:lang w:eastAsia="ar-SA"/>
        </w:rPr>
        <w:t>...../..../....دف وتاريخ ...../....../.....14هـ ـ والمرفوع لنا حيال ما أشير ‘ليه أعلاه فإننا نرى الآتي:-</w:t>
      </w:r>
    </w:p>
    <w:p w:rsidR="005816B6" w:rsidRPr="007C41C4" w:rsidRDefault="00050A9A" w:rsidP="00050A9A">
      <w:pPr>
        <w:pStyle w:val="a4"/>
        <w:ind w:left="-115" w:right="-142"/>
        <w:rPr>
          <w:rFonts w:cs="mohammad bold art 1"/>
          <w:sz w:val="20"/>
          <w:szCs w:val="20"/>
          <w:rtl/>
          <w:lang w:eastAsia="ar-SA"/>
        </w:rPr>
      </w:pPr>
      <w:r w:rsidRPr="002110FA">
        <w:rPr>
          <w:rFonts w:cs="mohammad bold art 1" w:hint="cs"/>
          <w:lang w:eastAsia="ar-SA"/>
        </w:rPr>
        <w:sym w:font="Wingdings" w:char="F0A2"/>
      </w:r>
      <w:r w:rsidR="005816B6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- لا مانع لدينا من رفع التكميل العسكري ((للمذكور)) </w:t>
      </w:r>
      <w:r w:rsidRPr="007C41C4">
        <w:rPr>
          <w:rFonts w:cs="mohammad bold art 1"/>
          <w:sz w:val="20"/>
          <w:szCs w:val="20"/>
          <w:rtl/>
          <w:lang w:eastAsia="ar-SA"/>
        </w:rPr>
        <w:t>–</w:t>
      </w: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وفق التسلسل الوظيفي </w:t>
      </w:r>
      <w:r w:rsidRPr="007C41C4">
        <w:rPr>
          <w:rFonts w:cs="mohammad bold art 1"/>
          <w:sz w:val="20"/>
          <w:szCs w:val="20"/>
          <w:rtl/>
          <w:lang w:eastAsia="ar-SA"/>
        </w:rPr>
        <w:t>–</w:t>
      </w: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بعد </w:t>
      </w:r>
      <w:proofErr w:type="gramStart"/>
      <w:r w:rsidRPr="007C41C4">
        <w:rPr>
          <w:rFonts w:cs="mohammad bold art 1" w:hint="cs"/>
          <w:sz w:val="20"/>
          <w:szCs w:val="20"/>
          <w:rtl/>
          <w:lang w:eastAsia="ar-SA"/>
        </w:rPr>
        <w:t>دراسة  الموضوع</w:t>
      </w:r>
      <w:proofErr w:type="gramEnd"/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من كافة جوانبه والنظر في صحة الإجراء المتخذ.</w:t>
      </w:r>
      <w:r w:rsidR="005816B6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</w:p>
    <w:p w:rsidR="005816B6" w:rsidRPr="007C41C4" w:rsidRDefault="002110FA" w:rsidP="00050A9A">
      <w:pPr>
        <w:pStyle w:val="a4"/>
        <w:ind w:left="-115" w:right="-142"/>
        <w:rPr>
          <w:rFonts w:cs="mohammad bold art 1"/>
          <w:sz w:val="20"/>
          <w:szCs w:val="20"/>
          <w:rtl/>
          <w:lang w:eastAsia="ar-SA"/>
        </w:rPr>
      </w:pPr>
      <w:r>
        <w:rPr>
          <w:rFonts w:cs="mohammad bold art 1" w:hint="cs"/>
          <w:noProof/>
          <w:sz w:val="18"/>
          <w:szCs w:val="1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330200</wp:posOffset>
                </wp:positionV>
                <wp:extent cx="2000250" cy="882650"/>
                <wp:effectExtent l="1270" t="0" r="0" b="4445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1086" w:rsidRDefault="002C1086" w:rsidP="002C1086">
                            <w:pPr>
                              <w:jc w:val="center"/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مدير إدارة العمليات</w:t>
                            </w:r>
                          </w:p>
                          <w:p w:rsidR="002C1086" w:rsidRDefault="002C1086" w:rsidP="002C1086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proofErr w:type="gramStart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الاسم :</w:t>
                            </w:r>
                            <w:proofErr w:type="gramEnd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وليد بن عيد المطيري</w:t>
                            </w:r>
                          </w:p>
                          <w:p w:rsidR="002C1086" w:rsidRDefault="002C1086" w:rsidP="00FE3262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proofErr w:type="gramStart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الرتبة :</w:t>
                            </w:r>
                            <w:proofErr w:type="gramEnd"/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r w:rsidR="00FE3262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عقيد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</w:t>
                            </w:r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</w:t>
                            </w:r>
                          </w:p>
                          <w:p w:rsidR="002C1086" w:rsidRPr="005E20D8" w:rsidRDefault="002C1086" w:rsidP="002C1086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التوقيع :</w:t>
                            </w:r>
                            <w:proofErr w:type="gramEnd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</w:t>
                            </w:r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4.2pt;margin-top:26pt;width:157.5pt;height:6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" filled="f" stroked="f">
                <v:textbox>
                  <w:txbxContent>
                    <w:p w:rsidR="002C1086" w:rsidRDefault="002C1086" w:rsidP="002C1086">
                      <w:pPr>
                        <w:jc w:val="center"/>
                        <w:rPr>
                          <w:rFonts w:cs="mohammad bold art 1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مدير إدارة العمليات</w:t>
                      </w:r>
                    </w:p>
                    <w:p w:rsidR="002C1086" w:rsidRDefault="002C1086" w:rsidP="002C1086">
                      <w:pPr>
                        <w:rPr>
                          <w:rFonts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proofErr w:type="gramStart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الاسم :</w:t>
                      </w:r>
                      <w:proofErr w:type="gramEnd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وليد بن عيد المطيري</w:t>
                      </w:r>
                    </w:p>
                    <w:p w:rsidR="002C1086" w:rsidRDefault="002C1086" w:rsidP="00FE3262">
                      <w:pPr>
                        <w:rPr>
                          <w:rFonts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proofErr w:type="gramStart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الرتبة :</w:t>
                      </w:r>
                      <w:proofErr w:type="gramEnd"/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r w:rsidR="00FE3262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عقيد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</w:t>
                      </w:r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</w:t>
                      </w:r>
                    </w:p>
                    <w:p w:rsidR="002C1086" w:rsidRPr="005E20D8" w:rsidRDefault="002C1086" w:rsidP="002C1086">
                      <w:pPr>
                        <w:rPr>
                          <w:rFonts w:cs="mohammad bold art 1"/>
                          <w:sz w:val="20"/>
                          <w:szCs w:val="20"/>
                        </w:rPr>
                      </w:pPr>
                      <w:proofErr w:type="gramStart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>التوقيع :</w:t>
                      </w:r>
                      <w:proofErr w:type="gramEnd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</w:t>
                      </w:r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50A9A" w:rsidRPr="002110FA">
        <w:rPr>
          <w:rFonts w:cs="mohammad bold art 1" w:hint="cs"/>
          <w:lang w:eastAsia="ar-SA"/>
        </w:rPr>
        <w:sym w:font="Wingdings" w:char="F0A2"/>
      </w:r>
      <w:r w:rsidR="00050A9A" w:rsidRPr="007C41C4">
        <w:rPr>
          <w:rFonts w:cs="mohammad bold art 1" w:hint="cs"/>
          <w:sz w:val="20"/>
          <w:szCs w:val="20"/>
          <w:rtl/>
          <w:lang w:eastAsia="ar-SA"/>
        </w:rPr>
        <w:t xml:space="preserve">- لا نؤيد رفع ذلك التكميل العسكري </w:t>
      </w:r>
      <w:r w:rsidR="00050A9A" w:rsidRPr="007C41C4">
        <w:rPr>
          <w:rFonts w:cs="mohammad bold art 1"/>
          <w:sz w:val="20"/>
          <w:szCs w:val="20"/>
          <w:rtl/>
          <w:lang w:eastAsia="ar-SA"/>
        </w:rPr>
        <w:t>–</w:t>
      </w:r>
      <w:r w:rsidR="00050A9A" w:rsidRPr="007C41C4">
        <w:rPr>
          <w:rFonts w:cs="mohammad bold art 1" w:hint="cs"/>
          <w:sz w:val="20"/>
          <w:szCs w:val="20"/>
          <w:rtl/>
          <w:lang w:eastAsia="ar-SA"/>
        </w:rPr>
        <w:t xml:space="preserve"> لعدم قناعتنا بما جاء بحيثياته ومبررات ذلك الطلب </w:t>
      </w:r>
      <w:r w:rsidR="00050A9A" w:rsidRPr="007C41C4">
        <w:rPr>
          <w:rFonts w:cs="mohammad bold art 1"/>
          <w:sz w:val="20"/>
          <w:szCs w:val="20"/>
          <w:rtl/>
          <w:lang w:eastAsia="ar-SA"/>
        </w:rPr>
        <w:t>–</w:t>
      </w:r>
      <w:r w:rsidR="00050A9A" w:rsidRPr="007C41C4">
        <w:rPr>
          <w:rFonts w:cs="mohammad bold art 1" w:hint="cs"/>
          <w:sz w:val="20"/>
          <w:szCs w:val="20"/>
          <w:rtl/>
          <w:lang w:eastAsia="ar-SA"/>
        </w:rPr>
        <w:t xml:space="preserve"> وبهذا يعتبر الموضوع بحكم (المنتهي ويحفظ).</w:t>
      </w:r>
    </w:p>
    <w:p w:rsidR="00DC6D44" w:rsidRPr="00DE2378" w:rsidRDefault="00DC6D44" w:rsidP="002C1086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وتقبلوا احترامي </w:t>
      </w:r>
      <w:proofErr w:type="gramStart"/>
      <w:r w:rsidRPr="00DE2378">
        <w:rPr>
          <w:rFonts w:cs="mohammad bold art 1" w:hint="cs"/>
          <w:sz w:val="20"/>
          <w:szCs w:val="20"/>
          <w:rtl/>
          <w:lang w:eastAsia="ar-SA"/>
        </w:rPr>
        <w:t>وتقديري ،</w:t>
      </w:r>
      <w:proofErr w:type="gramEnd"/>
      <w:r w:rsidRPr="00DE2378">
        <w:rPr>
          <w:rFonts w:cs="mohammad bold art 1" w:hint="cs"/>
          <w:sz w:val="20"/>
          <w:szCs w:val="20"/>
          <w:rtl/>
          <w:lang w:eastAsia="ar-SA"/>
        </w:rPr>
        <w:t>،،</w:t>
      </w:r>
    </w:p>
    <w:p w:rsidR="00DC6D44" w:rsidRDefault="00DC6D44" w:rsidP="00534375">
      <w:pPr>
        <w:pStyle w:val="a4"/>
        <w:pBdr>
          <w:bottom w:val="single" w:sz="6" w:space="0" w:color="auto"/>
        </w:pBdr>
        <w:rPr>
          <w:rFonts w:cs="mohammad bold art 1"/>
          <w:sz w:val="20"/>
          <w:szCs w:val="20"/>
          <w:rtl/>
          <w:lang w:eastAsia="ar-SA"/>
        </w:rPr>
      </w:pPr>
    </w:p>
    <w:p w:rsidR="002C1086" w:rsidRDefault="002C1086" w:rsidP="00534375">
      <w:pPr>
        <w:pStyle w:val="a4"/>
        <w:pBdr>
          <w:bottom w:val="single" w:sz="6" w:space="0" w:color="auto"/>
        </w:pBdr>
        <w:rPr>
          <w:rFonts w:cs="mohammad bold art 1"/>
          <w:sz w:val="20"/>
          <w:szCs w:val="20"/>
          <w:rtl/>
          <w:lang w:eastAsia="ar-SA"/>
        </w:rPr>
      </w:pPr>
    </w:p>
    <w:p w:rsidR="007C41C4" w:rsidRDefault="007C41C4" w:rsidP="00534375">
      <w:pPr>
        <w:pStyle w:val="a4"/>
        <w:pBdr>
          <w:bottom w:val="single" w:sz="6" w:space="0" w:color="auto"/>
        </w:pBdr>
        <w:rPr>
          <w:rFonts w:cs="mohammad bold art 1"/>
          <w:sz w:val="20"/>
          <w:szCs w:val="20"/>
          <w:rtl/>
          <w:lang w:eastAsia="ar-SA"/>
        </w:rPr>
      </w:pPr>
    </w:p>
    <w:p w:rsidR="002C1086" w:rsidRPr="002110FA" w:rsidRDefault="002C1086" w:rsidP="00534375">
      <w:pPr>
        <w:pStyle w:val="a4"/>
        <w:pBdr>
          <w:bottom w:val="single" w:sz="6" w:space="0" w:color="auto"/>
        </w:pBdr>
        <w:rPr>
          <w:rFonts w:cs="mohammad bold art 1"/>
          <w:sz w:val="2"/>
          <w:szCs w:val="2"/>
          <w:rtl/>
          <w:lang w:eastAsia="ar-SA"/>
        </w:rPr>
      </w:pPr>
    </w:p>
    <w:p w:rsidR="00A02815" w:rsidRPr="007C41C4" w:rsidRDefault="002C1086" w:rsidP="00302168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7C41C4">
        <w:rPr>
          <w:rFonts w:cs="mohammad bold art 1" w:hint="cs"/>
          <w:sz w:val="20"/>
          <w:szCs w:val="20"/>
          <w:rtl/>
          <w:lang w:eastAsia="ar-SA"/>
        </w:rPr>
        <w:t>سعادة</w:t>
      </w:r>
      <w:proofErr w:type="gramStart"/>
      <w:r w:rsidRPr="007C41C4">
        <w:rPr>
          <w:rFonts w:cs="mohammad bold art 1" w:hint="cs"/>
          <w:sz w:val="20"/>
          <w:szCs w:val="20"/>
          <w:rtl/>
          <w:lang w:eastAsia="ar-SA"/>
        </w:rPr>
        <w:t>/  مدير</w:t>
      </w:r>
      <w:proofErr w:type="gramEnd"/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الدفاع المدني بمنطقة حائل         الموقر</w:t>
      </w:r>
    </w:p>
    <w:p w:rsidR="00A02815" w:rsidRPr="002110FA" w:rsidRDefault="00A02815" w:rsidP="007C41C4">
      <w:pPr>
        <w:pStyle w:val="a4"/>
        <w:rPr>
          <w:rFonts w:cs="mohammad bold art 1"/>
          <w:sz w:val="20"/>
          <w:szCs w:val="20"/>
          <w:rtl/>
          <w:lang w:eastAsia="ar-SA"/>
        </w:rPr>
      </w:pPr>
      <w:r w:rsidRPr="002110FA">
        <w:rPr>
          <w:rFonts w:cs="mohammad bold art 1" w:hint="cs"/>
          <w:sz w:val="20"/>
          <w:szCs w:val="20"/>
          <w:rtl/>
          <w:lang w:eastAsia="ar-SA"/>
        </w:rPr>
        <w:t>السلام عليكم ورحمة الله وبركاته</w:t>
      </w:r>
    </w:p>
    <w:p w:rsidR="00A02815" w:rsidRPr="002110FA" w:rsidRDefault="00A02815" w:rsidP="007C41C4">
      <w:pPr>
        <w:pStyle w:val="a4"/>
        <w:rPr>
          <w:rFonts w:cs="mohammad bold art 1"/>
          <w:sz w:val="20"/>
          <w:szCs w:val="20"/>
          <w:rtl/>
          <w:lang w:eastAsia="ar-SA"/>
        </w:rPr>
      </w:pPr>
      <w:r w:rsidRPr="002110FA">
        <w:rPr>
          <w:rFonts w:cs="mohammad bold art 1" w:hint="cs"/>
          <w:sz w:val="20"/>
          <w:szCs w:val="20"/>
          <w:rtl/>
          <w:lang w:eastAsia="ar-SA"/>
        </w:rPr>
        <w:t xml:space="preserve">إشارة الى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ما ذك</w:t>
      </w:r>
      <w:r w:rsidR="002C1086" w:rsidRPr="002110FA">
        <w:rPr>
          <w:rFonts w:cs="mohammad bold art 1" w:hint="eastAsia"/>
          <w:sz w:val="20"/>
          <w:szCs w:val="20"/>
          <w:rtl/>
          <w:lang w:eastAsia="ar-SA"/>
        </w:rPr>
        <w:t>ر</w:t>
      </w:r>
      <w:r w:rsidRPr="002110FA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بعالية</w:t>
      </w:r>
      <w:r w:rsidRPr="002110FA">
        <w:rPr>
          <w:rFonts w:cs="mohammad bold art 1" w:hint="cs"/>
          <w:sz w:val="20"/>
          <w:szCs w:val="20"/>
          <w:rtl/>
          <w:lang w:eastAsia="ar-SA"/>
        </w:rPr>
        <w:t xml:space="preserve"> فإننا نرى </w:t>
      </w:r>
      <w:proofErr w:type="gramStart"/>
      <w:r w:rsidRPr="002110FA">
        <w:rPr>
          <w:rFonts w:cs="mohammad bold art 1" w:hint="cs"/>
          <w:sz w:val="20"/>
          <w:szCs w:val="20"/>
          <w:rtl/>
          <w:lang w:eastAsia="ar-SA"/>
        </w:rPr>
        <w:t>الاتي :</w:t>
      </w:r>
      <w:proofErr w:type="gramEnd"/>
    </w:p>
    <w:p w:rsidR="00A02815" w:rsidRPr="007C41C4" w:rsidRDefault="00A02815" w:rsidP="00DE2378">
      <w:pPr>
        <w:pStyle w:val="a4"/>
        <w:ind w:left="-115" w:right="-142"/>
        <w:rPr>
          <w:rFonts w:cs="mohammad bold art 1"/>
          <w:sz w:val="18"/>
          <w:szCs w:val="18"/>
          <w:rtl/>
          <w:lang w:eastAsia="ar-SA"/>
        </w:rPr>
      </w:pPr>
      <w:r w:rsidRPr="002110FA">
        <w:rPr>
          <w:rFonts w:cs="mohammad bold art 1" w:hint="cs"/>
          <w:lang w:eastAsia="ar-SA"/>
        </w:rPr>
        <w:sym w:font="Wingdings" w:char="F0A2"/>
      </w:r>
      <w:r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لا مان</w:t>
      </w:r>
      <w:r w:rsidR="002C1086" w:rsidRPr="002110FA">
        <w:rPr>
          <w:rFonts w:cs="mohammad bold art 1" w:hint="eastAsia"/>
          <w:sz w:val="20"/>
          <w:szCs w:val="20"/>
          <w:rtl/>
          <w:lang w:eastAsia="ar-SA"/>
        </w:rPr>
        <w:t>ع</w:t>
      </w:r>
      <w:r w:rsidRPr="002110FA">
        <w:rPr>
          <w:rFonts w:cs="mohammad bold art 1" w:hint="cs"/>
          <w:sz w:val="20"/>
          <w:szCs w:val="20"/>
          <w:rtl/>
          <w:lang w:eastAsia="ar-SA"/>
        </w:rPr>
        <w:t xml:space="preserve"> لدينا من رفع التكميل العسكري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 xml:space="preserve">المذكور اعلاه </w:t>
      </w:r>
      <w:r w:rsidRPr="002110FA">
        <w:rPr>
          <w:rFonts w:cs="mohammad bold art 1" w:hint="cs"/>
          <w:sz w:val="20"/>
          <w:szCs w:val="20"/>
          <w:rtl/>
          <w:lang w:eastAsia="ar-SA"/>
        </w:rPr>
        <w:t xml:space="preserve">وفق التسلسل الوظيفي بعد دراسة الموضوع من كافة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جوانبه والنظر في صحة الاجراء المتخذ</w:t>
      </w:r>
      <w:r w:rsidRPr="002110FA">
        <w:rPr>
          <w:rFonts w:cs="mohammad bold art 1" w:hint="cs"/>
          <w:sz w:val="20"/>
          <w:szCs w:val="20"/>
          <w:rtl/>
          <w:lang w:eastAsia="ar-SA"/>
        </w:rPr>
        <w:t>.</w:t>
      </w:r>
      <w:r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</w:p>
    <w:p w:rsidR="00A02815" w:rsidRPr="002110FA" w:rsidRDefault="002110FA" w:rsidP="00DE2378">
      <w:pPr>
        <w:pStyle w:val="a4"/>
        <w:ind w:left="-115" w:right="-142"/>
        <w:rPr>
          <w:rFonts w:cs="mohammad bold art 1"/>
          <w:sz w:val="20"/>
          <w:szCs w:val="20"/>
          <w:rtl/>
          <w:lang w:eastAsia="ar-SA"/>
        </w:rPr>
      </w:pPr>
      <w:r>
        <w:rPr>
          <w:rFonts w:cs="mohammad bold art 1" w:hint="cs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189230</wp:posOffset>
                </wp:positionV>
                <wp:extent cx="2483485" cy="1138555"/>
                <wp:effectExtent l="635" t="0" r="1905" b="444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3485" cy="113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1086" w:rsidRPr="002C1086" w:rsidRDefault="002C1086" w:rsidP="002C1086">
                            <w:pPr>
                              <w:rPr>
                                <w:rFonts w:cs="mohammad bold art 1"/>
                                <w:sz w:val="12"/>
                                <w:szCs w:val="12"/>
                                <w:rtl/>
                                <w:lang w:eastAsia="ar-SA"/>
                              </w:rPr>
                            </w:pPr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>مــديــر الادارة الـعـامـة لـلـدفاع</w:t>
                            </w:r>
                          </w:p>
                          <w:p w:rsidR="002C1086" w:rsidRPr="002C1086" w:rsidRDefault="002C1086" w:rsidP="002C1086">
                            <w:pPr>
                              <w:rPr>
                                <w:rFonts w:cs="mohammad bold art 1"/>
                                <w:sz w:val="12"/>
                                <w:szCs w:val="12"/>
                                <w:rtl/>
                              </w:rPr>
                            </w:pPr>
                            <w:proofErr w:type="gramStart"/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>الـمــدنــي  بـمـديــنـة</w:t>
                            </w:r>
                            <w:proofErr w:type="gramEnd"/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 xml:space="preserve"> حـــائــــــل</w:t>
                            </w:r>
                            <w:r w:rsidRPr="002C1086">
                              <w:rPr>
                                <w:rFonts w:cs="mohammad bold art 1" w:hint="cs"/>
                                <w:sz w:val="12"/>
                                <w:szCs w:val="12"/>
                                <w:rtl/>
                                <w:lang w:eastAsia="ar-SA"/>
                              </w:rPr>
                              <w:t xml:space="preserve"> </w:t>
                            </w:r>
                          </w:p>
                          <w:p w:rsidR="002C1086" w:rsidRPr="002C1086" w:rsidRDefault="002C1086" w:rsidP="002C1086">
                            <w:pPr>
                              <w:rPr>
                                <w:rFonts w:cs="mohammad bold art 1"/>
                                <w:sz w:val="12"/>
                                <w:szCs w:val="12"/>
                                <w:rtl/>
                              </w:rPr>
                            </w:pPr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>العـقيد/</w:t>
                            </w:r>
                          </w:p>
                          <w:p w:rsidR="002C1086" w:rsidRPr="002C1086" w:rsidRDefault="002C1086" w:rsidP="002C1086">
                            <w:pPr>
                              <w:rPr>
                                <w:rFonts w:cs="mohammad bold art 1"/>
                                <w:sz w:val="12"/>
                                <w:szCs w:val="12"/>
                              </w:rPr>
                            </w:pPr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 xml:space="preserve">صالح بن </w:t>
                            </w:r>
                            <w:proofErr w:type="gramStart"/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>عبدالرحمن</w:t>
                            </w:r>
                            <w:proofErr w:type="gramEnd"/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 xml:space="preserve"> السويداء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-20.75pt;margin-top:14.9pt;width:195.55pt;height:8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0wYuQ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" filled="f" stroked="f">
                <v:textbox>
                  <w:txbxContent>
                    <w:p w:rsidR="002C1086" w:rsidRPr="002C1086" w:rsidRDefault="002C1086" w:rsidP="002C1086">
                      <w:pPr>
                        <w:rPr>
                          <w:rFonts w:cs="mohammad bold art 1"/>
                          <w:sz w:val="12"/>
                          <w:szCs w:val="12"/>
                          <w:rtl/>
                          <w:lang w:eastAsia="ar-SA"/>
                        </w:rPr>
                      </w:pPr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>مــديــر الادارة الـعـامـة لـلـدفاع</w:t>
                      </w:r>
                    </w:p>
                    <w:p w:rsidR="002C1086" w:rsidRPr="002C1086" w:rsidRDefault="002C1086" w:rsidP="002C1086">
                      <w:pPr>
                        <w:rPr>
                          <w:rFonts w:cs="mohammad bold art 1"/>
                          <w:sz w:val="12"/>
                          <w:szCs w:val="12"/>
                          <w:rtl/>
                        </w:rPr>
                      </w:pPr>
                      <w:proofErr w:type="gramStart"/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>الـمــدنــي  بـمـديــنـة</w:t>
                      </w:r>
                      <w:proofErr w:type="gramEnd"/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 xml:space="preserve"> حـــائــــــل</w:t>
                      </w:r>
                      <w:r w:rsidRPr="002C1086">
                        <w:rPr>
                          <w:rFonts w:cs="mohammad bold art 1" w:hint="cs"/>
                          <w:sz w:val="12"/>
                          <w:szCs w:val="12"/>
                          <w:rtl/>
                          <w:lang w:eastAsia="ar-SA"/>
                        </w:rPr>
                        <w:t xml:space="preserve"> </w:t>
                      </w:r>
                    </w:p>
                    <w:p w:rsidR="002C1086" w:rsidRPr="002C1086" w:rsidRDefault="002C1086" w:rsidP="002C1086">
                      <w:pPr>
                        <w:rPr>
                          <w:rFonts w:cs="mohammad bold art 1"/>
                          <w:sz w:val="12"/>
                          <w:szCs w:val="12"/>
                          <w:rtl/>
                        </w:rPr>
                      </w:pPr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>العـقيد/</w:t>
                      </w:r>
                    </w:p>
                    <w:p w:rsidR="002C1086" w:rsidRPr="002C1086" w:rsidRDefault="002C1086" w:rsidP="002C1086">
                      <w:pPr>
                        <w:rPr>
                          <w:rFonts w:cs="mohammad bold art 1"/>
                          <w:sz w:val="12"/>
                          <w:szCs w:val="12"/>
                        </w:rPr>
                      </w:pPr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 xml:space="preserve">صالح بن </w:t>
                      </w:r>
                      <w:proofErr w:type="gramStart"/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>عبدالرحمن</w:t>
                      </w:r>
                      <w:proofErr w:type="gramEnd"/>
                      <w:r w:rsidRPr="002C1086">
                        <w:rPr>
                          <w:rFonts w:cs="mohammad bold art 1" w:hint="cs"/>
                          <w:b/>
                          <w:bCs/>
                          <w:rtl/>
                        </w:rPr>
                        <w:t xml:space="preserve"> السويداء</w:t>
                      </w:r>
                    </w:p>
                  </w:txbxContent>
                </v:textbox>
              </v:shape>
            </w:pict>
          </mc:Fallback>
        </mc:AlternateContent>
      </w:r>
      <w:r w:rsidR="00A02815" w:rsidRPr="002110FA">
        <w:rPr>
          <w:rFonts w:cs="mohammad bold art 1" w:hint="cs"/>
          <w:lang w:eastAsia="ar-SA"/>
        </w:rPr>
        <w:sym w:font="Wingdings" w:char="F0A2"/>
      </w:r>
      <w:r w:rsidR="00A02815"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لا نؤي</w:t>
      </w:r>
      <w:r w:rsidR="002C1086" w:rsidRPr="002110FA">
        <w:rPr>
          <w:rFonts w:cs="mohammad bold art 1" w:hint="eastAsia"/>
          <w:sz w:val="20"/>
          <w:szCs w:val="20"/>
          <w:rtl/>
          <w:lang w:eastAsia="ar-SA"/>
        </w:rPr>
        <w:t>د</w:t>
      </w:r>
      <w:r w:rsidR="00A02815" w:rsidRPr="002110FA">
        <w:rPr>
          <w:rFonts w:cs="mohammad bold art 1" w:hint="cs"/>
          <w:sz w:val="20"/>
          <w:szCs w:val="20"/>
          <w:rtl/>
          <w:lang w:eastAsia="ar-SA"/>
        </w:rPr>
        <w:t xml:space="preserve"> رفع ذلك التكميل العسكري لعدم قناعتنا بما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A02815" w:rsidRPr="002110FA">
        <w:rPr>
          <w:rFonts w:cs="mohammad bold art 1" w:hint="cs"/>
          <w:sz w:val="20"/>
          <w:szCs w:val="20"/>
          <w:rtl/>
          <w:lang w:eastAsia="ar-SA"/>
        </w:rPr>
        <w:t>جاء بحيثيات ومبررات ذلك الطلب وبهذا يعت</w:t>
      </w:r>
      <w:r w:rsidR="00DE2378" w:rsidRPr="002110FA">
        <w:rPr>
          <w:rFonts w:cs="mohammad bold art 1" w:hint="cs"/>
          <w:sz w:val="20"/>
          <w:szCs w:val="20"/>
          <w:rtl/>
          <w:lang w:eastAsia="ar-SA"/>
        </w:rPr>
        <w:t xml:space="preserve">بر الموضوع بحكم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(</w:t>
      </w:r>
      <w:r w:rsidR="00DE2378" w:rsidRPr="002110FA">
        <w:rPr>
          <w:rFonts w:cs="mohammad bold art 1" w:hint="cs"/>
          <w:sz w:val="20"/>
          <w:szCs w:val="20"/>
          <w:rtl/>
          <w:lang w:eastAsia="ar-SA"/>
        </w:rPr>
        <w:t>المنتهي ويحفظ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).</w:t>
      </w:r>
      <w:r w:rsidR="00DE2378" w:rsidRPr="002110FA">
        <w:rPr>
          <w:rFonts w:cs="mohammad bold art 1" w:hint="cs"/>
          <w:sz w:val="20"/>
          <w:szCs w:val="20"/>
          <w:rtl/>
          <w:lang w:eastAsia="ar-SA"/>
        </w:rPr>
        <w:t xml:space="preserve"> </w:t>
      </w:r>
    </w:p>
    <w:p w:rsidR="002C1086" w:rsidRPr="00DE2378" w:rsidRDefault="002C1086" w:rsidP="002C1086">
      <w:pPr>
        <w:pStyle w:val="a4"/>
        <w:jc w:val="center"/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وتقبلوا احترامي </w:t>
      </w:r>
      <w:proofErr w:type="gramStart"/>
      <w:r w:rsidRPr="00DE2378">
        <w:rPr>
          <w:rFonts w:cs="mohammad bold art 1" w:hint="cs"/>
          <w:sz w:val="20"/>
          <w:szCs w:val="20"/>
          <w:rtl/>
          <w:lang w:eastAsia="ar-SA"/>
        </w:rPr>
        <w:t>وتقديري ،</w:t>
      </w:r>
      <w:proofErr w:type="gramEnd"/>
      <w:r w:rsidRPr="00DE2378">
        <w:rPr>
          <w:rFonts w:cs="mohammad bold art 1" w:hint="cs"/>
          <w:sz w:val="20"/>
          <w:szCs w:val="20"/>
          <w:rtl/>
          <w:lang w:eastAsia="ar-SA"/>
        </w:rPr>
        <w:t>،،</w:t>
      </w:r>
    </w:p>
    <w:sectPr w:rsidR="002C1086" w:rsidRPr="00DE2378" w:rsidSect="003F44BF">
      <w:headerReference w:type="default" r:id="rId6"/>
      <w:footerReference w:type="default" r:id="rId7"/>
      <w:pgSz w:w="11906" w:h="16838"/>
      <w:pgMar w:top="709" w:right="964" w:bottom="1418" w:left="851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C6D" w:rsidRDefault="00251C6D" w:rsidP="00FB7639">
      <w:r>
        <w:separator/>
      </w:r>
    </w:p>
  </w:endnote>
  <w:endnote w:type="continuationSeparator" w:id="0">
    <w:p w:rsidR="00251C6D" w:rsidRDefault="00251C6D" w:rsidP="00FB7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vertisingBold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251C6D" w:rsidP="003E0665">
    <w:pPr>
      <w:pStyle w:val="11"/>
      <w:rPr>
        <w:rtl/>
        <w:lang w:eastAsia="ar-SA"/>
      </w:rPr>
    </w:pPr>
  </w:p>
  <w:p w:rsidR="003E0665" w:rsidRDefault="00251C6D" w:rsidP="003E0665">
    <w:pPr>
      <w:pStyle w:val="11"/>
      <w:rPr>
        <w:rtl/>
        <w:lang w:eastAsia="ar-SA"/>
      </w:rPr>
    </w:pPr>
  </w:p>
  <w:p w:rsidR="003E0665" w:rsidRPr="00064D82" w:rsidRDefault="00251C6D" w:rsidP="003E0665">
    <w:pPr>
      <w:pStyle w:val="11"/>
      <w:rPr>
        <w:rtl/>
        <w:lang w:eastAsia="ar-S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C6D" w:rsidRDefault="00251C6D" w:rsidP="00FB7639">
      <w:r>
        <w:separator/>
      </w:r>
    </w:p>
  </w:footnote>
  <w:footnote w:type="continuationSeparator" w:id="0">
    <w:p w:rsidR="00251C6D" w:rsidRDefault="00251C6D" w:rsidP="00FB7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2110FA" w:rsidP="00007997">
    <w:pPr>
      <w:pStyle w:val="10"/>
      <w:bidi w:val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252095" cy="266700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0665" w:rsidRPr="00FF40DA" w:rsidRDefault="00251C6D" w:rsidP="003E0665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9" type="#_x0000_t202" style="position:absolute;margin-left:197.6pt;margin-top:11.25pt;width:19.85pt;height:21pt;flip:x;z-index:251658240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" filled="f" stroked="f">
              <v:textbox style="mso-fit-shape-to-text:t">
                <w:txbxContent>
                  <w:p w:rsidR="003E0665" w:rsidRPr="00FF40DA" w:rsidRDefault="00251C6D" w:rsidP="003E0665">
                    <w:pPr>
                      <w:jc w:val="center"/>
                      <w:rPr>
                        <w:rtl/>
                        <w:lang w:val="ar-S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10795" b="13335"/>
              <wp:wrapNone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C6DFC" id="Freeform 3" o:spid="_x0000_s1026" style="position:absolute;left:0;text-align:left;margin-left:-14.5pt;margin-top:.1pt;width:531.65pt;height:775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tusg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3E0665" w:rsidRDefault="00251C6D">
    <w:pPr>
      <w:pStyle w:val="10"/>
    </w:pPr>
  </w:p>
  <w:tbl>
    <w:tblPr>
      <w:bidiVisual/>
      <w:tblW w:w="0" w:type="auto"/>
      <w:tblInd w:w="199" w:type="dxa"/>
      <w:tblLook w:val="0000" w:firstRow="0" w:lastRow="0" w:firstColumn="0" w:lastColumn="0" w:noHBand="0" w:noVBand="0"/>
    </w:tblPr>
    <w:tblGrid>
      <w:gridCol w:w="3337"/>
      <w:gridCol w:w="3336"/>
      <w:gridCol w:w="3386"/>
    </w:tblGrid>
    <w:tr w:rsidR="00B320B8" w:rsidTr="002110FA">
      <w:trPr>
        <w:trHeight w:val="882"/>
      </w:trPr>
      <w:tc>
        <w:tcPr>
          <w:tcW w:w="3337" w:type="dxa"/>
          <w:vAlign w:val="center"/>
        </w:tcPr>
        <w:p w:rsidR="00B320B8" w:rsidRDefault="00B320B8" w:rsidP="00C94482">
          <w:r>
            <w:rPr>
              <w:noProof/>
            </w:rPr>
            <w:drawing>
              <wp:inline distT="0" distB="0" distL="0" distR="0" wp14:anchorId="3799BDD3" wp14:editId="2014223E">
                <wp:extent cx="695325" cy="609600"/>
                <wp:effectExtent l="19050" t="0" r="9525" b="0"/>
                <wp:docPr id="1" name="صورة 1" descr="شعار دفاع مدن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شعار دفاع مدني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dxa"/>
          <w:vAlign w:val="center"/>
        </w:tcPr>
        <w:p w:rsidR="00B320B8" w:rsidRDefault="00B320B8" w:rsidP="00B320B8">
          <w:pPr>
            <w:jc w:val="center"/>
            <w:rPr>
              <w:rFonts w:cs="AdvertisingBold"/>
              <w:b/>
              <w:bCs/>
              <w:sz w:val="16"/>
              <w:szCs w:val="16"/>
              <w:rtl/>
            </w:rPr>
          </w:pPr>
          <w:r>
            <w:rPr>
              <w:rFonts w:cs="AdvertisingBold" w:hint="cs"/>
              <w:b/>
              <w:bCs/>
              <w:sz w:val="16"/>
              <w:szCs w:val="16"/>
              <w:rtl/>
            </w:rPr>
            <w:t>مديرية الدفاع المدني بمنطقة حائل</w:t>
          </w:r>
        </w:p>
        <w:p w:rsidR="00B320B8" w:rsidRPr="00884A02" w:rsidRDefault="00B320B8" w:rsidP="00B320B8">
          <w:pPr>
            <w:jc w:val="center"/>
            <w:rPr>
              <w:rFonts w:cs="AdvertisingBold"/>
              <w:b/>
              <w:bCs/>
              <w:sz w:val="16"/>
              <w:szCs w:val="16"/>
              <w:rtl/>
            </w:rPr>
          </w:pPr>
          <w:r>
            <w:rPr>
              <w:rFonts w:cs="AdvertisingBold" w:hint="cs"/>
              <w:b/>
              <w:bCs/>
              <w:sz w:val="16"/>
              <w:szCs w:val="16"/>
              <w:rtl/>
            </w:rPr>
            <w:t>الادارة العامة للدفاع المدني بمدينة حائل</w:t>
          </w:r>
        </w:p>
      </w:tc>
      <w:tc>
        <w:tcPr>
          <w:tcW w:w="3386" w:type="dxa"/>
          <w:vAlign w:val="center"/>
        </w:tcPr>
        <w:p w:rsidR="00B320B8" w:rsidRDefault="00B320B8" w:rsidP="00C94482">
          <w:pPr>
            <w:jc w:val="right"/>
          </w:pPr>
          <w:r>
            <w:rPr>
              <w:noProof/>
            </w:rPr>
            <w:drawing>
              <wp:inline distT="0" distB="0" distL="0" distR="0" wp14:anchorId="3F726F27" wp14:editId="241F01B6">
                <wp:extent cx="695325" cy="609600"/>
                <wp:effectExtent l="19050" t="0" r="9525" b="0"/>
                <wp:docPr id="2" name="صورة 2" descr="شعار دفاع مدن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شعار دفاع مدني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E0665" w:rsidRDefault="00251C6D" w:rsidP="00B320B8">
    <w:pPr>
      <w:pStyle w:val="10"/>
      <w:jc w:val="center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4BF"/>
    <w:rsid w:val="00032220"/>
    <w:rsid w:val="00035C47"/>
    <w:rsid w:val="00050A9A"/>
    <w:rsid w:val="000B32B0"/>
    <w:rsid w:val="001669FA"/>
    <w:rsid w:val="00184663"/>
    <w:rsid w:val="001B35ED"/>
    <w:rsid w:val="002110FA"/>
    <w:rsid w:val="00251C6D"/>
    <w:rsid w:val="002C1086"/>
    <w:rsid w:val="00302168"/>
    <w:rsid w:val="00336A7D"/>
    <w:rsid w:val="003B1CD2"/>
    <w:rsid w:val="003D71E7"/>
    <w:rsid w:val="003F44BF"/>
    <w:rsid w:val="00473A28"/>
    <w:rsid w:val="00534375"/>
    <w:rsid w:val="00551E3B"/>
    <w:rsid w:val="005816B6"/>
    <w:rsid w:val="005E20D8"/>
    <w:rsid w:val="00607F7F"/>
    <w:rsid w:val="00645B3B"/>
    <w:rsid w:val="00695C9B"/>
    <w:rsid w:val="006E7328"/>
    <w:rsid w:val="007074B4"/>
    <w:rsid w:val="007B5A94"/>
    <w:rsid w:val="007C41C4"/>
    <w:rsid w:val="007F478C"/>
    <w:rsid w:val="0086553A"/>
    <w:rsid w:val="008F60F6"/>
    <w:rsid w:val="00940C96"/>
    <w:rsid w:val="009B29FF"/>
    <w:rsid w:val="009D2373"/>
    <w:rsid w:val="00A02815"/>
    <w:rsid w:val="00A10021"/>
    <w:rsid w:val="00A120A9"/>
    <w:rsid w:val="00A93D14"/>
    <w:rsid w:val="00AE18A2"/>
    <w:rsid w:val="00AF3761"/>
    <w:rsid w:val="00AF4772"/>
    <w:rsid w:val="00B04E5E"/>
    <w:rsid w:val="00B24087"/>
    <w:rsid w:val="00B320B8"/>
    <w:rsid w:val="00B358E4"/>
    <w:rsid w:val="00B92934"/>
    <w:rsid w:val="00C8763A"/>
    <w:rsid w:val="00CB5388"/>
    <w:rsid w:val="00CF5539"/>
    <w:rsid w:val="00D11FCA"/>
    <w:rsid w:val="00D310E9"/>
    <w:rsid w:val="00D33131"/>
    <w:rsid w:val="00D47FF9"/>
    <w:rsid w:val="00D7567F"/>
    <w:rsid w:val="00D77F44"/>
    <w:rsid w:val="00D969AE"/>
    <w:rsid w:val="00DB7038"/>
    <w:rsid w:val="00DC6D44"/>
    <w:rsid w:val="00DE2378"/>
    <w:rsid w:val="00F42AAF"/>
    <w:rsid w:val="00F63311"/>
    <w:rsid w:val="00F76250"/>
    <w:rsid w:val="00FA2148"/>
    <w:rsid w:val="00FB7639"/>
    <w:rsid w:val="00FE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611ED3"/>
  <w15:docId w15:val="{557807A3-441C-498C-ADDB-6310D07E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63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FB763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FB763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FB763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FB763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FB763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FB763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FB763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FB763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FB763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B763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10"/>
    <w:uiPriority w:val="99"/>
    <w:unhideWhenUsed/>
    <w:rsid w:val="00FB7639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rsid w:val="00FB7639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unhideWhenUsed/>
    <w:rsid w:val="00FB7639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rsid w:val="00FB763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82;&#1591;&#1575;&#1576;%20&#1575;&#1604;&#1594;&#1610;&#1575;&#1576;1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خطاب الغياب1</Template>
  <TotalTime>77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8</cp:revision>
  <cp:lastPrinted>2026-10-01T07:41:00Z</cp:lastPrinted>
  <dcterms:created xsi:type="dcterms:W3CDTF">2024-03-26T09:14:00Z</dcterms:created>
  <dcterms:modified xsi:type="dcterms:W3CDTF">2026-10-01T07:50:00Z</dcterms:modified>
</cp:coreProperties>
</file>