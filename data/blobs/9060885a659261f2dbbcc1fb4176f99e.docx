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C89" w:rsidRDefault="00B50B8A" w:rsidP="0059020A">
      <w:pPr>
        <w:spacing w:before="0" w:after="60" w:line="250" w:lineRule="auto"/>
        <w:rPr>
          <w:sz w:val="52"/>
          <w:szCs w:val="52"/>
          <w:rtl/>
        </w:rPr>
      </w:pPr>
      <w:r>
        <w:rPr>
          <w:rFonts w:cs="mohammad bold art 1" w:hint="cs"/>
          <w:sz w:val="52"/>
          <w:szCs w:val="52"/>
          <w:rtl/>
        </w:rPr>
        <w:t xml:space="preserve">                   إقرار بتاريخ </w:t>
      </w:r>
      <w:r w:rsidR="0059020A">
        <w:rPr>
          <w:rFonts w:cs="mohammad bold art 1" w:hint="cs"/>
          <w:sz w:val="52"/>
          <w:szCs w:val="52"/>
          <w:rtl/>
        </w:rPr>
        <w:t>-</w:t>
      </w:r>
      <w:bookmarkStart w:id="0" w:name="_GoBack"/>
      <w:bookmarkEnd w:id="0"/>
      <w:r>
        <w:rPr>
          <w:rFonts w:cs="mohammad bold art 1" w:hint="cs"/>
          <w:sz w:val="52"/>
          <w:szCs w:val="52"/>
          <w:rtl/>
        </w:rPr>
        <w:t>\</w:t>
      </w:r>
      <w:r w:rsidR="0059020A">
        <w:rPr>
          <w:rFonts w:cs="mohammad bold art 1" w:hint="cs"/>
          <w:sz w:val="52"/>
          <w:szCs w:val="52"/>
          <w:rtl/>
        </w:rPr>
        <w:t>-</w:t>
      </w:r>
      <w:r>
        <w:rPr>
          <w:rFonts w:cs="mohammad bold art 1" w:hint="cs"/>
          <w:sz w:val="52"/>
          <w:szCs w:val="52"/>
          <w:rtl/>
        </w:rPr>
        <w:t>\1448 هـــ</w:t>
      </w:r>
    </w:p>
    <w:p w:rsidR="00B50B8A" w:rsidRDefault="00B50B8A" w:rsidP="00B50B8A">
      <w:pPr>
        <w:spacing w:before="0" w:after="60" w:line="250" w:lineRule="auto"/>
        <w:rPr>
          <w:sz w:val="52"/>
          <w:szCs w:val="52"/>
          <w:rtl/>
        </w:rPr>
      </w:pPr>
    </w:p>
    <w:p w:rsidR="00B50B8A" w:rsidRDefault="00B50B8A" w:rsidP="00B50B8A">
      <w:pPr>
        <w:spacing w:before="0" w:after="60" w:line="250" w:lineRule="auto"/>
        <w:rPr>
          <w:sz w:val="36"/>
          <w:szCs w:val="36"/>
          <w:rtl/>
        </w:rPr>
      </w:pPr>
      <w:r>
        <w:rPr>
          <w:rFonts w:cs="mohammad bold art 1" w:hint="cs"/>
          <w:sz w:val="36"/>
          <w:szCs w:val="36"/>
          <w:rtl/>
        </w:rPr>
        <w:t xml:space="preserve">اقر انا </w:t>
      </w:r>
      <w:proofErr w:type="gramStart"/>
      <w:r>
        <w:rPr>
          <w:rFonts w:cs="mohammad bold art 1" w:hint="cs"/>
          <w:sz w:val="36"/>
          <w:szCs w:val="36"/>
          <w:rtl/>
        </w:rPr>
        <w:t xml:space="preserve">(  </w:t>
      </w:r>
      <w:proofErr w:type="gramEnd"/>
      <w:r>
        <w:rPr>
          <w:rFonts w:cs="mohammad bold art 1" w:hint="cs"/>
          <w:sz w:val="36"/>
          <w:szCs w:val="36"/>
          <w:rtl/>
        </w:rPr>
        <w:t xml:space="preserve">                               ) بأن تم اعطائي التدريب اللازم وفقا لما نقصني في التقييم الشخصي في مؤشر أداء التدريب على راس العمل ولقد تم تدريبي على </w:t>
      </w:r>
      <w:proofErr w:type="spellStart"/>
      <w:r>
        <w:rPr>
          <w:rFonts w:cs="mohammad bold art 1" w:hint="cs"/>
          <w:sz w:val="36"/>
          <w:szCs w:val="36"/>
          <w:rtl/>
        </w:rPr>
        <w:t>الأتي</w:t>
      </w:r>
      <w:proofErr w:type="spellEnd"/>
      <w:r>
        <w:rPr>
          <w:rFonts w:cs="mohammad bold art 1" w:hint="cs"/>
          <w:sz w:val="36"/>
          <w:szCs w:val="36"/>
          <w:rtl/>
        </w:rPr>
        <w:t xml:space="preserve"> :</w:t>
      </w:r>
    </w:p>
    <w:p w:rsidR="00B50B8A" w:rsidRDefault="00B50B8A" w:rsidP="00B50B8A">
      <w:pPr>
        <w:spacing w:before="0" w:after="60" w:line="250" w:lineRule="auto"/>
        <w:rPr>
          <w:sz w:val="36"/>
          <w:szCs w:val="36"/>
          <w:rtl/>
        </w:rPr>
      </w:pPr>
    </w:p>
    <w:p w:rsidR="00B50B8A" w:rsidRDefault="00B50B8A" w:rsidP="00B50B8A">
      <w:pPr>
        <w:spacing w:before="0" w:after="60" w:line="250" w:lineRule="auto"/>
        <w:rPr>
          <w:sz w:val="36"/>
          <w:szCs w:val="36"/>
          <w:rtl/>
        </w:rPr>
      </w:pPr>
      <w:r>
        <w:rPr>
          <w:rFonts w:cs="mohammad bold art 1" w:hint="cs"/>
          <w:sz w:val="36"/>
          <w:szCs w:val="36"/>
          <w:rtl/>
        </w:rPr>
        <w:t>1-</w:t>
      </w:r>
    </w:p>
    <w:p w:rsidR="00B50B8A" w:rsidRDefault="00B50B8A" w:rsidP="00B50B8A">
      <w:pPr>
        <w:spacing w:before="0" w:after="60" w:line="250" w:lineRule="auto"/>
        <w:rPr>
          <w:sz w:val="36"/>
          <w:szCs w:val="36"/>
          <w:rtl/>
        </w:rPr>
      </w:pPr>
      <w:r>
        <w:rPr>
          <w:rFonts w:cs="mohammad bold art 1" w:hint="cs"/>
          <w:sz w:val="36"/>
          <w:szCs w:val="36"/>
          <w:rtl/>
        </w:rPr>
        <w:t>2-</w:t>
      </w:r>
    </w:p>
    <w:p w:rsidR="00B50B8A" w:rsidRDefault="00B50B8A" w:rsidP="00B50B8A">
      <w:pPr>
        <w:spacing w:before="0" w:after="60" w:line="250" w:lineRule="auto"/>
        <w:rPr>
          <w:sz w:val="36"/>
          <w:szCs w:val="36"/>
          <w:rtl/>
        </w:rPr>
      </w:pPr>
      <w:r>
        <w:rPr>
          <w:rFonts w:cs="mohammad bold art 1" w:hint="cs"/>
          <w:sz w:val="36"/>
          <w:szCs w:val="36"/>
          <w:rtl/>
        </w:rPr>
        <w:t xml:space="preserve">3- </w:t>
      </w:r>
    </w:p>
    <w:p w:rsidR="00B50B8A" w:rsidRDefault="00B50B8A" w:rsidP="00B50B8A">
      <w:pPr>
        <w:spacing w:before="0" w:after="60" w:line="250" w:lineRule="auto"/>
        <w:rPr>
          <w:sz w:val="36"/>
          <w:szCs w:val="36"/>
          <w:rtl/>
        </w:rPr>
      </w:pPr>
    </w:p>
    <w:p w:rsidR="00B50B8A" w:rsidRDefault="00B50B8A" w:rsidP="00B50B8A">
      <w:pPr>
        <w:spacing w:before="0" w:after="60" w:line="250" w:lineRule="auto"/>
        <w:rPr>
          <w:sz w:val="36"/>
          <w:szCs w:val="36"/>
          <w:rtl/>
        </w:rPr>
      </w:pPr>
    </w:p>
    <w:p w:rsidR="00B50B8A" w:rsidRDefault="00B50B8A" w:rsidP="00B50B8A">
      <w:pPr>
        <w:spacing w:before="0" w:after="60" w:line="250" w:lineRule="auto"/>
        <w:rPr>
          <w:sz w:val="36"/>
          <w:szCs w:val="36"/>
          <w:rtl/>
        </w:rPr>
      </w:pPr>
    </w:p>
    <w:p w:rsidR="00B50B8A" w:rsidRDefault="00B50B8A" w:rsidP="00111125">
      <w:pPr>
        <w:spacing w:before="0" w:after="60" w:line="250" w:lineRule="auto"/>
        <w:rPr>
          <w:sz w:val="36"/>
          <w:szCs w:val="36"/>
          <w:rtl/>
        </w:rPr>
      </w:pPr>
      <w:r>
        <w:rPr>
          <w:rFonts w:cs="mohammad bold art 1" w:hint="cs"/>
          <w:sz w:val="36"/>
          <w:szCs w:val="36"/>
          <w:rtl/>
        </w:rPr>
        <w:t xml:space="preserve">الاسم:                                                            </w:t>
      </w:r>
    </w:p>
    <w:p w:rsidR="00B50B8A" w:rsidRDefault="00B50B8A" w:rsidP="00111125">
      <w:pPr>
        <w:spacing w:before="0" w:after="60" w:line="250" w:lineRule="auto"/>
        <w:rPr>
          <w:sz w:val="36"/>
          <w:szCs w:val="36"/>
          <w:rtl/>
        </w:rPr>
      </w:pPr>
      <w:r>
        <w:rPr>
          <w:rFonts w:cs="mohammad bold art 1" w:hint="cs"/>
          <w:sz w:val="36"/>
          <w:szCs w:val="36"/>
          <w:rtl/>
        </w:rPr>
        <w:t xml:space="preserve">الرتبة:                                                </w:t>
      </w:r>
    </w:p>
    <w:p w:rsidR="00B50B8A" w:rsidRDefault="00B50B8A" w:rsidP="00111125">
      <w:pPr>
        <w:spacing w:before="0" w:after="60" w:line="250" w:lineRule="auto"/>
        <w:rPr>
          <w:sz w:val="36"/>
          <w:szCs w:val="36"/>
          <w:rtl/>
        </w:rPr>
      </w:pPr>
      <w:r>
        <w:rPr>
          <w:rFonts w:cs="mohammad bold art 1" w:hint="cs"/>
          <w:sz w:val="36"/>
          <w:szCs w:val="36"/>
          <w:rtl/>
        </w:rPr>
        <w:t xml:space="preserve">الرقم:                                                               </w:t>
      </w:r>
    </w:p>
    <w:p w:rsidR="00B50B8A" w:rsidRDefault="00B50B8A" w:rsidP="00B50B8A">
      <w:pPr>
        <w:spacing w:before="0" w:after="60" w:line="250" w:lineRule="auto"/>
        <w:rPr>
          <w:sz w:val="36"/>
          <w:szCs w:val="36"/>
          <w:rtl/>
        </w:rPr>
      </w:pPr>
      <w:r>
        <w:rPr>
          <w:rFonts w:cs="mohammad bold art 1" w:hint="cs"/>
          <w:sz w:val="36"/>
          <w:szCs w:val="36"/>
          <w:rtl/>
        </w:rPr>
        <w:t>التوقيع:</w:t>
      </w:r>
    </w:p>
    <w:p w:rsidR="00111125" w:rsidRPr="00111125" w:rsidRDefault="00111125" w:rsidP="00111125">
      <w:pPr>
        <w:spacing w:before="0" w:after="60" w:line="250" w:lineRule="auto"/>
        <w:rPr>
          <w:sz w:val="36"/>
          <w:szCs w:val="36"/>
          <w:rtl/>
        </w:rPr>
      </w:pPr>
    </w:p>
    <w:p w:rsidR="00111125" w:rsidRPr="00111125" w:rsidRDefault="00111125" w:rsidP="0059020A">
      <w:pPr>
        <w:spacing w:before="0" w:after="60" w:line="250" w:lineRule="auto"/>
        <w:rPr>
          <w:b/>
          <w:bCs/>
          <w:sz w:val="40"/>
          <w:szCs w:val="40"/>
          <w:rtl/>
        </w:rPr>
      </w:pPr>
      <w:r w:rsidRPr="00111125">
        <w:rPr>
          <w:rFonts w:ascii="mohammad bold art 1" w:hAnsi="mohammad bold art 1" w:cs="mohammad bold art 1"/>
          <w:sz w:val="36"/>
          <w:szCs w:val="36"/>
          <w:rtl/>
        </w:rPr>
        <w:t xml:space="preserve">                                             </w:t>
      </w:r>
      <w:r>
        <w:rPr>
          <w:rFonts w:cs="mohammad bold art 1" w:hint="cs"/>
          <w:sz w:val="36"/>
          <w:szCs w:val="36"/>
          <w:rtl/>
        </w:rPr>
        <w:t xml:space="preserve">              </w:t>
      </w:r>
      <w:r w:rsidRPr="00111125">
        <w:rPr>
          <w:rFonts w:ascii="mohammad bold art 1" w:hAnsi="mohammad bold art 1" w:cs="mohammad bold art 1"/>
          <w:sz w:val="36"/>
          <w:szCs w:val="36"/>
          <w:rtl/>
        </w:rPr>
        <w:t xml:space="preserve">     </w:t>
      </w:r>
      <w:r w:rsidRPr="00111125">
        <w:rPr>
          <w:rFonts w:ascii="mohammad bold art 1" w:hAnsi="mohammad bold art 1" w:cs="mohammad bold art 1"/>
          <w:b/>
          <w:bCs/>
          <w:sz w:val="40"/>
          <w:szCs w:val="40"/>
          <w:rtl/>
        </w:rPr>
        <w:t xml:space="preserve">مصادقة مدير مركز </w:t>
      </w:r>
      <w:r w:rsidR="0059020A">
        <w:rPr>
          <w:rFonts w:cs="mohammad bold art 1" w:hint="cs"/>
          <w:b/>
          <w:bCs/>
          <w:sz w:val="40"/>
          <w:szCs w:val="40"/>
          <w:rtl/>
        </w:rPr>
        <w:t>...</w:t>
      </w:r>
    </w:p>
    <w:p w:rsidR="00111125" w:rsidRPr="00111125" w:rsidRDefault="00111125" w:rsidP="0059020A">
      <w:pPr>
        <w:spacing w:before="0" w:after="60" w:line="250" w:lineRule="auto"/>
        <w:rPr>
          <w:b/>
          <w:bCs/>
          <w:sz w:val="40"/>
          <w:szCs w:val="40"/>
          <w:rtl/>
        </w:rPr>
      </w:pPr>
      <w:r w:rsidRPr="00111125">
        <w:rPr>
          <w:rFonts w:cs="mohammad bold art 1" w:hint="cs"/>
          <w:b/>
          <w:bCs/>
          <w:sz w:val="40"/>
          <w:szCs w:val="40"/>
          <w:rtl/>
        </w:rPr>
        <w:t xml:space="preserve">                       </w:t>
      </w:r>
      <w:r>
        <w:rPr>
          <w:rFonts w:cs="mohammad bold art 1" w:hint="cs"/>
          <w:b/>
          <w:bCs/>
          <w:sz w:val="40"/>
          <w:szCs w:val="40"/>
          <w:rtl/>
        </w:rPr>
        <w:t xml:space="preserve">                   </w:t>
      </w:r>
      <w:r w:rsidRPr="00111125">
        <w:rPr>
          <w:rFonts w:cs="mohammad bold art 1" w:hint="cs"/>
          <w:b/>
          <w:bCs/>
          <w:sz w:val="40"/>
          <w:szCs w:val="40"/>
          <w:rtl/>
        </w:rPr>
        <w:t xml:space="preserve">       </w:t>
      </w:r>
      <w:proofErr w:type="spellStart"/>
      <w:r w:rsidR="0059020A">
        <w:rPr>
          <w:rFonts w:cs="mohammad bold art 1" w:hint="cs"/>
          <w:b/>
          <w:bCs/>
          <w:sz w:val="40"/>
          <w:szCs w:val="40"/>
          <w:rtl/>
        </w:rPr>
        <w:t>الرتبه</w:t>
      </w:r>
      <w:proofErr w:type="spellEnd"/>
      <w:r w:rsidRPr="00111125">
        <w:rPr>
          <w:rFonts w:ascii="mohammad bold art 1" w:hAnsi="mohammad bold art 1" w:cs="mohammad bold art 1"/>
          <w:b/>
          <w:bCs/>
          <w:sz w:val="40"/>
          <w:szCs w:val="40"/>
          <w:rtl/>
        </w:rPr>
        <w:t xml:space="preserve"> /</w:t>
      </w:r>
    </w:p>
    <w:p w:rsidR="00111125" w:rsidRPr="00111125" w:rsidRDefault="00111125" w:rsidP="0059020A">
      <w:pPr>
        <w:spacing w:before="0" w:after="60" w:line="250" w:lineRule="auto"/>
        <w:rPr>
          <w:sz w:val="36"/>
          <w:szCs w:val="36"/>
          <w:rtl/>
        </w:rPr>
      </w:pPr>
      <w:r w:rsidRPr="00111125">
        <w:rPr>
          <w:rFonts w:cs="mohammad bold art 1" w:hint="cs"/>
          <w:b/>
          <w:bCs/>
          <w:sz w:val="40"/>
          <w:szCs w:val="40"/>
          <w:rtl/>
        </w:rPr>
        <w:t xml:space="preserve">                                 </w:t>
      </w:r>
      <w:r>
        <w:rPr>
          <w:rFonts w:cs="mohammad bold art 1" w:hint="cs"/>
          <w:b/>
          <w:bCs/>
          <w:sz w:val="40"/>
          <w:szCs w:val="40"/>
          <w:rtl/>
        </w:rPr>
        <w:t xml:space="preserve">                      </w:t>
      </w:r>
      <w:r w:rsidRPr="00111125">
        <w:rPr>
          <w:rFonts w:cs="mohammad bold art 1" w:hint="cs"/>
          <w:b/>
          <w:bCs/>
          <w:sz w:val="40"/>
          <w:szCs w:val="40"/>
          <w:rtl/>
        </w:rPr>
        <w:t xml:space="preserve">  </w:t>
      </w:r>
      <w:r>
        <w:rPr>
          <w:rFonts w:cs="mohammad bold art 1" w:hint="cs"/>
          <w:b/>
          <w:bCs/>
          <w:sz w:val="40"/>
          <w:szCs w:val="40"/>
          <w:rtl/>
        </w:rPr>
        <w:t xml:space="preserve"> </w:t>
      </w:r>
      <w:r w:rsidRPr="00111125">
        <w:rPr>
          <w:rFonts w:cs="mohammad bold art 1" w:hint="cs"/>
          <w:b/>
          <w:bCs/>
          <w:sz w:val="40"/>
          <w:szCs w:val="40"/>
          <w:rtl/>
        </w:rPr>
        <w:t xml:space="preserve">   </w:t>
      </w:r>
      <w:r w:rsidR="0059020A">
        <w:rPr>
          <w:rFonts w:cs="mohammad bold art 1" w:hint="cs"/>
          <w:b/>
          <w:bCs/>
          <w:sz w:val="40"/>
          <w:szCs w:val="40"/>
          <w:rtl/>
        </w:rPr>
        <w:t>الاسم</w:t>
      </w:r>
    </w:p>
    <w:sectPr w:rsidR="00B50B8A" w:rsidRPr="00B50B8A" w:rsidSect="00820C44">
      <w:headerReference w:type="default" r:id="rId6"/>
      <w:footerReference w:type="default" r:id="rId7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FE1" w:rsidRDefault="00357FE1">
      <w:r>
        <w:separator/>
      </w:r>
    </w:p>
  </w:endnote>
  <w:endnote w:type="continuationSeparator" w:id="0">
    <w:p w:rsidR="00357FE1" w:rsidRDefault="00357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357FE1" w:rsidP="00064D82">
    <w:pPr>
      <w:pStyle w:val="11"/>
      <w:rPr>
        <w:rtl/>
        <w:lang w:eastAsia="ar-SA"/>
      </w:rPr>
    </w:pPr>
  </w:p>
  <w:p w:rsidR="00064D82" w:rsidRDefault="00357FE1" w:rsidP="00064D82">
    <w:pPr>
      <w:pStyle w:val="11"/>
      <w:rPr>
        <w:rtl/>
        <w:lang w:eastAsia="ar-SA"/>
      </w:rPr>
    </w:pPr>
  </w:p>
  <w:p w:rsidR="008A5727" w:rsidRPr="00115D7F" w:rsidRDefault="008A5727" w:rsidP="008A5727">
    <w:pPr>
      <w:pStyle w:val="11"/>
      <w:rPr>
        <w:b/>
        <w:bCs/>
        <w:sz w:val="22"/>
        <w:szCs w:val="22"/>
      </w:rPr>
    </w:pPr>
    <w:proofErr w:type="gramStart"/>
    <w:r w:rsidRPr="00D74019">
      <w:rPr>
        <w:rFonts w:hint="cs"/>
        <w:b/>
        <w:bCs/>
        <w:sz w:val="22"/>
        <w:szCs w:val="22"/>
        <w:rtl/>
      </w:rPr>
      <w:t>ص.ب</w:t>
    </w:r>
    <w:proofErr w:type="gramEnd"/>
    <w:r w:rsidRPr="00D74019">
      <w:rPr>
        <w:rFonts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sz w:val="22"/>
        <w:szCs w:val="22"/>
      </w:rPr>
      <w:t>998.GOV.SA</w:t>
    </w:r>
  </w:p>
  <w:p w:rsidR="00064D82" w:rsidRPr="008A5727" w:rsidRDefault="00357FE1" w:rsidP="00064D82">
    <w:pPr>
      <w:pStyle w:val="11"/>
      <w:rPr>
        <w:rtl/>
        <w:lang w:eastAsia="ar-SA"/>
      </w:rPr>
    </w:pPr>
  </w:p>
  <w:p w:rsidR="00296BBA" w:rsidRPr="00115D7F" w:rsidRDefault="00357FE1" w:rsidP="007F16D7">
    <w:pPr>
      <w:pStyle w:val="11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FE1" w:rsidRDefault="00357FE1">
      <w:r>
        <w:separator/>
      </w:r>
    </w:p>
  </w:footnote>
  <w:footnote w:type="continuationSeparator" w:id="0">
    <w:p w:rsidR="00357FE1" w:rsidRDefault="00357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C522CF">
    <w:pPr>
      <w:pStyle w:val="1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-184150</wp:posOffset>
              </wp:positionH>
              <wp:positionV relativeFrom="paragraph">
                <wp:posOffset>1270</wp:posOffset>
              </wp:positionV>
              <wp:extent cx="6751955" cy="9483090"/>
              <wp:effectExtent l="19050" t="19050" r="0" b="3810"/>
              <wp:wrapNone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483090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76D8CB" id="Freeform 3" o:spid="_x0000_s1026" style="position:absolute;left:0;text-align:left;margin-left:-14.5pt;margin-top:.1pt;width:531.65pt;height:746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33210;311150,436256;264160,445396;219710,460628;178435,480126;139700,505107;105410,534353;74930,567255;48895,604422;28575,644026;12700,686677;3175,731765;0,778681;0,9570829;3175,9617745;12700,9662832;28575,9705483;48895,9745087;74930,9782255;105410,9815157;139700,9844403;178435,9869384;219710,9888881;264160,9904114;311150,9913253;360045,9916300;6391910,9916300;6440805,9913253;6487795,9904114;6532245,9888881;6573520,9869384;6612255,9844403;6646545,9815157;6677025,9782255;6703060,9745087;6723380,9705483;6739255,9662832;6748780,9617745;6751955,9570829;6751955,778681;6748780,731765;6739255,686677;6723380,644026;6703060,604422;6677025,567255;6646545,534353;6612255,505107;6573520,480126;6532245,460628;6487795,445396;6440805,436256;6391910,433210;360045,433210" o:connectangles="0,0,0,0,0,0,0,0,0,0,0,0,0,0,0,0,0,0,0,0,0,0,0,0,0,0,0,0,0,0,0,0,0,0,0,0,0,0,0,0,0,0,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0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40DA" w:rsidRPr="00FF40DA" w:rsidRDefault="00484C89" w:rsidP="00327C44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197.6pt;margin-top:11.25pt;width:99.6pt;height:92.35pt;flip:x;z-index:251662336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    <v:textbox style="mso-fit-shape-to-text:t">
                <w:txbxContent>
                  <w:p w:rsidR="00FF40DA" w:rsidRPr="00FF40DA" w:rsidRDefault="00484C89" w:rsidP="00327C44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84C89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6" name="صورة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296BBA" w:rsidRDefault="00357FE1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7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357FE1">
    <w:pPr>
      <w:pStyle w:val="10"/>
      <w:rPr>
        <w:sz w:val="22"/>
        <w:szCs w:val="22"/>
        <w:rtl/>
      </w:rPr>
    </w:pPr>
  </w:p>
  <w:p w:rsidR="00A91848" w:rsidRPr="00FF40DA" w:rsidRDefault="00357FE1">
    <w:pPr>
      <w:pStyle w:val="10"/>
      <w:rPr>
        <w:sz w:val="22"/>
        <w:szCs w:val="22"/>
        <w:rtl/>
      </w:rPr>
    </w:pPr>
  </w:p>
  <w:p w:rsidR="00A91848" w:rsidRPr="00FF40DA" w:rsidRDefault="00357FE1">
    <w:pPr>
      <w:pStyle w:val="10"/>
      <w:rPr>
        <w:sz w:val="22"/>
        <w:szCs w:val="22"/>
        <w:rtl/>
      </w:rPr>
    </w:pPr>
  </w:p>
  <w:p w:rsidR="00A91848" w:rsidRPr="00FF40DA" w:rsidRDefault="00357FE1">
    <w:pPr>
      <w:pStyle w:val="10"/>
      <w:rPr>
        <w:sz w:val="22"/>
        <w:szCs w:val="22"/>
        <w:rtl/>
      </w:rPr>
    </w:pPr>
  </w:p>
  <w:p w:rsidR="00FF40DA" w:rsidRPr="00FF40DA" w:rsidRDefault="00357FE1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548"/>
    <w:rsid w:val="00111125"/>
    <w:rsid w:val="0012176A"/>
    <w:rsid w:val="00154D77"/>
    <w:rsid w:val="00184AC9"/>
    <w:rsid w:val="001A5D6C"/>
    <w:rsid w:val="001D0CBC"/>
    <w:rsid w:val="0020753E"/>
    <w:rsid w:val="00240AFD"/>
    <w:rsid w:val="002D3140"/>
    <w:rsid w:val="002E6468"/>
    <w:rsid w:val="002E6D52"/>
    <w:rsid w:val="003474A9"/>
    <w:rsid w:val="00357FE1"/>
    <w:rsid w:val="003A6838"/>
    <w:rsid w:val="003F1015"/>
    <w:rsid w:val="00410A70"/>
    <w:rsid w:val="004120EF"/>
    <w:rsid w:val="00484C89"/>
    <w:rsid w:val="004926C4"/>
    <w:rsid w:val="0059020A"/>
    <w:rsid w:val="005D128A"/>
    <w:rsid w:val="006D6759"/>
    <w:rsid w:val="00710CE2"/>
    <w:rsid w:val="007A4A21"/>
    <w:rsid w:val="007F44F0"/>
    <w:rsid w:val="007F67D9"/>
    <w:rsid w:val="00803846"/>
    <w:rsid w:val="00805EC6"/>
    <w:rsid w:val="00852407"/>
    <w:rsid w:val="00870CD6"/>
    <w:rsid w:val="008927A2"/>
    <w:rsid w:val="008A5727"/>
    <w:rsid w:val="008B244F"/>
    <w:rsid w:val="008D0A9D"/>
    <w:rsid w:val="008D497E"/>
    <w:rsid w:val="00925807"/>
    <w:rsid w:val="00981C74"/>
    <w:rsid w:val="00986386"/>
    <w:rsid w:val="00A72864"/>
    <w:rsid w:val="00AC728A"/>
    <w:rsid w:val="00AE430D"/>
    <w:rsid w:val="00AF4548"/>
    <w:rsid w:val="00B50B8A"/>
    <w:rsid w:val="00BF02E0"/>
    <w:rsid w:val="00C429F5"/>
    <w:rsid w:val="00C522CF"/>
    <w:rsid w:val="00E643B4"/>
    <w:rsid w:val="00E864C6"/>
    <w:rsid w:val="00EA09FD"/>
    <w:rsid w:val="00F46D07"/>
    <w:rsid w:val="00F65F4C"/>
    <w:rsid w:val="00FE1C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9DD69EC"/>
  <w15:docId w15:val="{5AEA8096-313C-4CF9-A5BD-51060D91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caption"/>
    <w:basedOn w:val="a"/>
    <w:next w:val="a"/>
    <w:qFormat/>
    <w:rsid w:val="007F44F0"/>
    <w:rPr>
      <w:rFonts w:cs="Traditional Arabic"/>
      <w:b/>
      <w:bCs/>
      <w:sz w:val="22"/>
      <w:lang w:eastAsia="ar-SA"/>
    </w:rPr>
  </w:style>
  <w:style w:type="paragraph" w:styleId="a7">
    <w:name w:val="header"/>
    <w:basedOn w:val="a"/>
    <w:link w:val="Char10"/>
    <w:uiPriority w:val="99"/>
    <w:unhideWhenUsed/>
    <w:rsid w:val="008A5727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8A5727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8A5727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8A572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aat\Desktop\&#1605;&#1585;&#1603;&#1586;%20&#1575;&#1604;&#1580;&#1576;&#1604;\&#1606;&#1605;&#1608;&#1584;&#1580;%20&#1575;&#1587;&#1578;&#1584;&#1575;&#1606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نموذج استذان</Template>
  <TotalTime>2910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Edaat</dc:creator>
  <cp:lastModifiedBy>Hadi</cp:lastModifiedBy>
  <cp:revision>4</cp:revision>
  <cp:lastPrinted>2026-09-20T05:51:00Z</cp:lastPrinted>
  <dcterms:created xsi:type="dcterms:W3CDTF">2026-09-20T04:45:00Z</dcterms:created>
  <dcterms:modified xsi:type="dcterms:W3CDTF">2026-10-01T07:25:00Z</dcterms:modified>
</cp:coreProperties>
</file>