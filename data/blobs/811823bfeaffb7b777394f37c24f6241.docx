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CBA33" w14:textId="6A8B33F6" w:rsidR="00484C89" w:rsidRDefault="00D66450" w:rsidP="00484C89">
      <w:pPr>
        <w:pStyle w:val="1"/>
        <w:tabs>
          <w:tab w:val="center" w:pos="5102"/>
        </w:tabs>
        <w:rPr>
          <w:rFonts w:ascii="ae_AlMateen" w:hAnsi="ae_AlMateen" w:cs="ae_AlMateen"/>
          <w:sz w:val="26"/>
          <w:szCs w:val="26"/>
          <w:rtl/>
        </w:rPr>
      </w:pPr>
      <w:r>
        <w:rPr>
          <w:rFonts w:cs="Monotype Koufi"/>
          <w:noProof/>
          <w:sz w:val="22"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4F13D" wp14:editId="7FEE0D8F">
                <wp:simplePos x="0" y="0"/>
                <wp:positionH relativeFrom="column">
                  <wp:posOffset>-31750</wp:posOffset>
                </wp:positionH>
                <wp:positionV relativeFrom="paragraph">
                  <wp:posOffset>-966470</wp:posOffset>
                </wp:positionV>
                <wp:extent cx="2592070" cy="1327785"/>
                <wp:effectExtent l="0" t="0" r="0" b="5715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70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A2586" w14:textId="55EAF131" w:rsidR="00484C89" w:rsidRPr="00414165" w:rsidRDefault="00484C89" w:rsidP="00484C89">
                            <w:pPr>
                              <w:spacing w:line="480" w:lineRule="auto"/>
                              <w:rPr>
                                <w:rFonts w:cs="mohammad bold art 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34F13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.5pt;margin-top:-76.1pt;width:204.1pt;height:10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ye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" stroked="f">
                <v:textbox>
                  <w:txbxContent>
                    <w:p w14:paraId="010A2586" w14:textId="55EAF131" w:rsidR="00484C89" w:rsidRPr="00414165" w:rsidRDefault="00484C89" w:rsidP="00484C89">
                      <w:pPr>
                        <w:spacing w:line="480" w:lineRule="auto"/>
                        <w:rPr>
                          <w:rFonts w:cs="mohammad bold art 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700799" w14:textId="77777777" w:rsidR="00484C89" w:rsidRDefault="00484C89" w:rsidP="00484C89">
      <w:pPr>
        <w:rPr>
          <w:rtl/>
          <w:lang w:eastAsia="ar-SA"/>
        </w:rPr>
      </w:pPr>
    </w:p>
    <w:p w14:paraId="22E066F4" w14:textId="77777777" w:rsidR="00346D45" w:rsidRPr="00414165" w:rsidRDefault="00346D45" w:rsidP="00484C89">
      <w:pPr>
        <w:rPr>
          <w:rtl/>
          <w:lang w:eastAsia="ar-SA"/>
        </w:rPr>
      </w:pPr>
    </w:p>
    <w:p w14:paraId="15DA6779" w14:textId="77777777" w:rsidR="00484C89" w:rsidRDefault="00484C89" w:rsidP="00484C89">
      <w:pPr>
        <w:rPr>
          <w:rFonts w:cs="W1 SHUROOQ 16 011"/>
          <w:sz w:val="30"/>
          <w:szCs w:val="30"/>
          <w:u w:val="double"/>
          <w:rtl/>
        </w:rPr>
      </w:pPr>
    </w:p>
    <w:p w14:paraId="76C055B6" w14:textId="77777777" w:rsidR="00484C89" w:rsidRDefault="00484C89" w:rsidP="00484C89">
      <w:pPr>
        <w:rPr>
          <w:rFonts w:cs="W1 SHUROOQ 16 011"/>
          <w:sz w:val="30"/>
          <w:szCs w:val="30"/>
          <w:u w:val="double"/>
          <w:rtl/>
        </w:rPr>
      </w:pPr>
    </w:p>
    <w:tbl>
      <w:tblPr>
        <w:tblpPr w:leftFromText="180" w:rightFromText="180" w:vertAnchor="page" w:horzAnchor="margin" w:tblpXSpec="center" w:tblpY="3871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3686"/>
      </w:tblGrid>
      <w:tr w:rsidR="00162953" w:rsidRPr="003F0321" w14:paraId="16479021" w14:textId="77777777" w:rsidTr="00162953">
        <w:trPr>
          <w:trHeight w:val="460"/>
        </w:trPr>
        <w:tc>
          <w:tcPr>
            <w:tcW w:w="3686" w:type="dxa"/>
            <w:shd w:val="clear" w:color="auto" w:fill="auto"/>
          </w:tcPr>
          <w:p w14:paraId="4BA50F44" w14:textId="392E9431" w:rsidR="00162953" w:rsidRPr="0050539C" w:rsidRDefault="00162953" w:rsidP="00F656D0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rtl/>
              </w:rPr>
            </w:pPr>
            <w:r w:rsidRPr="0050539C">
              <w:rPr>
                <w:rFonts w:ascii="mohammad bold art 1" w:hAnsi="mohammad bold art 1" w:cs="mohammad bold art 1"/>
                <w:rtl/>
              </w:rPr>
              <w:t xml:space="preserve">وكالة بتاريخ:   </w:t>
            </w:r>
            <w:r w:rsidR="0083716F">
              <w:rPr>
                <w:rFonts w:ascii="Traditional Arabic" w:hAnsi="Traditional Arabic" w:cs="mohammad bold art 1" w:hint="cs"/>
                <w:rtl/>
              </w:rPr>
              <w:t xml:space="preserve"> </w:t>
            </w:r>
            <w:r w:rsidRPr="0050539C">
              <w:rPr>
                <w:rFonts w:ascii="mohammad bold art 1" w:hAnsi="mohammad bold art 1" w:cs="mohammad bold art 1"/>
                <w:rtl/>
              </w:rPr>
              <w:t xml:space="preserve"> /</w:t>
            </w:r>
            <w:r w:rsidR="0083716F">
              <w:rPr>
                <w:rFonts w:ascii="Traditional Arabic" w:hAnsi="Traditional Arabic" w:cs="mohammad bold art 1" w:hint="cs"/>
                <w:rtl/>
              </w:rPr>
              <w:t xml:space="preserve">      </w:t>
            </w:r>
            <w:r w:rsidRPr="0050539C">
              <w:rPr>
                <w:rFonts w:ascii="Traditional Arabic" w:hAnsi="Traditional Arabic" w:cs="mohammad bold art 1" w:hint="cs"/>
                <w:rtl/>
              </w:rPr>
              <w:t xml:space="preserve"> </w:t>
            </w:r>
            <w:r w:rsidR="0083716F">
              <w:rPr>
                <w:rFonts w:ascii="mohammad bold art 1" w:hAnsi="mohammad bold art 1" w:cs="mohammad bold art 1"/>
                <w:rtl/>
              </w:rPr>
              <w:t>/</w:t>
            </w:r>
            <w:r w:rsidRPr="0050539C">
              <w:rPr>
                <w:rFonts w:ascii="Traditional Arabic" w:hAnsi="Traditional Arabic" w:cs="mohammad bold art 1" w:hint="cs"/>
                <w:rtl/>
              </w:rPr>
              <w:t xml:space="preserve"> </w:t>
            </w:r>
            <w:r w:rsidR="0050539C" w:rsidRPr="0050539C">
              <w:rPr>
                <w:rFonts w:ascii="mohammad bold art 1" w:hAnsi="mohammad bold art 1" w:cs="mohammad bold art 1"/>
                <w:rtl/>
              </w:rPr>
              <w:t>144</w:t>
            </w:r>
            <w:r w:rsidR="00F656D0">
              <w:rPr>
                <w:rFonts w:ascii="mohammad bold art 1" w:hAnsi="mohammad bold art 1" w:cs="mohammad bold art 1"/>
                <w:rtl/>
              </w:rPr>
              <w:t>8</w:t>
            </w:r>
            <w:r w:rsidR="0050539C" w:rsidRPr="0050539C">
              <w:rPr>
                <w:rFonts w:ascii="mohammad bold art 1" w:hAnsi="mohammad bold art 1" w:cs="mohammad bold art 1"/>
                <w:rtl/>
              </w:rPr>
              <w:t>هـ</w:t>
            </w:r>
          </w:p>
        </w:tc>
      </w:tr>
    </w:tbl>
    <w:p w14:paraId="5270EF18" w14:textId="77777777" w:rsidR="00162953" w:rsidRPr="009B757F" w:rsidRDefault="00162953" w:rsidP="00162953">
      <w:pPr>
        <w:spacing w:line="276" w:lineRule="auto"/>
        <w:rPr>
          <w:rFonts w:cs="Monotype Koufi"/>
          <w:sz w:val="20"/>
          <w:szCs w:val="20"/>
          <w:rtl/>
        </w:rPr>
      </w:pPr>
    </w:p>
    <w:p w14:paraId="519152E5" w14:textId="77777777" w:rsidR="00162953" w:rsidRPr="00CC7866" w:rsidRDefault="00162953" w:rsidP="00162953">
      <w:pPr>
        <w:spacing w:line="276" w:lineRule="auto"/>
        <w:rPr>
          <w:szCs w:val="16"/>
          <w:rtl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2"/>
        <w:gridCol w:w="1526"/>
        <w:gridCol w:w="1417"/>
        <w:gridCol w:w="1798"/>
        <w:gridCol w:w="1463"/>
      </w:tblGrid>
      <w:tr w:rsidR="00162953" w14:paraId="7EE55DB0" w14:textId="77777777" w:rsidTr="00346D45">
        <w:trPr>
          <w:cantSplit/>
        </w:trPr>
        <w:tc>
          <w:tcPr>
            <w:tcW w:w="1008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25F99A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بيانات المُوكِل</w:t>
            </w:r>
          </w:p>
        </w:tc>
      </w:tr>
      <w:tr w:rsidR="00162953" w14:paraId="4AAB81FB" w14:textId="77777777" w:rsidTr="005600E8">
        <w:trPr>
          <w:cantSplit/>
        </w:trPr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48137C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الاســـــــــــــــــــــــــــــــــــــــــــــم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206147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الرتبة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40A37A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الرقم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CC727C" w14:textId="37F3225E" w:rsidR="00162953" w:rsidRPr="00162953" w:rsidRDefault="00AC734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الــــــجــــــــهـــ</w:t>
            </w:r>
            <w:r w:rsid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ـ</w:t>
            </w:r>
            <w:r w:rsidR="00162953"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ـة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50DFEE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التوقيع</w:t>
            </w:r>
          </w:p>
        </w:tc>
      </w:tr>
      <w:tr w:rsidR="00162953" w14:paraId="4707EDB0" w14:textId="77777777" w:rsidTr="005600E8">
        <w:trPr>
          <w:cantSplit/>
        </w:trPr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64FD4" w14:textId="4F20354D" w:rsidR="00162953" w:rsidRPr="00162953" w:rsidRDefault="00162953" w:rsidP="000D7978">
            <w:pPr>
              <w:tabs>
                <w:tab w:val="left" w:pos="2466"/>
              </w:tabs>
              <w:spacing w:line="360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14317" w14:textId="22E89170" w:rsidR="00162953" w:rsidRPr="00162953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7C9B6" w14:textId="6D990884" w:rsidR="00162953" w:rsidRPr="00162953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20471" w14:textId="79E8A89A" w:rsidR="00162953" w:rsidRPr="00162953" w:rsidRDefault="00162953" w:rsidP="000D7978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14CD" w14:textId="77777777" w:rsidR="00162953" w:rsidRPr="00162953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  <w:tr w:rsidR="005600E8" w14:paraId="2450481C" w14:textId="77777777" w:rsidTr="005600E8">
        <w:trPr>
          <w:cantSplit/>
        </w:trPr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707E8" w14:textId="718192EB" w:rsidR="005600E8" w:rsidRPr="00162953" w:rsidRDefault="005600E8" w:rsidP="000D7978">
            <w:pPr>
              <w:tabs>
                <w:tab w:val="left" w:pos="2466"/>
              </w:tabs>
              <w:spacing w:line="360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ســـبـــب الـــوكـــالـــة</w:t>
            </w:r>
          </w:p>
        </w:tc>
        <w:tc>
          <w:tcPr>
            <w:tcW w:w="620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71F61" w14:textId="77777777" w:rsidR="005600E8" w:rsidRPr="00162953" w:rsidRDefault="005600E8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</w:tbl>
    <w:p w14:paraId="16366463" w14:textId="77777777" w:rsidR="00162953" w:rsidRPr="00FF196E" w:rsidRDefault="00162953" w:rsidP="00162953">
      <w:pPr>
        <w:spacing w:line="276" w:lineRule="auto"/>
        <w:rPr>
          <w:rtl/>
        </w:rPr>
      </w:pPr>
    </w:p>
    <w:tbl>
      <w:tblPr>
        <w:bidiVisual/>
        <w:tblW w:w="100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2"/>
        <w:gridCol w:w="1472"/>
        <w:gridCol w:w="1471"/>
        <w:gridCol w:w="1798"/>
        <w:gridCol w:w="1463"/>
      </w:tblGrid>
      <w:tr w:rsidR="00162953" w14:paraId="41B4AA6D" w14:textId="77777777" w:rsidTr="00346D45">
        <w:trPr>
          <w:cantSplit/>
        </w:trPr>
        <w:tc>
          <w:tcPr>
            <w:tcW w:w="10086" w:type="dxa"/>
            <w:gridSpan w:val="5"/>
            <w:shd w:val="clear" w:color="auto" w:fill="auto"/>
          </w:tcPr>
          <w:p w14:paraId="3FB5EF93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بيانات الوكيل</w:t>
            </w:r>
          </w:p>
        </w:tc>
      </w:tr>
      <w:tr w:rsidR="00162953" w14:paraId="7982AE10" w14:textId="77777777" w:rsidTr="00346D45">
        <w:trPr>
          <w:cantSplit/>
        </w:trPr>
        <w:tc>
          <w:tcPr>
            <w:tcW w:w="3882" w:type="dxa"/>
            <w:shd w:val="clear" w:color="auto" w:fill="auto"/>
          </w:tcPr>
          <w:p w14:paraId="4AFAF123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الاســـــــــــــــــــــــــــــــــــــــــــــم</w:t>
            </w:r>
          </w:p>
        </w:tc>
        <w:tc>
          <w:tcPr>
            <w:tcW w:w="1472" w:type="dxa"/>
            <w:shd w:val="clear" w:color="auto" w:fill="auto"/>
          </w:tcPr>
          <w:p w14:paraId="1801A7E1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الرتبة</w:t>
            </w:r>
          </w:p>
        </w:tc>
        <w:tc>
          <w:tcPr>
            <w:tcW w:w="1471" w:type="dxa"/>
            <w:shd w:val="clear" w:color="auto" w:fill="auto"/>
          </w:tcPr>
          <w:p w14:paraId="12922640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الرقم</w:t>
            </w:r>
          </w:p>
        </w:tc>
        <w:tc>
          <w:tcPr>
            <w:tcW w:w="1798" w:type="dxa"/>
            <w:shd w:val="clear" w:color="auto" w:fill="auto"/>
          </w:tcPr>
          <w:p w14:paraId="0BD231FB" w14:textId="62418B97" w:rsidR="00162953" w:rsidRPr="00162953" w:rsidRDefault="00AC7343" w:rsidP="00937392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الــــــجــــــــهــــ</w:t>
            </w:r>
            <w:r w:rsidR="00162953"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ـة</w:t>
            </w:r>
          </w:p>
        </w:tc>
        <w:tc>
          <w:tcPr>
            <w:tcW w:w="1463" w:type="dxa"/>
            <w:shd w:val="clear" w:color="auto" w:fill="auto"/>
          </w:tcPr>
          <w:p w14:paraId="19D41DA9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التوقيع</w:t>
            </w:r>
          </w:p>
        </w:tc>
      </w:tr>
      <w:tr w:rsidR="00162953" w:rsidRPr="0050539C" w14:paraId="59A17A82" w14:textId="77777777" w:rsidTr="00346D45">
        <w:trPr>
          <w:cantSplit/>
        </w:trPr>
        <w:tc>
          <w:tcPr>
            <w:tcW w:w="3882" w:type="dxa"/>
          </w:tcPr>
          <w:p w14:paraId="255C9B91" w14:textId="062E19C5" w:rsidR="00162953" w:rsidRPr="0050539C" w:rsidRDefault="00162953" w:rsidP="0050539C">
            <w:pPr>
              <w:tabs>
                <w:tab w:val="left" w:pos="2466"/>
              </w:tabs>
              <w:spacing w:line="360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72" w:type="dxa"/>
          </w:tcPr>
          <w:p w14:paraId="6CC8D7F9" w14:textId="7DDF9A44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71" w:type="dxa"/>
          </w:tcPr>
          <w:p w14:paraId="7012648A" w14:textId="055DE324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798" w:type="dxa"/>
          </w:tcPr>
          <w:p w14:paraId="0CA7F05B" w14:textId="21A9ACFB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63" w:type="dxa"/>
          </w:tcPr>
          <w:p w14:paraId="21BC8E08" w14:textId="77777777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</w:tbl>
    <w:p w14:paraId="22E5B082" w14:textId="77777777" w:rsidR="00162953" w:rsidRPr="0050539C" w:rsidRDefault="00162953" w:rsidP="00162953">
      <w:pPr>
        <w:spacing w:line="276" w:lineRule="auto"/>
        <w:rPr>
          <w:rFonts w:ascii="Traditional Arabic" w:hAnsi="Traditional Arabic" w:cs="mohammad bold art 1"/>
          <w:sz w:val="28"/>
          <w:szCs w:val="28"/>
          <w:rtl/>
        </w:rPr>
      </w:pPr>
    </w:p>
    <w:tbl>
      <w:tblPr>
        <w:bidiVisual/>
        <w:tblW w:w="100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3"/>
        <w:gridCol w:w="5043"/>
      </w:tblGrid>
      <w:tr w:rsidR="00346D45" w:rsidRPr="0050539C" w14:paraId="09D36473" w14:textId="77777777" w:rsidTr="00346D45">
        <w:trPr>
          <w:cantSplit/>
        </w:trPr>
        <w:tc>
          <w:tcPr>
            <w:tcW w:w="10086" w:type="dxa"/>
            <w:gridSpan w:val="2"/>
            <w:shd w:val="clear" w:color="auto" w:fill="auto"/>
          </w:tcPr>
          <w:p w14:paraId="60B1388D" w14:textId="77777777" w:rsidR="00346D45" w:rsidRPr="00162953" w:rsidRDefault="00346D45" w:rsidP="00346D45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162953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بيانات </w:t>
            </w: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الاستلام</w:t>
            </w:r>
          </w:p>
        </w:tc>
      </w:tr>
      <w:tr w:rsidR="00346D45" w:rsidRPr="0050539C" w14:paraId="538B09F4" w14:textId="77777777" w:rsidTr="00346D45">
        <w:trPr>
          <w:cantSplit/>
        </w:trPr>
        <w:tc>
          <w:tcPr>
            <w:tcW w:w="5043" w:type="dxa"/>
            <w:shd w:val="clear" w:color="auto" w:fill="auto"/>
          </w:tcPr>
          <w:p w14:paraId="0DC1407C" w14:textId="77777777" w:rsidR="00346D45" w:rsidRPr="00162953" w:rsidRDefault="00346D45" w:rsidP="00C61E00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اليوم</w:t>
            </w:r>
          </w:p>
        </w:tc>
        <w:tc>
          <w:tcPr>
            <w:tcW w:w="5043" w:type="dxa"/>
            <w:shd w:val="clear" w:color="auto" w:fill="auto"/>
          </w:tcPr>
          <w:p w14:paraId="49D38B12" w14:textId="77777777" w:rsidR="00346D45" w:rsidRPr="00162953" w:rsidRDefault="00346D45" w:rsidP="00C61E00">
            <w:pPr>
              <w:tabs>
                <w:tab w:val="left" w:pos="2466"/>
              </w:tabs>
              <w:spacing w:line="276" w:lineRule="auto"/>
              <w:jc w:val="center"/>
              <w:rPr>
                <w:rFonts w:ascii="mohammad bold art 1" w:hAnsi="mohammad bold art 1" w:cs="mohammad bold art 1"/>
                <w:sz w:val="28"/>
                <w:szCs w:val="28"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التاريخ</w:t>
            </w:r>
          </w:p>
        </w:tc>
      </w:tr>
      <w:tr w:rsidR="00346D45" w:rsidRPr="0050539C" w14:paraId="471148A4" w14:textId="77777777" w:rsidTr="00346D45">
        <w:trPr>
          <w:cantSplit/>
        </w:trPr>
        <w:tc>
          <w:tcPr>
            <w:tcW w:w="5043" w:type="dxa"/>
          </w:tcPr>
          <w:p w14:paraId="1809BC5F" w14:textId="455FA63D" w:rsidR="00346D45" w:rsidRPr="0050539C" w:rsidRDefault="00346D45" w:rsidP="00FB641A">
            <w:pPr>
              <w:tabs>
                <w:tab w:val="left" w:pos="2466"/>
              </w:tabs>
              <w:spacing w:line="360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5043" w:type="dxa"/>
          </w:tcPr>
          <w:p w14:paraId="488C3D1C" w14:textId="319F3FCF" w:rsidR="00346D45" w:rsidRPr="0050539C" w:rsidRDefault="00346D45" w:rsidP="0065288C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</w:tbl>
    <w:p w14:paraId="7D1CA3E0" w14:textId="77777777" w:rsidR="00346D45" w:rsidRDefault="00346D45" w:rsidP="00162953">
      <w:pPr>
        <w:spacing w:line="276" w:lineRule="auto"/>
        <w:rPr>
          <w:rtl/>
        </w:rPr>
      </w:pPr>
    </w:p>
    <w:p w14:paraId="76D58719" w14:textId="52E4E417" w:rsidR="00F60353" w:rsidRDefault="00F60353" w:rsidP="00F656D0">
      <w:pPr>
        <w:spacing w:line="276" w:lineRule="auto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</w:t>
      </w:r>
      <w:r w:rsidR="00187298">
        <w:rPr>
          <w:rFonts w:hint="cs"/>
          <w:b/>
          <w:bCs/>
          <w:sz w:val="32"/>
          <w:szCs w:val="32"/>
          <w:rtl/>
        </w:rPr>
        <w:t xml:space="preserve">    </w:t>
      </w:r>
      <w:r w:rsidR="00F656D0">
        <w:rPr>
          <w:rFonts w:hint="cs"/>
          <w:b/>
          <w:bCs/>
          <w:sz w:val="32"/>
          <w:szCs w:val="32"/>
          <w:rtl/>
        </w:rPr>
        <w:t xml:space="preserve">  </w:t>
      </w:r>
      <w:r w:rsidR="00187298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   </w:t>
      </w:r>
      <w:r w:rsidR="006715BB">
        <w:rPr>
          <w:rFonts w:ascii="mohammad bold art 1" w:hAnsi="mohammad bold art 1" w:cs="mohammad bold art 1"/>
          <w:b/>
          <w:bCs/>
          <w:sz w:val="32"/>
          <w:szCs w:val="32"/>
          <w:rtl/>
        </w:rPr>
        <w:t>مدير مركز ...</w:t>
      </w:r>
      <w:r w:rsidR="00727FD3">
        <w:rPr>
          <w:rFonts w:hint="cs"/>
          <w:b/>
          <w:bCs/>
          <w:sz w:val="32"/>
          <w:szCs w:val="32"/>
          <w:rtl/>
        </w:rPr>
        <w:t xml:space="preserve">                                        </w:t>
      </w:r>
      <w:r w:rsidR="00F656D0">
        <w:rPr>
          <w:rFonts w:hint="cs"/>
          <w:b/>
          <w:bCs/>
          <w:sz w:val="32"/>
          <w:szCs w:val="32"/>
          <w:rtl/>
        </w:rPr>
        <w:t xml:space="preserve">         </w:t>
      </w:r>
      <w:r w:rsidR="00727FD3">
        <w:rPr>
          <w:rFonts w:hint="cs"/>
          <w:b/>
          <w:bCs/>
          <w:sz w:val="32"/>
          <w:szCs w:val="32"/>
          <w:rtl/>
        </w:rPr>
        <w:t xml:space="preserve">   </w:t>
      </w:r>
      <w:r w:rsidRPr="00162953">
        <w:rPr>
          <w:rFonts w:ascii="Traditional Arabic" w:hAnsi="Traditional Arabic" w:cs="mohammad bold art 1"/>
          <w:sz w:val="28"/>
          <w:szCs w:val="28"/>
        </w:rPr>
        <w:sym w:font="Wingdings" w:char="F0A8"/>
      </w:r>
      <w:r>
        <w:rPr>
          <w:rFonts w:ascii="Traditional Arabic" w:hAnsi="Traditional Arabic" w:cs="mohammad bold art 1" w:hint="cs"/>
          <w:sz w:val="28"/>
          <w:szCs w:val="28"/>
          <w:rtl/>
        </w:rPr>
        <w:t xml:space="preserve"> </w:t>
      </w:r>
      <w:r w:rsidRPr="00162953">
        <w:rPr>
          <w:rFonts w:ascii="mohammad bold art 1" w:hAnsi="mohammad bold art 1" w:cs="mohammad bold art 1"/>
          <w:sz w:val="28"/>
          <w:szCs w:val="28"/>
          <w:rtl/>
        </w:rPr>
        <w:t>موافق</w:t>
      </w:r>
    </w:p>
    <w:p w14:paraId="29F259B0" w14:textId="759BB8BC" w:rsidR="00F60353" w:rsidRDefault="006715BB" w:rsidP="00F656D0">
      <w:pPr>
        <w:spacing w:line="210" w:lineRule="auto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proofErr w:type="spellStart"/>
      <w:r>
        <w:rPr>
          <w:rFonts w:ascii="mohammad bold art 1" w:hAnsi="mohammad bold art 1" w:cs="mohammad bold art 1"/>
          <w:b/>
          <w:bCs/>
          <w:sz w:val="32"/>
          <w:szCs w:val="32"/>
          <w:rtl/>
        </w:rPr>
        <w:t>الرتبه</w:t>
      </w:r>
      <w:proofErr w:type="spellEnd"/>
      <w:r w:rsidR="00187298">
        <w:rPr>
          <w:rFonts w:hint="cs"/>
          <w:b/>
          <w:bCs/>
          <w:sz w:val="32"/>
          <w:szCs w:val="32"/>
          <w:rtl/>
        </w:rPr>
        <w:t xml:space="preserve"> </w:t>
      </w:r>
      <w:r w:rsidR="00F60353">
        <w:rPr>
          <w:rFonts w:ascii="mohammad bold art 1" w:hAnsi="mohammad bold art 1" w:cs="mohammad bold art 1"/>
          <w:b/>
          <w:bCs/>
          <w:sz w:val="32"/>
          <w:szCs w:val="32"/>
          <w:rtl/>
        </w:rPr>
        <w:t xml:space="preserve">/ </w:t>
      </w:r>
    </w:p>
    <w:p w14:paraId="1E82068D" w14:textId="4619A83F" w:rsidR="00F60353" w:rsidRDefault="00F60353" w:rsidP="006715BB">
      <w:pPr>
        <w:spacing w:line="276" w:lineRule="auto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 w:rsidR="00F656D0">
        <w:rPr>
          <w:rFonts w:hint="cs"/>
          <w:b/>
          <w:bCs/>
          <w:sz w:val="32"/>
          <w:szCs w:val="32"/>
          <w:rtl/>
        </w:rPr>
        <w:t xml:space="preserve">  </w:t>
      </w:r>
      <w:r w:rsidR="00187298">
        <w:rPr>
          <w:rFonts w:hint="cs"/>
          <w:b/>
          <w:bCs/>
          <w:sz w:val="32"/>
          <w:szCs w:val="32"/>
          <w:rtl/>
        </w:rPr>
        <w:t xml:space="preserve">  </w:t>
      </w:r>
      <w:r>
        <w:rPr>
          <w:rFonts w:hint="cs"/>
          <w:b/>
          <w:bCs/>
          <w:sz w:val="32"/>
          <w:szCs w:val="32"/>
          <w:rtl/>
        </w:rPr>
        <w:t xml:space="preserve">  </w:t>
      </w:r>
      <w:r w:rsidR="006715BB">
        <w:rPr>
          <w:rFonts w:ascii="mohammad bold art 1" w:hAnsi="mohammad bold art 1" w:cs="mohammad bold art 1"/>
          <w:b/>
          <w:bCs/>
          <w:sz w:val="32"/>
          <w:szCs w:val="32"/>
          <w:rtl/>
        </w:rPr>
        <w:t xml:space="preserve">الاسم                </w:t>
      </w:r>
      <w:bookmarkStart w:id="0" w:name="_GoBack"/>
      <w:bookmarkEnd w:id="0"/>
      <w:r w:rsidR="00187298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                  </w:t>
      </w:r>
      <w:r w:rsidR="00F656D0">
        <w:rPr>
          <w:rFonts w:hint="cs"/>
          <w:b/>
          <w:bCs/>
          <w:sz w:val="32"/>
          <w:szCs w:val="32"/>
          <w:rtl/>
        </w:rPr>
        <w:t xml:space="preserve">                 </w:t>
      </w:r>
      <w:r w:rsidR="00E74395">
        <w:rPr>
          <w:rFonts w:hint="cs"/>
          <w:b/>
          <w:bCs/>
          <w:sz w:val="32"/>
          <w:szCs w:val="32"/>
          <w:rtl/>
        </w:rPr>
        <w:t xml:space="preserve">      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="00187298">
        <w:rPr>
          <w:rFonts w:hint="cs"/>
          <w:b/>
          <w:bCs/>
          <w:sz w:val="32"/>
          <w:szCs w:val="32"/>
          <w:rtl/>
        </w:rPr>
        <w:t xml:space="preserve">   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162953">
        <w:rPr>
          <w:rFonts w:ascii="Traditional Arabic" w:hAnsi="Traditional Arabic" w:cs="mohammad bold art 1" w:hint="cs"/>
          <w:sz w:val="28"/>
          <w:szCs w:val="28"/>
          <w:rtl/>
        </w:rPr>
        <w:t xml:space="preserve"> </w:t>
      </w:r>
      <w:r w:rsidRPr="00162953">
        <w:rPr>
          <w:rFonts w:ascii="Traditional Arabic" w:hAnsi="Traditional Arabic" w:cs="mohammad bold art 1"/>
          <w:sz w:val="28"/>
          <w:szCs w:val="28"/>
        </w:rPr>
        <w:sym w:font="Wingdings" w:char="F0A8"/>
      </w:r>
      <w:r>
        <w:rPr>
          <w:rFonts w:ascii="Traditional Arabic" w:hAnsi="Traditional Arabic" w:cs="mohammad bold art 1" w:hint="cs"/>
          <w:sz w:val="28"/>
          <w:szCs w:val="28"/>
          <w:rtl/>
        </w:rPr>
        <w:t xml:space="preserve"> </w:t>
      </w:r>
      <w:r w:rsidRPr="00162953">
        <w:rPr>
          <w:rFonts w:ascii="mohammad bold art 1" w:hAnsi="mohammad bold art 1" w:cs="mohammad bold art 1"/>
          <w:sz w:val="28"/>
          <w:szCs w:val="28"/>
          <w:rtl/>
        </w:rPr>
        <w:t>غير موافق</w:t>
      </w:r>
    </w:p>
    <w:p w14:paraId="3FA8EB5C" w14:textId="77777777" w:rsidR="00F60353" w:rsidRDefault="00F60353" w:rsidP="00162953">
      <w:pPr>
        <w:spacing w:line="276" w:lineRule="auto"/>
        <w:rPr>
          <w:b/>
          <w:bCs/>
          <w:sz w:val="32"/>
          <w:szCs w:val="32"/>
          <w:rtl/>
        </w:rPr>
      </w:pPr>
    </w:p>
    <w:p w14:paraId="6E99D00F" w14:textId="3182AF3E" w:rsidR="00F60353" w:rsidRDefault="00F60353" w:rsidP="00162953">
      <w:pPr>
        <w:spacing w:line="210" w:lineRule="auto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>
        <w:rPr>
          <w:rFonts w:ascii="mohammad bold art 1" w:hAnsi="mohammad bold art 1" w:cs="mohammad bold art 1"/>
          <w:b/>
          <w:bCs/>
          <w:sz w:val="32"/>
          <w:szCs w:val="32"/>
          <w:rtl/>
        </w:rPr>
        <w:t xml:space="preserve">                                                                                       مدير إدارة العمليات </w:t>
      </w:r>
    </w:p>
    <w:p w14:paraId="48A30850" w14:textId="54D0A0E0" w:rsidR="00F60353" w:rsidRDefault="00F60353" w:rsidP="00162953">
      <w:pPr>
        <w:spacing w:line="210" w:lineRule="auto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>
        <w:rPr>
          <w:rFonts w:ascii="mohammad bold art 1" w:hAnsi="mohammad bold art 1" w:cs="mohammad bold art 1"/>
          <w:b/>
          <w:bCs/>
          <w:sz w:val="32"/>
          <w:szCs w:val="32"/>
          <w:rtl/>
        </w:rPr>
        <w:t xml:space="preserve">                                                                            العقيد/</w:t>
      </w:r>
    </w:p>
    <w:p w14:paraId="26498819" w14:textId="374EA6DA" w:rsidR="00F60353" w:rsidRPr="00F60353" w:rsidRDefault="00F60353" w:rsidP="00162953">
      <w:pPr>
        <w:spacing w:line="210" w:lineRule="auto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>
        <w:rPr>
          <w:rFonts w:ascii="mohammad bold art 1" w:hAnsi="mohammad bold art 1" w:cs="mohammad bold art 1"/>
          <w:b/>
          <w:bCs/>
          <w:sz w:val="32"/>
          <w:szCs w:val="32"/>
          <w:rtl/>
        </w:rPr>
        <w:t xml:space="preserve">                                                                                       وليد عيد المطيري</w:t>
      </w:r>
    </w:p>
    <w:sectPr w:rsidR="00F60353" w:rsidRPr="00F60353" w:rsidSect="00820C44">
      <w:headerReference w:type="default" r:id="rId7"/>
      <w:footerReference w:type="default" r:id="rId8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560890" w14:textId="77777777" w:rsidR="00086DB5" w:rsidRDefault="00086DB5">
      <w:r>
        <w:separator/>
      </w:r>
    </w:p>
  </w:endnote>
  <w:endnote w:type="continuationSeparator" w:id="0">
    <w:p w14:paraId="46F540FC" w14:textId="77777777" w:rsidR="00086DB5" w:rsidRDefault="0008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1 SHUROOQ 16 011">
    <w:altName w:val="Arial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E97AA" w14:textId="77777777" w:rsidR="00064D82" w:rsidRDefault="00086DB5" w:rsidP="00064D82">
    <w:pPr>
      <w:pStyle w:val="11"/>
      <w:rPr>
        <w:rtl/>
        <w:lang w:eastAsia="ar-SA"/>
      </w:rPr>
    </w:pPr>
  </w:p>
  <w:p w14:paraId="384D582F" w14:textId="77777777" w:rsidR="00064D82" w:rsidRDefault="00086DB5" w:rsidP="00064D82">
    <w:pPr>
      <w:pStyle w:val="11"/>
      <w:rPr>
        <w:rtl/>
        <w:lang w:eastAsia="ar-SA"/>
      </w:rPr>
    </w:pPr>
  </w:p>
  <w:p w14:paraId="203A7C2A" w14:textId="77777777" w:rsidR="00433AFE" w:rsidRPr="00115D7F" w:rsidRDefault="00433AFE" w:rsidP="00433AFE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14:paraId="0A3CCDA2" w14:textId="77777777" w:rsidR="00064D82" w:rsidRPr="00433AFE" w:rsidRDefault="00086DB5" w:rsidP="00064D82">
    <w:pPr>
      <w:pStyle w:val="11"/>
      <w:rPr>
        <w:rtl/>
        <w:lang w:eastAsia="ar-SA"/>
      </w:rPr>
    </w:pPr>
  </w:p>
  <w:p w14:paraId="59A96910" w14:textId="7EBA16CB" w:rsidR="00296BBA" w:rsidRPr="00115D7F" w:rsidRDefault="00086DB5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1F97B" w14:textId="77777777" w:rsidR="00086DB5" w:rsidRDefault="00086DB5">
      <w:r>
        <w:separator/>
      </w:r>
    </w:p>
  </w:footnote>
  <w:footnote w:type="continuationSeparator" w:id="0">
    <w:p w14:paraId="262E6CFD" w14:textId="77777777" w:rsidR="00086DB5" w:rsidRDefault="00086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5FB70" w14:textId="4223AF4A" w:rsidR="00296BBA" w:rsidRDefault="00433AFE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B0F2E96" wp14:editId="73824773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429750"/>
              <wp:effectExtent l="19050" t="19050" r="10795" b="1905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42975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5FEA36" id="Freeform 3" o:spid="_x0000_s1026" style="position:absolute;left:0;text-align:left;margin-left:-14.45pt;margin-top:-.2pt;width:531.65pt;height:742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0773;311150,433802;264160,442890;219710,458037;178435,477425;139700,502266;105410,531347;74930,564064;48895,601022;28575,640404;12700,682815;3175,727649;0,774301;0,9516995;3175,9563647;12700,9608481;28575,9650892;48895,9690274;74930,9727232;105410,9759949;139700,9789031;178435,9813871;219710,9833259;264160,9848406;311150,9857494;360045,9860523;6391910,9860523;6440805,9857494;6487795,9848406;6532245,9833259;6573520,9813871;6612255,9789031;6646545,9759949;6677025,9727232;6703060,9690274;6723380,9650892;6739255,9608481;6748780,9563647;6751955,9516995;6751955,774301;6748780,727649;6739255,682815;6723380,640404;6703060,601022;6677025,564064;6646545,531347;6612255,502266;6573520,477425;6532245,458037;6487795,442890;6440805,433802;6391910,430773;360045,430773" o:connectangles="0,0,0,0,0,0,0,0,0,0,0,0,0,0,0,0,0,0,0,0,0,0,0,0,0,0,0,0,0,0,0,0,0,0,0,0,0,0,0,0,0,0,0,0,0,0,0,0,0,0,0,0,0"/>
            </v:shape>
          </w:pict>
        </mc:Fallback>
      </mc:AlternateContent>
    </w:r>
    <w:r w:rsidR="00D6645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FB3076" wp14:editId="0D1CB8D2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BE181" w14:textId="77777777"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265748A" wp14:editId="6934B45D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2FB307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7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14:paraId="1C9BE181" w14:textId="77777777"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265748A" wp14:editId="6934B45D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 wp14:anchorId="697F00B9" wp14:editId="6E088C30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2BBDDAA" w14:textId="77777777" w:rsidR="00296BBA" w:rsidRDefault="00086DB5">
    <w:pPr>
      <w:pStyle w:val="10"/>
    </w:pPr>
  </w:p>
  <w:p w14:paraId="3C33A4C4" w14:textId="77777777"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07B0144" wp14:editId="79EC6032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444BD29" w14:textId="77777777" w:rsidR="00A91848" w:rsidRPr="00FF40DA" w:rsidRDefault="00086DB5">
    <w:pPr>
      <w:pStyle w:val="10"/>
      <w:rPr>
        <w:sz w:val="22"/>
        <w:szCs w:val="22"/>
        <w:rtl/>
      </w:rPr>
    </w:pPr>
  </w:p>
  <w:p w14:paraId="7C198C15" w14:textId="77777777" w:rsidR="00A91848" w:rsidRPr="00FF40DA" w:rsidRDefault="00086DB5">
    <w:pPr>
      <w:pStyle w:val="10"/>
      <w:rPr>
        <w:sz w:val="22"/>
        <w:szCs w:val="22"/>
        <w:rtl/>
      </w:rPr>
    </w:pPr>
  </w:p>
  <w:p w14:paraId="7B1FF8B0" w14:textId="77777777" w:rsidR="00A91848" w:rsidRPr="00FF40DA" w:rsidRDefault="00086DB5">
    <w:pPr>
      <w:pStyle w:val="10"/>
      <w:rPr>
        <w:sz w:val="22"/>
        <w:szCs w:val="22"/>
        <w:rtl/>
      </w:rPr>
    </w:pPr>
  </w:p>
  <w:p w14:paraId="149469E8" w14:textId="77777777" w:rsidR="00A91848" w:rsidRPr="00FF40DA" w:rsidRDefault="00086DB5">
    <w:pPr>
      <w:pStyle w:val="10"/>
      <w:rPr>
        <w:sz w:val="22"/>
        <w:szCs w:val="22"/>
        <w:rtl/>
      </w:rPr>
    </w:pPr>
  </w:p>
  <w:p w14:paraId="1CAFA766" w14:textId="77777777" w:rsidR="00FF40DA" w:rsidRPr="00FF40DA" w:rsidRDefault="00086DB5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953"/>
    <w:rsid w:val="0001380A"/>
    <w:rsid w:val="00086DB5"/>
    <w:rsid w:val="000D7978"/>
    <w:rsid w:val="000E50DF"/>
    <w:rsid w:val="000E72A6"/>
    <w:rsid w:val="000F4934"/>
    <w:rsid w:val="00162953"/>
    <w:rsid w:val="00187298"/>
    <w:rsid w:val="001D5C54"/>
    <w:rsid w:val="001F32BB"/>
    <w:rsid w:val="00346D45"/>
    <w:rsid w:val="00350626"/>
    <w:rsid w:val="003815FD"/>
    <w:rsid w:val="003A24B0"/>
    <w:rsid w:val="00433AFE"/>
    <w:rsid w:val="004418CE"/>
    <w:rsid w:val="004734B1"/>
    <w:rsid w:val="00484C89"/>
    <w:rsid w:val="0050539C"/>
    <w:rsid w:val="005600E8"/>
    <w:rsid w:val="005A7072"/>
    <w:rsid w:val="005F020D"/>
    <w:rsid w:val="0061283A"/>
    <w:rsid w:val="0065288C"/>
    <w:rsid w:val="00670D17"/>
    <w:rsid w:val="006715BB"/>
    <w:rsid w:val="006D6759"/>
    <w:rsid w:val="006E23A1"/>
    <w:rsid w:val="00710CE2"/>
    <w:rsid w:val="00727FD3"/>
    <w:rsid w:val="0083716F"/>
    <w:rsid w:val="008E5CBD"/>
    <w:rsid w:val="00921130"/>
    <w:rsid w:val="00937392"/>
    <w:rsid w:val="009779A3"/>
    <w:rsid w:val="00982C7E"/>
    <w:rsid w:val="009B757F"/>
    <w:rsid w:val="009E4A2B"/>
    <w:rsid w:val="00A07F15"/>
    <w:rsid w:val="00A10140"/>
    <w:rsid w:val="00A148C6"/>
    <w:rsid w:val="00AB44AA"/>
    <w:rsid w:val="00AB53E3"/>
    <w:rsid w:val="00AC7343"/>
    <w:rsid w:val="00B15E2B"/>
    <w:rsid w:val="00BA4AD5"/>
    <w:rsid w:val="00BB4DD1"/>
    <w:rsid w:val="00C11CD5"/>
    <w:rsid w:val="00C426D0"/>
    <w:rsid w:val="00C772BA"/>
    <w:rsid w:val="00C77D30"/>
    <w:rsid w:val="00CA0128"/>
    <w:rsid w:val="00CA2ABC"/>
    <w:rsid w:val="00CB5818"/>
    <w:rsid w:val="00CD4CCB"/>
    <w:rsid w:val="00CE7215"/>
    <w:rsid w:val="00CF5521"/>
    <w:rsid w:val="00D0266C"/>
    <w:rsid w:val="00D10E85"/>
    <w:rsid w:val="00D44FBF"/>
    <w:rsid w:val="00D572EF"/>
    <w:rsid w:val="00D6332B"/>
    <w:rsid w:val="00D66450"/>
    <w:rsid w:val="00DF4636"/>
    <w:rsid w:val="00E74395"/>
    <w:rsid w:val="00E9527E"/>
    <w:rsid w:val="00ED5634"/>
    <w:rsid w:val="00F0013F"/>
    <w:rsid w:val="00F104A3"/>
    <w:rsid w:val="00F60353"/>
    <w:rsid w:val="00F63CB3"/>
    <w:rsid w:val="00F656D0"/>
    <w:rsid w:val="00FB641A"/>
    <w:rsid w:val="00FC32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BBBC22"/>
  <w15:docId w15:val="{128E5B49-F390-4C4F-B3B4-3F94FBE0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Char10"/>
    <w:uiPriority w:val="99"/>
    <w:unhideWhenUsed/>
    <w:rsid w:val="00433AFE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rsid w:val="00433AFE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unhideWhenUsed/>
    <w:rsid w:val="00433AFE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rsid w:val="00433A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A14BE-76A6-4D47-BFC8-0D93C70C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3</cp:revision>
  <cp:lastPrinted>2026-08-24T10:39:00Z</cp:lastPrinted>
  <dcterms:created xsi:type="dcterms:W3CDTF">2026-08-24T10:39:00Z</dcterms:created>
  <dcterms:modified xsi:type="dcterms:W3CDTF">2026-10-01T07:37:00Z</dcterms:modified>
</cp:coreProperties>
</file>