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74" w:rsidRDefault="00935D74" w:rsidP="00935D74">
      <w:pPr>
        <w:spacing w:before="0" w:after="0" w:line="220" w:lineRule="auto"/>
        <w:jc w:val="center"/>
        <w:rPr>
          <w:sz w:val="8"/>
          <w:szCs w:val="4"/>
          <w:rtl/>
        </w:rPr>
      </w:pPr>
    </w:p>
    <w:tbl>
      <w:tblPr>
        <w:tblpPr w:leftFromText="180" w:rightFromText="180" w:vertAnchor="text" w:horzAnchor="margin" w:tblpXSpec="center" w:tblpY="-38"/>
        <w:bidiVisual/>
        <w:tblW w:w="107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2"/>
        <w:gridCol w:w="1418"/>
        <w:gridCol w:w="283"/>
        <w:gridCol w:w="1135"/>
        <w:gridCol w:w="282"/>
        <w:gridCol w:w="994"/>
        <w:gridCol w:w="142"/>
        <w:gridCol w:w="565"/>
        <w:gridCol w:w="1420"/>
        <w:gridCol w:w="708"/>
        <w:gridCol w:w="993"/>
        <w:gridCol w:w="1701"/>
      </w:tblGrid>
      <w:tr w:rsidR="0010390C" w:rsidTr="00E64ABC">
        <w:trPr>
          <w:cantSplit/>
          <w:trHeight w:val="27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both"/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أولاْ : المعلومات الشخصية :</w:t>
            </w:r>
          </w:p>
        </w:tc>
      </w:tr>
      <w:tr w:rsidR="0010390C" w:rsidTr="00E64ABC">
        <w:trPr>
          <w:cantSplit/>
          <w:trHeight w:val="271"/>
        </w:trPr>
        <w:tc>
          <w:tcPr>
            <w:tcW w:w="2550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الاســــــــــــم</w:t>
            </w:r>
          </w:p>
        </w:tc>
        <w:tc>
          <w:tcPr>
            <w:tcW w:w="141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الرتبـة / المرتبة</w:t>
            </w:r>
          </w:p>
        </w:tc>
        <w:tc>
          <w:tcPr>
            <w:tcW w:w="141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الـرقـم</w:t>
            </w:r>
          </w:p>
        </w:tc>
        <w:tc>
          <w:tcPr>
            <w:tcW w:w="198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رقم الهوية</w:t>
            </w:r>
          </w:p>
        </w:tc>
        <w:tc>
          <w:tcPr>
            <w:tcW w:w="170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تاريخها 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تاريخ الميلاد</w:t>
            </w:r>
          </w:p>
        </w:tc>
      </w:tr>
      <w:tr w:rsidR="0010390C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266A1D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10390C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مكان الميلاد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مكان المنشأة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الحالة الاجتماعية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رقم الجوال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هاتف ثابت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العنوان السكني</w:t>
            </w:r>
          </w:p>
        </w:tc>
      </w:tr>
      <w:tr w:rsidR="0010390C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10390C" w:rsidTr="00E64ABC">
        <w:trPr>
          <w:cantSplit/>
          <w:trHeight w:val="41"/>
        </w:trPr>
        <w:tc>
          <w:tcPr>
            <w:tcW w:w="3968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5A1BA8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تاريخ الغياب </w:t>
            </w:r>
            <w:r w:rsidR="005A1BA8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:</w:t>
            </w:r>
          </w:p>
        </w:tc>
        <w:tc>
          <w:tcPr>
            <w:tcW w:w="68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5A1BA8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عدد أيام الغياب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10390C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أقرب وسيلة اتصال</w:t>
            </w:r>
          </w:p>
        </w:tc>
      </w:tr>
      <w:tr w:rsidR="0010390C" w:rsidTr="00E64ABC">
        <w:trPr>
          <w:cantSplit/>
          <w:trHeight w:val="41"/>
        </w:trPr>
        <w:tc>
          <w:tcPr>
            <w:tcW w:w="2833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الاســـــــم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صلة القرابة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وظيفته</w:t>
            </w:r>
          </w:p>
        </w:tc>
        <w:tc>
          <w:tcPr>
            <w:tcW w:w="48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رقم الجوال</w:t>
            </w:r>
          </w:p>
        </w:tc>
      </w:tr>
      <w:tr w:rsidR="0010390C" w:rsidTr="00E64ABC">
        <w:trPr>
          <w:cantSplit/>
          <w:trHeight w:val="41"/>
        </w:trPr>
        <w:tc>
          <w:tcPr>
            <w:tcW w:w="2833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644CD" w:rsidRPr="009644CD" w:rsidRDefault="009644CD" w:rsidP="009644CD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9644CD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FC70A1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48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0390C" w:rsidRPr="009644CD" w:rsidRDefault="0010390C" w:rsidP="00FC70A1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10390C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وسائل اتصال أخرى</w:t>
            </w:r>
          </w:p>
        </w:tc>
      </w:tr>
      <w:tr w:rsidR="0010390C" w:rsidTr="00E64ABC">
        <w:trPr>
          <w:cantSplit/>
          <w:trHeight w:val="41"/>
        </w:trPr>
        <w:tc>
          <w:tcPr>
            <w:tcW w:w="113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تحدد</w:t>
            </w:r>
          </w:p>
        </w:tc>
        <w:tc>
          <w:tcPr>
            <w:tcW w:w="964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641659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---</w:t>
            </w:r>
            <w:r w:rsidR="0077116A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--</w:t>
            </w:r>
          </w:p>
        </w:tc>
      </w:tr>
      <w:tr w:rsidR="0010390C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إجراءات التواصل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التواصل مع المتغيب</w:t>
            </w:r>
          </w:p>
        </w:tc>
        <w:tc>
          <w:tcPr>
            <w:tcW w:w="269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FC70A1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="00FC70A1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A8"/>
            </w:r>
            <w:r w:rsidR="00C97195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نعم    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="00FC70A1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  <w:tc>
          <w:tcPr>
            <w:tcW w:w="21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التواصل مع ذوي المتغيب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17925" w:rsidRPr="009644CD" w:rsidRDefault="00B17925" w:rsidP="00504902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</w:t>
            </w:r>
            <w:r w:rsidR="00C97195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نعم        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أسباب الغياب</w:t>
            </w:r>
          </w:p>
        </w:tc>
        <w:tc>
          <w:tcPr>
            <w:tcW w:w="82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17925" w:rsidRPr="009644CD" w:rsidRDefault="00B17925" w:rsidP="00FC70A1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="00FC70A1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A8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مرض       </w:t>
            </w:r>
            <w:r w:rsidR="00441955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إيقاف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proofErr w:type="spellStart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إمتناع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سفر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أخرى :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رغبة المتغيب بالعودة للعمل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FC70A1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FC70A1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A8"/>
            </w:r>
            <w:r w:rsidR="00892B48"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نعم    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يوجد له قريب بالقطاع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17925" w:rsidRPr="009644CD" w:rsidRDefault="00B17925" w:rsidP="00504902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نعم               </w:t>
            </w:r>
            <w:r w:rsidR="00504902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يوجد قريب موقوف بقضية أمنية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FC70A1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نعم           </w:t>
            </w:r>
            <w:r w:rsidR="00FC70A1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A8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proofErr w:type="spellStart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الجهه</w:t>
            </w:r>
            <w:proofErr w:type="spellEnd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التي أشعرت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B17925" w:rsidTr="0077116A">
        <w:trPr>
          <w:cantSplit/>
          <w:trHeight w:val="344"/>
        </w:trPr>
        <w:tc>
          <w:tcPr>
            <w:tcW w:w="2550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نتيجة التحقق عن أسباب الغياب</w:t>
            </w:r>
          </w:p>
        </w:tc>
        <w:tc>
          <w:tcPr>
            <w:tcW w:w="8223" w:type="dxa"/>
            <w:gridSpan w:val="10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17925" w:rsidRPr="009644CD" w:rsidRDefault="00B17925" w:rsidP="00C97195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B17925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17925" w:rsidRPr="009644CD" w:rsidRDefault="00B17925" w:rsidP="0077116A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ثانياْ : حسابات التواصل الاجتماعي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77116A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غير معروف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17925" w:rsidRPr="009644CD" w:rsidRDefault="00B17925" w:rsidP="0010390C">
            <w:pPr>
              <w:spacing w:before="0" w:after="0" w:line="220" w:lineRule="auto"/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CA2D10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ثالثاْ : التوجهات الفكرية :</w:t>
            </w:r>
          </w:p>
        </w:tc>
      </w:tr>
      <w:tr w:rsidR="00CA2D10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التأثر بالجماعات المتطرفة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77116A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غير متأثر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متأثر</w:t>
            </w:r>
            <w:proofErr w:type="spellEnd"/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A2D10" w:rsidRPr="009644CD" w:rsidRDefault="00CA2D10" w:rsidP="00CA2D10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 مسمى الجماعة :</w:t>
            </w:r>
            <w:r w:rsidR="0077116A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----</w:t>
            </w:r>
          </w:p>
        </w:tc>
      </w:tr>
      <w:tr w:rsidR="00CA2D10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التأثر </w:t>
            </w:r>
            <w:proofErr w:type="spellStart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بالمشائخ</w:t>
            </w:r>
            <w:proofErr w:type="spellEnd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والدعاة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77116A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غير متأثر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متأثر</w:t>
            </w:r>
            <w:proofErr w:type="spellEnd"/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A2D10" w:rsidRPr="009644CD" w:rsidRDefault="00CA2D10" w:rsidP="00CA2D10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اسم الشيخ :</w:t>
            </w:r>
            <w:r w:rsidR="0077116A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-----</w:t>
            </w:r>
          </w:p>
        </w:tc>
      </w:tr>
      <w:tr w:rsidR="00CA2D10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التحدث عن الدولة وقراراتها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77116A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إيجابي    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سلبي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A2D10" w:rsidRPr="009644CD" w:rsidRDefault="00CA2D10" w:rsidP="00CA2D10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نبذة عن ذلك :</w:t>
            </w:r>
            <w:r w:rsidR="0077116A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----</w:t>
            </w: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CA2D10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رابعاْ : الملاحظات السلوكية والمسلكية :</w:t>
            </w: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الملاحظة ووصفهــا</w:t>
            </w: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504902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الإنضباط</w:t>
            </w:r>
            <w:proofErr w:type="spellEnd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:      </w:t>
            </w:r>
            <w:r w:rsidR="00484E16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  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منضبط    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504902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غير منضبط              التفاصيل :</w:t>
            </w:r>
            <w:r w:rsidR="0077116A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كثير</w:t>
            </w:r>
            <w:r w:rsidR="00441955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77116A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الغياب</w:t>
            </w:r>
          </w:p>
        </w:tc>
      </w:tr>
      <w:tr w:rsidR="00484E16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484E16" w:rsidP="004854E9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تنفيذ الأوامر والتعليمات : 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4854E9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="00B26BAB"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منفذ  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4854E9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متردد 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غير منفذ      التفاصيل :</w:t>
            </w:r>
          </w:p>
        </w:tc>
      </w:tr>
      <w:tr w:rsidR="00484E16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484E16" w:rsidP="00504902">
            <w:pPr>
              <w:spacing w:before="0" w:after="0" w:line="220" w:lineRule="auto"/>
              <w:pStyle w:val="a6"/>
              <w:jc w:val="both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إستخدام</w:t>
            </w:r>
            <w:proofErr w:type="spellEnd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الألفاظ عند التعامل مع زملائه :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="00B26BAB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="00B26BAB"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بذئ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504902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غير بذئ</w:t>
            </w:r>
          </w:p>
        </w:tc>
      </w:tr>
      <w:tr w:rsidR="00484E16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484E16" w:rsidP="00504902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علاقاته الاجتماعية بزملائه ورؤسائه :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504902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="00892B48"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إنطوائي</w:t>
            </w:r>
            <w:proofErr w:type="spellEnd"/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إجتماعي</w:t>
            </w:r>
            <w:proofErr w:type="spellEnd"/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       أخرى : </w:t>
            </w:r>
          </w:p>
        </w:tc>
      </w:tr>
      <w:tr w:rsidR="00484E16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السوابق إن وجدت</w:t>
            </w:r>
          </w:p>
        </w:tc>
        <w:tc>
          <w:tcPr>
            <w:tcW w:w="82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B26BAB" w:rsidP="004854E9">
            <w:pPr>
              <w:spacing w:before="0" w:after="0" w:line="220" w:lineRule="auto"/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  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معد التقرير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84E16" w:rsidP="0010390C">
            <w:pPr>
              <w:spacing w:before="0" w:after="0" w:line="220" w:lineRule="auto"/>
              <w:pStyle w:val="a6"/>
              <w:jc w:val="center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تصديق مدير الإدارة 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5A1BA8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الاســم :</w:t>
            </w:r>
            <w:r w:rsidR="00950D6B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B1747" w:rsidP="005A1BA8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الاســم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bookmarkStart w:id="0" w:name="_GoBack"/>
            <w:bookmarkEnd w:id="0"/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641659" w:rsidP="005A1BA8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</w:pPr>
            <w:r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الرتبة </w:t>
            </w:r>
            <w:r w:rsidR="00484E16"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>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B1747" w:rsidP="005A1BA8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الرتبة / المرتبة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484E16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التوقيع :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B1747" w:rsidP="004B1747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التوقيع :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5A1BA8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التاريخ :</w:t>
            </w:r>
            <w:r w:rsidR="00641659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:rsidR="00484E16" w:rsidRPr="009644CD" w:rsidRDefault="004B1747" w:rsidP="005A1BA8">
            <w:pPr>
              <w:spacing w:before="0" w:after="0" w:line="220" w:lineRule="auto"/>
              <w:pStyle w:val="a6"/>
              <w:rPr>
                <w:rFonts w:ascii="mohammad bold art 1" w:hAnsi="mohammad bold art 1"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ascii="mohammad bold art 1" w:hAnsi="mohammad bold art 1" w:cs="mohammad bold art 1"/>
                <w:b/>
                <w:bCs/>
                <w:sz w:val="18"/>
                <w:szCs w:val="18"/>
                <w:rtl/>
              </w:rPr>
              <w:t xml:space="preserve"> التاريخ :</w:t>
            </w:r>
          </w:p>
        </w:tc>
      </w:tr>
    </w:tbl>
    <w:p w:rsidR="00DB3E73" w:rsidRDefault="00DB3E73" w:rsidP="00935D74">
      <w:pPr>
        <w:spacing w:before="0" w:after="0" w:line="220" w:lineRule="auto"/>
        <w:jc w:val="center"/>
        <w:rPr>
          <w:sz w:val="8"/>
          <w:szCs w:val="4"/>
          <w:rtl/>
        </w:rPr>
      </w:pPr>
    </w:p>
    <w:p w:rsidR="00DB3E73" w:rsidRDefault="00DB3E73" w:rsidP="004B1747">
      <w:pPr>
        <w:spacing w:before="0" w:after="0" w:line="220" w:lineRule="auto"/>
        <w:rPr>
          <w:sz w:val="8"/>
          <w:szCs w:val="4"/>
          <w:rtl/>
        </w:rPr>
      </w:pPr>
    </w:p>
    <w:p w:rsidR="00DB3E73" w:rsidRDefault="00DB3E73" w:rsidP="00935D74">
      <w:pPr>
        <w:spacing w:before="0" w:after="0" w:line="220" w:lineRule="auto"/>
        <w:jc w:val="center"/>
        <w:rPr>
          <w:sz w:val="8"/>
          <w:szCs w:val="4"/>
          <w:rtl/>
        </w:rPr>
      </w:pPr>
    </w:p>
    <w:p w:rsidR="00DB3E73" w:rsidRPr="002C1E5A" w:rsidRDefault="00DB3E73" w:rsidP="00935D74">
      <w:pPr>
        <w:spacing w:before="0" w:after="0" w:line="220" w:lineRule="auto"/>
        <w:jc w:val="center"/>
        <w:rPr>
          <w:b/>
          <w:bCs/>
          <w:sz w:val="8"/>
          <w:szCs w:val="4"/>
          <w:rtl/>
        </w:rPr>
      </w:pPr>
    </w:p>
    <w:p w:rsidR="002C1E5A" w:rsidRPr="002C1E5A" w:rsidRDefault="002C1E5A" w:rsidP="002C1E5A">
      <w:pPr>
        <w:spacing w:before="0" w:after="0" w:line="220" w:lineRule="auto"/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</w:pPr>
      <w:proofErr w:type="gramStart"/>
      <w:r w:rsidRPr="002C1E5A"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  <w:t>التعليمـــات :</w:t>
      </w:r>
      <w:proofErr w:type="gramEnd"/>
    </w:p>
    <w:p w:rsidR="002C1E5A" w:rsidRPr="002C1E5A" w:rsidRDefault="002C1E5A" w:rsidP="002C1E5A">
      <w:pPr>
        <w:spacing w:before="0" w:after="0" w:line="220" w:lineRule="auto"/>
        <w:pStyle w:val="a4"/>
        <w:numPr>
          <w:ilvl w:val="0"/>
          <w:numId w:val="1"/>
        </w:numPr>
        <w:rPr>
          <w:rFonts w:ascii="mohammad bold art 1" w:hAnsi="mohammad bold art 1" w:cs="mohammad bold art 1"/>
          <w:b/>
          <w:bCs/>
          <w:sz w:val="10"/>
          <w:szCs w:val="10"/>
          <w:lang w:eastAsia="ar-SA"/>
        </w:rPr>
      </w:pPr>
      <w:r w:rsidRPr="002C1E5A">
        <w:rPr>
          <w:rFonts w:ascii="mohammad bold art 1" w:hAnsi="mohammad bold art 1" w:cs="mohammad bold art 1"/>
          <w:b/>
          <w:bCs/>
          <w:sz w:val="10"/>
          <w:szCs w:val="10"/>
          <w:rtl/>
          <w:lang w:eastAsia="ar-SA"/>
        </w:rPr>
        <w:t xml:space="preserve">يلـــزم تعبئـــة كامـــل حقـــول البطــاقة </w:t>
      </w:r>
      <w:proofErr w:type="spellStart"/>
      <w:r w:rsidRPr="002C1E5A">
        <w:rPr>
          <w:rFonts w:ascii="mohammad bold art 1" w:hAnsi="mohammad bold art 1" w:cs="mohammad bold art 1"/>
          <w:b/>
          <w:bCs/>
          <w:sz w:val="10"/>
          <w:szCs w:val="10"/>
          <w:rtl/>
          <w:lang w:eastAsia="ar-SA"/>
        </w:rPr>
        <w:t>وإستكمـــال</w:t>
      </w:r>
      <w:proofErr w:type="spellEnd"/>
      <w:r w:rsidRPr="002C1E5A">
        <w:rPr>
          <w:rFonts w:ascii="mohammad bold art 1" w:hAnsi="mohammad bold art 1" w:cs="mohammad bold art 1"/>
          <w:b/>
          <w:bCs/>
          <w:sz w:val="10"/>
          <w:szCs w:val="10"/>
          <w:rtl/>
          <w:lang w:eastAsia="ar-SA"/>
        </w:rPr>
        <w:t xml:space="preserve"> كافــة </w:t>
      </w:r>
      <w:proofErr w:type="gramStart"/>
      <w:r w:rsidRPr="002C1E5A">
        <w:rPr>
          <w:rFonts w:ascii="mohammad bold art 1" w:hAnsi="mohammad bold art 1" w:cs="mohammad bold art 1"/>
          <w:b/>
          <w:bCs/>
          <w:sz w:val="10"/>
          <w:szCs w:val="10"/>
          <w:rtl/>
          <w:lang w:eastAsia="ar-SA"/>
        </w:rPr>
        <w:t>المعلــومـات .</w:t>
      </w:r>
      <w:proofErr w:type="gramEnd"/>
    </w:p>
    <w:p w:rsidR="002C1E5A" w:rsidRPr="002C1E5A" w:rsidRDefault="002C1E5A" w:rsidP="002C1E5A">
      <w:pPr>
        <w:spacing w:before="0" w:after="0" w:line="220" w:lineRule="auto"/>
        <w:pStyle w:val="a4"/>
        <w:numPr>
          <w:ilvl w:val="0"/>
          <w:numId w:val="1"/>
        </w:numPr>
        <w:rPr>
          <w:rFonts w:ascii="mohammad bold art 1" w:hAnsi="mohammad bold art 1" w:cs="mohammad bold art 1"/>
          <w:b/>
          <w:bCs/>
          <w:sz w:val="12"/>
          <w:szCs w:val="12"/>
          <w:lang w:eastAsia="ar-SA"/>
        </w:rPr>
      </w:pPr>
      <w:r w:rsidRPr="002C1E5A"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  <w:t xml:space="preserve">يفضــل </w:t>
      </w:r>
      <w:proofErr w:type="spellStart"/>
      <w:r w:rsidRPr="002C1E5A"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  <w:t>إستقصــاء</w:t>
      </w:r>
      <w:proofErr w:type="spellEnd"/>
      <w:r w:rsidRPr="002C1E5A"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  <w:t xml:space="preserve"> كــل المعلــومــات مــن قبــل الــرئيس </w:t>
      </w:r>
      <w:proofErr w:type="gramStart"/>
      <w:r w:rsidRPr="002C1E5A"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  <w:t>المبـــاشــر .</w:t>
      </w:r>
      <w:proofErr w:type="gramEnd"/>
    </w:p>
    <w:p w:rsidR="002C1E5A" w:rsidRPr="002C1E5A" w:rsidRDefault="002C1E5A" w:rsidP="002C1E5A">
      <w:pPr>
        <w:spacing w:before="0" w:after="0" w:line="220" w:lineRule="auto"/>
        <w:pStyle w:val="a4"/>
        <w:numPr>
          <w:ilvl w:val="0"/>
          <w:numId w:val="1"/>
        </w:numPr>
        <w:rPr>
          <w:rFonts w:ascii="mohammad bold art 1" w:hAnsi="mohammad bold art 1" w:cs="mohammad bold art 1"/>
          <w:b/>
          <w:bCs/>
          <w:sz w:val="10"/>
          <w:szCs w:val="10"/>
          <w:lang w:eastAsia="ar-SA"/>
        </w:rPr>
      </w:pPr>
      <w:r w:rsidRPr="002C1E5A"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  <w:t xml:space="preserve">يــجــب إعــداد هــذه البطــاقــة بســريــة تـامــة ويـحضـر تــداول </w:t>
      </w:r>
      <w:proofErr w:type="gramStart"/>
      <w:r w:rsidRPr="002C1E5A"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  <w:t xml:space="preserve">معلــومــاتـها </w:t>
      </w:r>
      <w:r w:rsidRPr="002C1E5A">
        <w:rPr>
          <w:rFonts w:ascii="mohammad bold art 1" w:hAnsi="mohammad bold art 1" w:cs="mohammad bold art 1"/>
          <w:b/>
          <w:bCs/>
          <w:sz w:val="10"/>
          <w:szCs w:val="10"/>
          <w:rtl/>
          <w:lang w:eastAsia="ar-SA"/>
        </w:rPr>
        <w:t>.</w:t>
      </w:r>
      <w:proofErr w:type="gramEnd"/>
    </w:p>
    <w:p w:rsidR="002C1E5A" w:rsidRPr="002C1E5A" w:rsidRDefault="002C1E5A" w:rsidP="002C1E5A">
      <w:pPr>
        <w:spacing w:before="0" w:after="0" w:line="220" w:lineRule="auto"/>
        <w:pStyle w:val="a4"/>
        <w:numPr>
          <w:ilvl w:val="0"/>
          <w:numId w:val="1"/>
        </w:numPr>
        <w:rPr>
          <w:rFonts w:ascii="mohammad bold art 1" w:hAnsi="mohammad bold art 1" w:cs="mohammad bold art 1"/>
          <w:b/>
          <w:bCs/>
          <w:sz w:val="12"/>
          <w:szCs w:val="12"/>
          <w:lang w:eastAsia="ar-SA"/>
        </w:rPr>
      </w:pPr>
      <w:proofErr w:type="spellStart"/>
      <w:r w:rsidRPr="002C1E5A"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  <w:t>لايــجوز</w:t>
      </w:r>
      <w:proofErr w:type="spellEnd"/>
      <w:r w:rsidRPr="002C1E5A"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  <w:t xml:space="preserve"> الاحتفــاظ بنسخــة منهــا لــدى الجهــة المعــدة </w:t>
      </w:r>
      <w:proofErr w:type="gramStart"/>
      <w:r w:rsidRPr="002C1E5A">
        <w:rPr>
          <w:rFonts w:ascii="mohammad bold art 1" w:hAnsi="mohammad bold art 1" w:cs="mohammad bold art 1"/>
          <w:b/>
          <w:bCs/>
          <w:sz w:val="12"/>
          <w:szCs w:val="12"/>
          <w:rtl/>
          <w:lang w:eastAsia="ar-SA"/>
        </w:rPr>
        <w:t>لهـــا .</w:t>
      </w:r>
      <w:proofErr w:type="gramEnd"/>
    </w:p>
    <w:p w:rsidR="00484C89" w:rsidRPr="002C1E5A" w:rsidRDefault="002C1E5A" w:rsidP="002C1E5A">
      <w:pPr>
        <w:spacing w:before="0" w:after="0" w:line="220" w:lineRule="auto"/>
        <w:pStyle w:val="a4"/>
        <w:numPr>
          <w:ilvl w:val="0"/>
          <w:numId w:val="1"/>
        </w:numPr>
        <w:rPr>
          <w:rFonts w:ascii="mohammad bold art 1" w:hAnsi="mohammad bold art 1" w:cs="mohammad bold art 1"/>
          <w:b/>
          <w:bCs/>
          <w:sz w:val="14"/>
          <w:szCs w:val="14"/>
          <w:rtl/>
          <w:lang w:eastAsia="ar-SA"/>
        </w:rPr>
      </w:pPr>
      <w:r w:rsidRPr="002C1E5A">
        <w:rPr>
          <w:rFonts w:ascii="mohammad bold art 1" w:hAnsi="mohammad bold art 1" w:cs="mohammad bold art 1"/>
          <w:b/>
          <w:bCs/>
          <w:sz w:val="14"/>
          <w:szCs w:val="14"/>
          <w:rtl/>
          <w:lang w:eastAsia="ar-SA"/>
        </w:rPr>
        <w:t xml:space="preserve">يتــم إرســال البطــاقة علـى </w:t>
      </w:r>
      <w:proofErr w:type="gramStart"/>
      <w:r w:rsidRPr="002C1E5A">
        <w:rPr>
          <w:rFonts w:ascii="mohammad bold art 1" w:hAnsi="mohammad bold art 1" w:cs="mohammad bold art 1"/>
          <w:b/>
          <w:bCs/>
          <w:sz w:val="14"/>
          <w:szCs w:val="14"/>
          <w:rtl/>
          <w:lang w:eastAsia="ar-SA"/>
        </w:rPr>
        <w:t>الفاكــس  رقم</w:t>
      </w:r>
      <w:proofErr w:type="gramEnd"/>
      <w:r w:rsidRPr="002C1E5A">
        <w:rPr>
          <w:rFonts w:ascii="mohammad bold art 1" w:hAnsi="mohammad bold art 1" w:cs="mohammad bold art 1"/>
          <w:b/>
          <w:bCs/>
          <w:sz w:val="14"/>
          <w:szCs w:val="14"/>
          <w:rtl/>
          <w:lang w:eastAsia="ar-SA"/>
        </w:rPr>
        <w:t xml:space="preserve"> ( 4935447/011 ) وعند الاستفسار يتم الاتصال بالرقم ( 2545261/011 ).</w:t>
      </w:r>
    </w:p>
    <w:sectPr w:rsidR="00484C89" w:rsidRPr="002C1E5A" w:rsidSect="00773F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964" w:bottom="340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71A" w:rsidRDefault="001A171A">
      <w:r>
        <w:separator/>
      </w:r>
    </w:p>
  </w:endnote>
  <w:endnote w:type="continuationSeparator" w:id="0">
    <w:p w:rsidR="001A171A" w:rsidRDefault="001A1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1A171A" w:rsidP="00064D82">
    <w:pPr>
      <w:pStyle w:val="11"/>
      <w:rPr>
        <w:rtl/>
        <w:lang w:eastAsia="ar-SA"/>
      </w:rPr>
    </w:pPr>
  </w:p>
  <w:p w:rsidR="00064D82" w:rsidRDefault="001A171A" w:rsidP="00064D82">
    <w:pPr>
      <w:pStyle w:val="11"/>
      <w:rPr>
        <w:rtl/>
        <w:lang w:eastAsia="ar-SA"/>
      </w:rPr>
    </w:pPr>
  </w:p>
  <w:p w:rsidR="00064D82" w:rsidRPr="00064D82" w:rsidRDefault="001A171A" w:rsidP="00064D82">
    <w:pPr>
      <w:pStyle w:val="11"/>
      <w:rPr>
        <w:rtl/>
        <w:lang w:eastAsia="ar-SA"/>
      </w:rPr>
    </w:pPr>
  </w:p>
  <w:p w:rsidR="00296BBA" w:rsidRPr="00115D7F" w:rsidRDefault="00484C89" w:rsidP="007F16D7">
    <w:pPr>
      <w:pStyle w:val="11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71A" w:rsidRDefault="001A171A">
      <w:r>
        <w:separator/>
      </w:r>
    </w:p>
  </w:footnote>
  <w:footnote w:type="continuationSeparator" w:id="0">
    <w:p w:rsidR="001A171A" w:rsidRDefault="001A1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E64ABC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-383540</wp:posOffset>
              </wp:positionH>
              <wp:positionV relativeFrom="paragraph">
                <wp:posOffset>-17780</wp:posOffset>
              </wp:positionV>
              <wp:extent cx="7046595" cy="9854565"/>
              <wp:effectExtent l="19050" t="19050" r="20955" b="13335"/>
              <wp:wrapNone/>
              <wp:docPr id="6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04659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6C3442" id="Freeform 3" o:spid="_x0000_s1026" style="position:absolute;left:0;text-align:left;margin-left:-30.2pt;margin-top:-1.4pt;width:554.85pt;height:77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75757,450180;324728,453345;275687,462843;229298,478672;186221,498933;145796,524893;110010,555285;78200,589476;51029,628099;29822,669254;13254,713576;3314,760430;0,809184;0,9945741;3314,9994494;13254,10041348;29822,10085670;51029,10126826;78200,10165449;110010,10199639;145796,10230031;186221,10255991;229298,10276252;275687,10292081;324728,10301579;375757,10304745;6670838,10304745;6721867,10301579;6770908,10292081;6817297,10276252;6860374,10255991;6900799,10230031;6936585,10199639;6968395,10165449;6995566,10126826;7016773,10085670;7033341,10041348;7043281,9994494;7046595,9945741;7046595,809184;7043281,760430;7033341,713576;7016773,669254;6995566,628099;6968395,589476;6936585,555285;6900799,524893;6860374,498933;6817297,478672;6770908,462843;6721867,453345;6670838,450180;375757,450180" o:connectangles="0,0,0,0,0,0,0,0,0,0,0,0,0,0,0,0,0,0,0,0,0,0,0,0,0,0,0,0,0,0,0,0,0,0,0,0,0,0,0,0,0,0,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012190" cy="920115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012190" cy="920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828675" cy="82867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28675" cy="828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197.6pt;margin-top:11.25pt;width:79.7pt;height:72.4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" filled="f" stroked="f">
              <v:textbox style="mso-fit-shape-to-text:t">
                <w:txbxContent>
                  <w:p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828675" cy="82867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28675" cy="828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Pr="007739D1" w:rsidRDefault="00E64ABC">
    <w:pPr>
      <w:pStyle w:val="10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16510</wp:posOffset>
              </wp:positionH>
              <wp:positionV relativeFrom="paragraph">
                <wp:posOffset>31750</wp:posOffset>
              </wp:positionV>
              <wp:extent cx="876300" cy="1266825"/>
              <wp:effectExtent l="9525" t="9525" r="9525" b="9525"/>
              <wp:wrapNone/>
              <wp:docPr id="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76300" cy="1266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 cmpd="sng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13C95" w:rsidRDefault="00C13C95">
                          <w:pPr>
                            <w:rPr>
                              <w:rtl/>
                            </w:rPr>
                          </w:pPr>
                        </w:p>
                        <w:p w:rsidR="00C13C95" w:rsidRDefault="00C13C95">
                          <w:pPr>
                            <w:rPr>
                              <w:rtl/>
                            </w:rPr>
                          </w:pPr>
                        </w:p>
                        <w:p w:rsidR="00C13C95" w:rsidRDefault="00C13C95">
                          <w:r>
                            <w:rPr>
                              <w:rFonts w:ascii="mohammad bold art 1" w:hAnsi="mohammad bold art 1" w:cs="mohammad bold art 1"/>
                              <w:rtl/>
                            </w:rPr>
                            <w:t>صورة 3*4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" o:spid="_x0000_s1027" style="position:absolute;left:0;text-align:left;margin-left:1.3pt;margin-top:2.5pt;width:69pt;height:9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" strokeweight="1.5pt">
              <v:textbox>
                <w:txbxContent>
                  <w:p w:rsidR="00C13C95" w:rsidRDefault="00C13C95">
                    <w:pPr>
                      <w:rPr>
                        <w:rtl/>
                      </w:rPr>
                    </w:pPr>
                  </w:p>
                  <w:p w:rsidR="00C13C95" w:rsidRDefault="00C13C95">
                    <w:pPr>
                      <w:rPr>
                        <w:rtl/>
                      </w:rPr>
                    </w:pPr>
                  </w:p>
                  <w:p w:rsidR="00C13C95" w:rsidRDefault="00C13C95">
                    <w:r>
                      <w:rPr>
                        <w:rFonts w:ascii="mohammad bold art 1" w:hAnsi="mohammad bold art 1" w:cs="mohammad bold art 1"/>
                        <w:rtl/>
                      </w:rPr>
                      <w:t>صورة 3*4</w:t>
                    </w:r>
                  </w:p>
                </w:txbxContent>
              </v:textbox>
            </v:rect>
          </w:pict>
        </mc:Fallback>
      </mc:AlternateContent>
    </w:r>
  </w:p>
  <w:p w:rsidR="00A91848" w:rsidRPr="007739D1" w:rsidRDefault="007739D1">
    <w:pPr>
      <w:pStyle w:val="10"/>
      <w:rPr>
        <w:rFonts w:ascii="mohammad bold art 1" w:hAnsi="mohammad bold art 1" w:cs="mohammad bold art 1"/>
        <w:b/>
        <w:bCs/>
        <w:sz w:val="16"/>
        <w:szCs w:val="16"/>
        <w:rtl/>
      </w:rPr>
    </w:pPr>
    <w:r w:rsidRPr="007739D1">
      <w:rPr>
        <w:rFonts w:ascii="mohammad bold art 1" w:hAnsi="mohammad bold art 1" w:cs="mohammad bold art 1"/>
        <w:b/>
        <w:bCs/>
        <w:sz w:val="16"/>
        <w:szCs w:val="16"/>
        <w:rtl/>
      </w:rPr>
      <w:t xml:space="preserve">  المملكة العربية السعودية</w:t>
    </w:r>
  </w:p>
  <w:p w:rsidR="007739D1" w:rsidRPr="007739D1" w:rsidRDefault="002C1E5A" w:rsidP="00C13C95">
    <w:pPr>
      <w:pStyle w:val="10"/>
      <w:tabs>
        <w:tab w:val="left" w:pos="8625"/>
      </w:tabs>
      <w:rPr>
        <w:sz w:val="16"/>
        <w:szCs w:val="16"/>
        <w:rtl/>
      </w:rPr>
    </w:pPr>
    <w:r>
      <w:rPr>
        <w:rFonts w:hint="cs"/>
        <w:sz w:val="16"/>
        <w:szCs w:val="16"/>
        <w:rtl/>
      </w:rPr>
      <w:t xml:space="preserve"> </w:t>
    </w:r>
    <w:r>
      <w:rPr>
        <w:rFonts w:hint="cs"/>
        <w:sz w:val="16"/>
        <w:szCs w:val="16"/>
        <w:rtl/>
      </w:rPr>
      <w:tab/>
    </w:r>
    <w:r>
      <w:rPr>
        <w:rFonts w:hint="cs"/>
        <w:sz w:val="16"/>
        <w:szCs w:val="16"/>
        <w:rtl/>
      </w:rPr>
      <w:tab/>
    </w:r>
    <w:r>
      <w:rPr>
        <w:rFonts w:hint="cs"/>
        <w:sz w:val="16"/>
        <w:szCs w:val="16"/>
        <w:rtl/>
      </w:rPr>
      <w:tab/>
    </w:r>
    <w:r w:rsidR="00C13C95">
      <w:rPr>
        <w:sz w:val="16"/>
        <w:szCs w:val="16"/>
        <w:rtl/>
      </w:rPr>
      <w:tab/>
    </w:r>
  </w:p>
  <w:p w:rsidR="007739D1" w:rsidRPr="007739D1" w:rsidRDefault="007739D1">
    <w:pPr>
      <w:pStyle w:val="10"/>
      <w:rPr>
        <w:rFonts w:ascii="mohammad bold art 1" w:hAnsi="mohammad bold art 1" w:cs="mohammad bold art 1"/>
        <w:sz w:val="16"/>
        <w:szCs w:val="16"/>
        <w:rtl/>
      </w:rPr>
    </w:pPr>
    <w:r w:rsidRPr="007739D1">
      <w:rPr>
        <w:rFonts w:ascii="mohammad bold art 1" w:hAnsi="mohammad bold art 1" w:cs="mohammad bold art 1"/>
        <w:sz w:val="16"/>
        <w:szCs w:val="16"/>
        <w:rtl/>
      </w:rPr>
      <w:t xml:space="preserve">        وزارة الداخلية</w:t>
    </w:r>
  </w:p>
  <w:p w:rsidR="007739D1" w:rsidRPr="007739D1" w:rsidRDefault="007739D1">
    <w:pPr>
      <w:pStyle w:val="10"/>
      <w:rPr>
        <w:sz w:val="16"/>
        <w:szCs w:val="16"/>
        <w:rtl/>
      </w:rPr>
    </w:pPr>
  </w:p>
  <w:p w:rsidR="007739D1" w:rsidRPr="007739D1" w:rsidRDefault="007739D1">
    <w:pPr>
      <w:pStyle w:val="10"/>
      <w:rPr>
        <w:rFonts w:ascii="mohammad bold art 1" w:hAnsi="mohammad bold art 1" w:cs="mohammad bold art 1"/>
        <w:sz w:val="16"/>
        <w:szCs w:val="16"/>
        <w:rtl/>
      </w:rPr>
    </w:pPr>
    <w:r w:rsidRPr="007739D1">
      <w:rPr>
        <w:rFonts w:ascii="mohammad bold art 1" w:hAnsi="mohammad bold art 1" w:cs="mohammad bold art 1"/>
        <w:sz w:val="16"/>
        <w:szCs w:val="16"/>
        <w:rtl/>
      </w:rPr>
      <w:t>المديرية العامة للدفاع المدني</w:t>
    </w:r>
  </w:p>
  <w:p w:rsidR="007739D1" w:rsidRPr="007739D1" w:rsidRDefault="007739D1">
    <w:pPr>
      <w:pStyle w:val="10"/>
      <w:rPr>
        <w:sz w:val="16"/>
        <w:szCs w:val="16"/>
        <w:rtl/>
      </w:rPr>
    </w:pPr>
  </w:p>
  <w:p w:rsidR="00A91848" w:rsidRPr="007739D1" w:rsidRDefault="007739D1">
    <w:pPr>
      <w:pStyle w:val="10"/>
      <w:rPr>
        <w:rFonts w:ascii="mohammad bold art 1" w:hAnsi="mohammad bold art 1" w:cs="mohammad bold art 1"/>
        <w:sz w:val="16"/>
        <w:szCs w:val="16"/>
        <w:rtl/>
      </w:rPr>
    </w:pPr>
    <w:r w:rsidRPr="007739D1">
      <w:rPr>
        <w:rFonts w:ascii="mohammad bold art 1" w:hAnsi="mohammad bold art 1" w:cs="mohammad bold art 1"/>
        <w:sz w:val="16"/>
        <w:szCs w:val="16"/>
        <w:rtl/>
      </w:rPr>
      <w:t xml:space="preserve">الإدارة العامة للأمن والحماية </w:t>
    </w:r>
  </w:p>
  <w:p w:rsidR="007739D1" w:rsidRPr="007739D1" w:rsidRDefault="007739D1">
    <w:pPr>
      <w:pStyle w:val="10"/>
      <w:rPr>
        <w:sz w:val="16"/>
        <w:szCs w:val="16"/>
        <w:rtl/>
      </w:rPr>
    </w:pPr>
    <w:r>
      <w:rPr>
        <w:rFonts w:hint="cs"/>
        <w:sz w:val="16"/>
        <w:szCs w:val="16"/>
        <w:rtl/>
      </w:rPr>
      <w:t xml:space="preserve">                                                    </w:t>
    </w:r>
  </w:p>
  <w:tbl>
    <w:tblPr>
      <w:tblpPr w:leftFromText="180" w:rightFromText="180" w:vertAnchor="text" w:horzAnchor="page" w:tblpX="3496" w:tblpY="-45"/>
      <w:bidiVisual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D9D9D9" w:themeFill="background1" w:themeFillShade="D9"/>
      <w:tblLook w:val="01E0" w:firstRow="1" w:lastRow="1" w:firstColumn="1" w:lastColumn="1" w:noHBand="0" w:noVBand="0"/>
    </w:tblPr>
    <w:tblGrid>
      <w:gridCol w:w="3402"/>
    </w:tblGrid>
    <w:tr w:rsidR="00E64ABC" w:rsidRPr="00CF1A69" w:rsidTr="00E64ABC">
      <w:trPr>
        <w:trHeight w:val="408"/>
      </w:trPr>
      <w:tc>
        <w:tcPr>
          <w:tcW w:w="3402" w:type="dxa"/>
          <w:shd w:val="clear" w:color="auto" w:fill="D9D9D9" w:themeFill="background1" w:themeFillShade="D9"/>
        </w:tcPr>
        <w:p w:rsidR="007739D1" w:rsidRPr="00E64ABC" w:rsidRDefault="007739D1" w:rsidP="007739D1">
          <w:pPr>
            <w:pStyle w:val="a6"/>
            <w:jc w:val="center"/>
            <w:rPr>
              <w:rFonts w:ascii="mohammad bold art 1" w:hAnsi="mohammad bold art 1" w:cs="mohammad bold art 1"/>
              <w:b/>
              <w:bCs/>
              <w:sz w:val="28"/>
              <w:szCs w:val="28"/>
              <w:rtl/>
            </w:rPr>
          </w:pPr>
          <w:r w:rsidRPr="00E64ABC">
            <w:rPr>
              <w:rFonts w:ascii="mohammad bold art 1" w:hAnsi="mohammad bold art 1" w:cs="mohammad bold art 1"/>
              <w:b/>
              <w:bCs/>
              <w:sz w:val="28"/>
              <w:szCs w:val="28"/>
              <w:rtl/>
            </w:rPr>
            <w:t>بطــاقة متغيب عــن العمــل</w:t>
          </w:r>
        </w:p>
      </w:tc>
    </w:tr>
  </w:tbl>
  <w:p w:rsidR="007739D1" w:rsidRPr="007739D1" w:rsidRDefault="007739D1">
    <w:pPr>
      <w:pStyle w:val="10"/>
      <w:rPr>
        <w:rFonts w:ascii="mohammad bold art 1" w:hAnsi="mohammad bold art 1" w:cs="mohammad bold art 1"/>
        <w:sz w:val="16"/>
        <w:szCs w:val="16"/>
        <w:rtl/>
      </w:rPr>
    </w:pPr>
    <w:r w:rsidRPr="007739D1">
      <w:rPr>
        <w:rFonts w:ascii="mohammad bold art 1" w:hAnsi="mohammad bold art 1" w:cs="mohammad bold art 1"/>
        <w:b/>
        <w:bCs/>
        <w:sz w:val="16"/>
        <w:szCs w:val="16"/>
        <w:rtl/>
      </w:rPr>
      <w:t xml:space="preserve">       إدارة أمن العاملين </w:t>
    </w:r>
    <w:r>
      <w:rPr>
        <w:rFonts w:hint="cs"/>
        <w:b/>
        <w:bCs/>
        <w:sz w:val="16"/>
        <w:szCs w:val="16"/>
        <w:rtl/>
      </w:rPr>
      <w:t xml:space="preserve">    </w:t>
    </w:r>
    <w:r>
      <w:rPr>
        <w:rFonts w:hint="cs"/>
        <w:sz w:val="16"/>
        <w:szCs w:val="16"/>
        <w:rtl/>
      </w:rPr>
      <w:t xml:space="preserve">  </w:t>
    </w:r>
    <w:r w:rsidR="002C1E5A">
      <w:rPr>
        <w:rFonts w:hint="cs"/>
        <w:sz w:val="16"/>
        <w:szCs w:val="16"/>
        <w:rtl/>
      </w:rPr>
      <w:t xml:space="preserve">                    </w:t>
    </w:r>
  </w:p>
  <w:p w:rsidR="007739D1" w:rsidRPr="007739D1" w:rsidRDefault="007739D1" w:rsidP="007739D1">
    <w:pPr>
      <w:pStyle w:val="10"/>
      <w:rPr>
        <w:b/>
        <w:bCs/>
        <w:sz w:val="16"/>
        <w:szCs w:val="16"/>
        <w:rtl/>
      </w:rPr>
    </w:pPr>
    <w:r w:rsidRPr="007739D1">
      <w:rPr>
        <w:rFonts w:hint="cs"/>
        <w:b/>
        <w:bCs/>
        <w:sz w:val="16"/>
        <w:szCs w:val="16"/>
        <w:rtl/>
      </w:rPr>
      <w:t xml:space="preserve">       </w:t>
    </w:r>
    <w:r>
      <w:rPr>
        <w:rFonts w:hint="cs"/>
        <w:b/>
        <w:bCs/>
        <w:sz w:val="16"/>
        <w:szCs w:val="16"/>
        <w:rtl/>
      </w:rPr>
      <w:t xml:space="preserve"> </w:t>
    </w:r>
  </w:p>
  <w:p w:rsidR="00FF40DA" w:rsidRPr="00FF40DA" w:rsidRDefault="001A171A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BF265B"/>
    <w:multiLevelType w:val="hybridMultilevel"/>
    <w:tmpl w:val="36E66478"/>
    <w:lvl w:ilvl="0" w:tplc="AAAE46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D74"/>
    <w:rsid w:val="000D1C60"/>
    <w:rsid w:val="0010390C"/>
    <w:rsid w:val="001053E6"/>
    <w:rsid w:val="0011143B"/>
    <w:rsid w:val="00141796"/>
    <w:rsid w:val="00174487"/>
    <w:rsid w:val="001A171A"/>
    <w:rsid w:val="001B2BE4"/>
    <w:rsid w:val="00200A0D"/>
    <w:rsid w:val="00207DC3"/>
    <w:rsid w:val="00235625"/>
    <w:rsid w:val="00241AD3"/>
    <w:rsid w:val="00264799"/>
    <w:rsid w:val="00266A1D"/>
    <w:rsid w:val="002914B8"/>
    <w:rsid w:val="002B62D9"/>
    <w:rsid w:val="002C1E5A"/>
    <w:rsid w:val="003054CD"/>
    <w:rsid w:val="00306306"/>
    <w:rsid w:val="003A2331"/>
    <w:rsid w:val="003B0957"/>
    <w:rsid w:val="003D4F3A"/>
    <w:rsid w:val="00424BF5"/>
    <w:rsid w:val="00441955"/>
    <w:rsid w:val="00484C89"/>
    <w:rsid w:val="00484E16"/>
    <w:rsid w:val="004854E9"/>
    <w:rsid w:val="004B1747"/>
    <w:rsid w:val="004E3EC2"/>
    <w:rsid w:val="00504902"/>
    <w:rsid w:val="00511BCB"/>
    <w:rsid w:val="00516B74"/>
    <w:rsid w:val="00524747"/>
    <w:rsid w:val="00524B1E"/>
    <w:rsid w:val="005A1BA8"/>
    <w:rsid w:val="005F7A8E"/>
    <w:rsid w:val="00641659"/>
    <w:rsid w:val="0065034D"/>
    <w:rsid w:val="00670715"/>
    <w:rsid w:val="006D6759"/>
    <w:rsid w:val="00710CE2"/>
    <w:rsid w:val="0077116A"/>
    <w:rsid w:val="007739D1"/>
    <w:rsid w:val="00773FE7"/>
    <w:rsid w:val="008658F8"/>
    <w:rsid w:val="00892B48"/>
    <w:rsid w:val="008A5419"/>
    <w:rsid w:val="00935D74"/>
    <w:rsid w:val="00941549"/>
    <w:rsid w:val="00950D6B"/>
    <w:rsid w:val="009644CD"/>
    <w:rsid w:val="009C0EFC"/>
    <w:rsid w:val="00B17925"/>
    <w:rsid w:val="00B20167"/>
    <w:rsid w:val="00B26A9F"/>
    <w:rsid w:val="00B26BAB"/>
    <w:rsid w:val="00C13C95"/>
    <w:rsid w:val="00C97195"/>
    <w:rsid w:val="00CA2D10"/>
    <w:rsid w:val="00CF1A69"/>
    <w:rsid w:val="00D1458D"/>
    <w:rsid w:val="00D54421"/>
    <w:rsid w:val="00D70797"/>
    <w:rsid w:val="00D90139"/>
    <w:rsid w:val="00DB3E73"/>
    <w:rsid w:val="00E5604D"/>
    <w:rsid w:val="00E64ABC"/>
    <w:rsid w:val="00F32A50"/>
    <w:rsid w:val="00F601C8"/>
    <w:rsid w:val="00F63879"/>
    <w:rsid w:val="00FC70A1"/>
    <w:rsid w:val="00FE7C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A1EF7F4"/>
  <w15:docId w15:val="{DBB105A1-BE7C-496E-8461-030BD4C0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4E3EC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7739D1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7739D1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7739D1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7739D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123-3C0B-4E81-B68A-ACDE7701A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4880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13</cp:revision>
  <cp:lastPrinted>2025-05-04T09:20:00Z</cp:lastPrinted>
  <dcterms:created xsi:type="dcterms:W3CDTF">2020-09-14T23:21:00Z</dcterms:created>
  <dcterms:modified xsi:type="dcterms:W3CDTF">2026-10-01T07:26:00Z</dcterms:modified>
</cp:coreProperties>
</file>