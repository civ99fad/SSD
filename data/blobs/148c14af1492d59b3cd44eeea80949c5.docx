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84C89" w:rsidRPr="008623C9" w:rsidRDefault="00C93B89" w:rsidP="00484C89">
      <w:pPr>
        <w:pStyle w:val="1"/>
        <w:tabs>
          <w:tab w:val="center" w:pos="5102"/>
        </w:tabs>
        <w:rPr>
          <w:rFonts w:ascii="ae_AlMateen" w:hAnsi="ae_AlMateen" w:cs="ae_AlMateen"/>
          <w:sz w:val="8"/>
          <w:szCs w:val="8"/>
          <w:rtl/>
        </w:rPr>
      </w:pPr>
      <w:r w:rsidRPr="006C792B">
        <w:rPr>
          <w:rFonts w:cs="Monotype Koufi"/>
          <w:noProof/>
          <w:sz w:val="18"/>
          <w:szCs w:val="20"/>
          <w:rtl/>
          <w:lang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6DFCBE5" wp14:editId="429DE1CA">
                <wp:simplePos x="0" y="0"/>
                <wp:positionH relativeFrom="column">
                  <wp:posOffset>-30480</wp:posOffset>
                </wp:positionH>
                <wp:positionV relativeFrom="paragraph">
                  <wp:posOffset>-1148080</wp:posOffset>
                </wp:positionV>
                <wp:extent cx="2592070" cy="899795"/>
                <wp:effectExtent l="0" t="0" r="0" b="0"/>
                <wp:wrapNone/>
                <wp:docPr id="6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92070" cy="8997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84C89" w:rsidRPr="009538F6" w:rsidRDefault="00484C89" w:rsidP="009538F6">
                            <w:pPr>
                              <w:spacing w:line="480" w:lineRule="auto"/>
                              <w:rPr>
                                <w:rFonts w:cs="mohammad bold art 1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6DFCBE5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left:0;text-align:left;margin-left:-2.4pt;margin-top:-90.4pt;width:204.1pt;height:70.8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" stroked="f">
                <v:textbox>
                  <w:txbxContent>
                    <w:p w:rsidR="00484C89" w:rsidRPr="009538F6" w:rsidRDefault="00484C89" w:rsidP="009538F6">
                      <w:pPr>
                        <w:spacing w:line="480" w:lineRule="auto"/>
                        <w:rPr>
                          <w:rFonts w:cs="mohammad bold art 1"/>
                          <w:b/>
                          <w:bCs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tbl>
      <w:tblPr>
        <w:bidiVisual/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shd w:val="clear" w:color="auto" w:fill="E0E0E0"/>
        <w:tblLook w:val="0000" w:firstRow="0" w:lastRow="0" w:firstColumn="0" w:lastColumn="0" w:noHBand="0" w:noVBand="0"/>
      </w:tblPr>
      <w:tblGrid>
        <w:gridCol w:w="5225"/>
      </w:tblGrid>
      <w:tr w:rsidR="00022434" w:rsidRPr="006C792B" w:rsidTr="003435CF">
        <w:trPr>
          <w:trHeight w:val="100"/>
          <w:jc w:val="center"/>
        </w:trPr>
        <w:tc>
          <w:tcPr>
            <w:tcW w:w="5225" w:type="dxa"/>
            <w:shd w:val="clear" w:color="auto" w:fill="E0E0E0"/>
          </w:tcPr>
          <w:p w:rsidR="00022434" w:rsidRPr="006C792B" w:rsidRDefault="00022434" w:rsidP="009538F6">
            <w:pPr>
              <w:spacing w:line="276" w:lineRule="auto"/>
              <w:jc w:val="center"/>
              <w:rPr>
                <w:rFonts w:ascii="mohammad bold art 1" w:hAnsi="mohammad bold art 1" w:cs="mohammad bold art 1"/>
                <w:b/>
                <w:bCs/>
                <w:sz w:val="22"/>
                <w:szCs w:val="22"/>
                <w:rtl/>
              </w:rPr>
            </w:pPr>
            <w:r w:rsidRPr="006C792B">
              <w:rPr>
                <w:rFonts w:ascii="mohammad bold art 1" w:hAnsi="mohammad bold art 1" w:cs="mohammad bold art 1"/>
                <w:b/>
                <w:bCs/>
                <w:sz w:val="22"/>
                <w:szCs w:val="22"/>
                <w:rtl/>
              </w:rPr>
              <w:t xml:space="preserve">نموذج ضبط محضر </w:t>
            </w:r>
            <w:r w:rsidR="007E2BB9" w:rsidRPr="006C792B">
              <w:rPr>
                <w:rFonts w:ascii="mohammad bold art 1" w:hAnsi="mohammad bold art 1" w:cs="mohammad bold art 1"/>
                <w:b/>
                <w:bCs/>
                <w:sz w:val="22"/>
                <w:szCs w:val="22"/>
                <w:rtl/>
              </w:rPr>
              <w:t xml:space="preserve">( </w:t>
            </w:r>
            <w:r w:rsidR="009538F6" w:rsidRPr="006C792B">
              <w:rPr>
                <w:rFonts w:ascii="mohammad bold art 1" w:hAnsi="mohammad bold art 1" w:cs="mohammad bold art 1"/>
                <w:b/>
                <w:bCs/>
                <w:sz w:val="22"/>
                <w:szCs w:val="22"/>
                <w:rtl/>
              </w:rPr>
              <w:t>غياب</w:t>
            </w:r>
            <w:r w:rsidR="007E2BB9" w:rsidRPr="006C792B">
              <w:rPr>
                <w:rFonts w:ascii="mohammad bold art 1" w:hAnsi="mohammad bold art 1" w:cs="mohammad bold art 1"/>
                <w:b/>
                <w:bCs/>
                <w:sz w:val="22"/>
                <w:szCs w:val="22"/>
                <w:rtl/>
              </w:rPr>
              <w:t xml:space="preserve"> )</w:t>
            </w:r>
          </w:p>
        </w:tc>
      </w:tr>
    </w:tbl>
    <w:p w:rsidR="00022434" w:rsidRPr="00056F4E" w:rsidRDefault="00022434" w:rsidP="00056F4E">
      <w:pPr>
        <w:spacing w:line="276" w:lineRule="auto"/>
        <w:jc w:val="center"/>
        <w:rPr>
          <w:rFonts w:cs="mohammad bold art 1"/>
          <w:b/>
          <w:bCs/>
          <w:sz w:val="2"/>
          <w:szCs w:val="2"/>
          <w:rtl/>
        </w:rPr>
      </w:pPr>
    </w:p>
    <w:tbl>
      <w:tblPr>
        <w:bidiVisual/>
        <w:tblW w:w="10390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1E0" w:firstRow="1" w:lastRow="1" w:firstColumn="1" w:lastColumn="1" w:noHBand="0" w:noVBand="0"/>
      </w:tblPr>
      <w:tblGrid>
        <w:gridCol w:w="3113"/>
        <w:gridCol w:w="1455"/>
        <w:gridCol w:w="1455"/>
        <w:gridCol w:w="1456"/>
        <w:gridCol w:w="2911"/>
      </w:tblGrid>
      <w:tr w:rsidR="00051D8C" w:rsidRPr="006C792B" w:rsidTr="00051D8C">
        <w:trPr>
          <w:trHeight w:val="300"/>
          <w:jc w:val="center"/>
        </w:trPr>
        <w:tc>
          <w:tcPr>
            <w:tcW w:w="3113" w:type="dxa"/>
            <w:shd w:val="clear" w:color="auto" w:fill="E0E0E0"/>
            <w:vAlign w:val="center"/>
          </w:tcPr>
          <w:p w:rsidR="00051D8C" w:rsidRPr="006C792B" w:rsidRDefault="00051D8C" w:rsidP="00056F4E">
            <w:pPr>
              <w:pStyle w:val="a6"/>
              <w:spacing w:line="276" w:lineRule="auto"/>
              <w:jc w:val="center"/>
              <w:rPr>
                <w:rFonts w:ascii="mohammad bold art 1" w:hAnsi="mohammad bold art 1" w:cs="mohammad bold art 1"/>
                <w:b/>
                <w:bCs/>
                <w:sz w:val="22"/>
                <w:szCs w:val="22"/>
                <w:rtl/>
              </w:rPr>
            </w:pPr>
            <w:r w:rsidRPr="006C792B">
              <w:rPr>
                <w:rFonts w:ascii="mohammad bold art 1" w:hAnsi="mohammad bold art 1" w:cs="mohammad bold art 1"/>
                <w:b/>
                <w:bCs/>
                <w:sz w:val="22"/>
                <w:szCs w:val="22"/>
                <w:rtl/>
              </w:rPr>
              <w:t>الاســـم</w:t>
            </w:r>
          </w:p>
        </w:tc>
        <w:tc>
          <w:tcPr>
            <w:tcW w:w="1455" w:type="dxa"/>
            <w:shd w:val="clear" w:color="auto" w:fill="E0E0E0"/>
            <w:vAlign w:val="center"/>
          </w:tcPr>
          <w:p w:rsidR="00051D8C" w:rsidRPr="006C792B" w:rsidRDefault="00051D8C" w:rsidP="00056F4E">
            <w:pPr>
              <w:pStyle w:val="a6"/>
              <w:spacing w:line="276" w:lineRule="auto"/>
              <w:jc w:val="center"/>
              <w:rPr>
                <w:rFonts w:ascii="mohammad bold art 1" w:hAnsi="mohammad bold art 1" w:cs="mohammad bold art 1"/>
                <w:b/>
                <w:bCs/>
                <w:sz w:val="22"/>
                <w:szCs w:val="22"/>
                <w:rtl/>
              </w:rPr>
            </w:pPr>
            <w:r w:rsidRPr="006C792B">
              <w:rPr>
                <w:rFonts w:ascii="mohammad bold art 1" w:hAnsi="mohammad bold art 1" w:cs="mohammad bold art 1"/>
                <w:b/>
                <w:bCs/>
                <w:sz w:val="22"/>
                <w:szCs w:val="22"/>
                <w:rtl/>
              </w:rPr>
              <w:t>الرتبـة</w:t>
            </w:r>
          </w:p>
        </w:tc>
        <w:tc>
          <w:tcPr>
            <w:tcW w:w="1455" w:type="dxa"/>
            <w:shd w:val="clear" w:color="auto" w:fill="E0E0E0"/>
            <w:vAlign w:val="center"/>
          </w:tcPr>
          <w:p w:rsidR="00051D8C" w:rsidRPr="006C792B" w:rsidRDefault="00051D8C" w:rsidP="00056F4E">
            <w:pPr>
              <w:pStyle w:val="a6"/>
              <w:spacing w:line="276" w:lineRule="auto"/>
              <w:jc w:val="center"/>
              <w:rPr>
                <w:rFonts w:ascii="mohammad bold art 1" w:hAnsi="mohammad bold art 1" w:cs="mohammad bold art 1"/>
                <w:b/>
                <w:bCs/>
                <w:sz w:val="22"/>
                <w:szCs w:val="22"/>
                <w:rtl/>
              </w:rPr>
            </w:pPr>
            <w:r w:rsidRPr="006C792B">
              <w:rPr>
                <w:rFonts w:ascii="mohammad bold art 1" w:hAnsi="mohammad bold art 1" w:cs="mohammad bold art 1"/>
                <w:b/>
                <w:bCs/>
                <w:sz w:val="22"/>
                <w:szCs w:val="22"/>
                <w:rtl/>
              </w:rPr>
              <w:t>الرقـم</w:t>
            </w:r>
          </w:p>
        </w:tc>
        <w:tc>
          <w:tcPr>
            <w:tcW w:w="1456" w:type="dxa"/>
            <w:shd w:val="clear" w:color="auto" w:fill="E0E0E0"/>
            <w:vAlign w:val="center"/>
          </w:tcPr>
          <w:p w:rsidR="00051D8C" w:rsidRPr="006C792B" w:rsidRDefault="00051D8C" w:rsidP="00056F4E">
            <w:pPr>
              <w:pStyle w:val="a6"/>
              <w:spacing w:line="276" w:lineRule="auto"/>
              <w:jc w:val="center"/>
              <w:rPr>
                <w:rFonts w:ascii="mohammad bold art 1" w:hAnsi="mohammad bold art 1" w:cs="mohammad bold art 1"/>
                <w:b/>
                <w:bCs/>
                <w:sz w:val="22"/>
                <w:szCs w:val="22"/>
                <w:rtl/>
              </w:rPr>
            </w:pPr>
            <w:r w:rsidRPr="006C792B">
              <w:rPr>
                <w:rFonts w:ascii="mohammad bold art 1" w:hAnsi="mohammad bold art 1" w:cs="mohammad bold art 1"/>
                <w:b/>
                <w:bCs/>
                <w:sz w:val="22"/>
                <w:szCs w:val="22"/>
                <w:rtl/>
              </w:rPr>
              <w:t>التخصص</w:t>
            </w:r>
          </w:p>
        </w:tc>
        <w:tc>
          <w:tcPr>
            <w:tcW w:w="2911" w:type="dxa"/>
            <w:shd w:val="clear" w:color="auto" w:fill="E0E0E0"/>
            <w:vAlign w:val="center"/>
          </w:tcPr>
          <w:p w:rsidR="00051D8C" w:rsidRPr="006C792B" w:rsidRDefault="00B70F0C" w:rsidP="00056F4E">
            <w:pPr>
              <w:pStyle w:val="a6"/>
              <w:spacing w:line="276" w:lineRule="auto"/>
              <w:jc w:val="center"/>
              <w:rPr>
                <w:rFonts w:ascii="mohammad bold art 1" w:hAnsi="mohammad bold art 1" w:cs="mohammad bold art 1"/>
                <w:b/>
                <w:bCs/>
                <w:sz w:val="22"/>
                <w:szCs w:val="22"/>
                <w:rtl/>
              </w:rPr>
            </w:pPr>
            <w:r w:rsidRPr="006C792B">
              <w:rPr>
                <w:rFonts w:ascii="mohammad bold art 1" w:hAnsi="mohammad bold art 1" w:cs="mohammad bold art 1"/>
                <w:b/>
                <w:bCs/>
                <w:sz w:val="22"/>
                <w:szCs w:val="22"/>
                <w:rtl/>
              </w:rPr>
              <w:t>المركز</w:t>
            </w:r>
          </w:p>
        </w:tc>
      </w:tr>
      <w:tr w:rsidR="009D4E29" w:rsidRPr="006C792B" w:rsidTr="00056F4E">
        <w:trPr>
          <w:trHeight w:val="315"/>
          <w:jc w:val="center"/>
        </w:trPr>
        <w:tc>
          <w:tcPr>
            <w:tcW w:w="3113" w:type="dxa"/>
            <w:tcBorders>
              <w:bottom w:val="single" w:sz="12" w:space="0" w:color="auto"/>
            </w:tcBorders>
            <w:shd w:val="clear" w:color="auto" w:fill="auto"/>
          </w:tcPr>
          <w:p w:rsidR="009D4E29" w:rsidRPr="006C792B" w:rsidRDefault="009D4E29" w:rsidP="00EB698B">
            <w:pPr>
              <w:pStyle w:val="a6"/>
              <w:spacing w:line="276" w:lineRule="auto"/>
              <w:jc w:val="center"/>
              <w:rPr>
                <w:rFonts w:asciiTheme="majorBidi" w:hAnsiTheme="majorBidi" w:cs="mohammad bold art 1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455" w:type="dxa"/>
            <w:tcBorders>
              <w:bottom w:val="single" w:sz="12" w:space="0" w:color="auto"/>
            </w:tcBorders>
            <w:shd w:val="clear" w:color="auto" w:fill="auto"/>
          </w:tcPr>
          <w:p w:rsidR="009D4E29" w:rsidRPr="006C792B" w:rsidRDefault="009D4E29" w:rsidP="00D463A9">
            <w:pPr>
              <w:pStyle w:val="a6"/>
              <w:spacing w:line="276" w:lineRule="auto"/>
              <w:jc w:val="center"/>
              <w:rPr>
                <w:rFonts w:asciiTheme="majorBidi" w:hAnsiTheme="majorBidi" w:cs="mohammad bold art 1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455" w:type="dxa"/>
            <w:tcBorders>
              <w:bottom w:val="single" w:sz="12" w:space="0" w:color="auto"/>
            </w:tcBorders>
            <w:shd w:val="clear" w:color="auto" w:fill="auto"/>
          </w:tcPr>
          <w:p w:rsidR="009D4E29" w:rsidRPr="006C792B" w:rsidRDefault="009D4E29" w:rsidP="009A52C8">
            <w:pPr>
              <w:pStyle w:val="a6"/>
              <w:spacing w:line="276" w:lineRule="auto"/>
              <w:jc w:val="center"/>
              <w:rPr>
                <w:rFonts w:asciiTheme="majorBidi" w:hAnsiTheme="majorBidi" w:cs="mohammad bold art 1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456" w:type="dxa"/>
            <w:tcBorders>
              <w:bottom w:val="single" w:sz="12" w:space="0" w:color="auto"/>
            </w:tcBorders>
            <w:shd w:val="clear" w:color="auto" w:fill="auto"/>
          </w:tcPr>
          <w:p w:rsidR="009D4E29" w:rsidRPr="006C792B" w:rsidRDefault="009D4E29" w:rsidP="009E01E0">
            <w:pPr>
              <w:pStyle w:val="a6"/>
              <w:spacing w:line="276" w:lineRule="auto"/>
              <w:jc w:val="center"/>
              <w:rPr>
                <w:rFonts w:asciiTheme="majorBidi" w:hAnsiTheme="majorBidi" w:cs="mohammad bold art 1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911" w:type="dxa"/>
            <w:tcBorders>
              <w:bottom w:val="single" w:sz="12" w:space="0" w:color="auto"/>
            </w:tcBorders>
            <w:shd w:val="clear" w:color="auto" w:fill="auto"/>
          </w:tcPr>
          <w:p w:rsidR="009D4E29" w:rsidRPr="006C792B" w:rsidRDefault="009D4E29" w:rsidP="00D463A9">
            <w:pPr>
              <w:pStyle w:val="a6"/>
              <w:spacing w:line="276" w:lineRule="auto"/>
              <w:jc w:val="center"/>
              <w:rPr>
                <w:rFonts w:asciiTheme="majorBidi" w:hAnsiTheme="majorBidi" w:cs="mohammad bold art 1"/>
                <w:b/>
                <w:bCs/>
                <w:sz w:val="18"/>
                <w:szCs w:val="18"/>
                <w:rtl/>
              </w:rPr>
            </w:pPr>
          </w:p>
        </w:tc>
      </w:tr>
    </w:tbl>
    <w:p w:rsidR="00056F4E" w:rsidRPr="006C792B" w:rsidRDefault="00056F4E" w:rsidP="00056F4E">
      <w:pPr>
        <w:pStyle w:val="a6"/>
        <w:spacing w:line="276" w:lineRule="auto"/>
        <w:jc w:val="both"/>
        <w:rPr>
          <w:rFonts w:cs="mohammad bold art 1"/>
          <w:b/>
          <w:bCs/>
          <w:sz w:val="8"/>
          <w:szCs w:val="8"/>
          <w:rtl/>
        </w:rPr>
      </w:pPr>
    </w:p>
    <w:p w:rsidR="00022434" w:rsidRPr="006C792B" w:rsidRDefault="007E2BB9" w:rsidP="009538F6">
      <w:pPr>
        <w:pStyle w:val="a6"/>
        <w:spacing w:line="276" w:lineRule="auto"/>
        <w:jc w:val="both"/>
        <w:rPr>
          <w:rFonts w:ascii="mohammad bold art 1" w:hAnsi="mohammad bold art 1" w:cs="mohammad bold art 1"/>
          <w:b/>
          <w:bCs/>
          <w:sz w:val="22"/>
          <w:szCs w:val="22"/>
          <w:rtl/>
        </w:rPr>
      </w:pPr>
      <w:r w:rsidRPr="006C792B">
        <w:rPr>
          <w:rFonts w:ascii="mohammad bold art 1" w:hAnsi="mohammad bold art 1" w:cs="mohammad bold art 1"/>
          <w:b/>
          <w:bCs/>
          <w:sz w:val="22"/>
          <w:szCs w:val="22"/>
          <w:rtl/>
        </w:rPr>
        <w:t xml:space="preserve">إن الموضحة هويته </w:t>
      </w:r>
      <w:proofErr w:type="spellStart"/>
      <w:r w:rsidRPr="006C792B">
        <w:rPr>
          <w:rFonts w:ascii="mohammad bold art 1" w:hAnsi="mohammad bold art 1" w:cs="mohammad bold art 1"/>
          <w:b/>
          <w:bCs/>
          <w:sz w:val="22"/>
          <w:szCs w:val="22"/>
          <w:rtl/>
        </w:rPr>
        <w:t>بعاليه</w:t>
      </w:r>
      <w:proofErr w:type="spellEnd"/>
      <w:r w:rsidRPr="006C792B">
        <w:rPr>
          <w:rFonts w:ascii="mohammad bold art 1" w:hAnsi="mohammad bold art 1" w:cs="mohammad bold art 1"/>
          <w:b/>
          <w:bCs/>
          <w:sz w:val="22"/>
          <w:szCs w:val="22"/>
          <w:rtl/>
        </w:rPr>
        <w:t xml:space="preserve"> قد</w:t>
      </w:r>
      <w:r w:rsidR="00056F4E" w:rsidRPr="006C792B">
        <w:rPr>
          <w:rFonts w:cs="mohammad bold art 1" w:hint="cs"/>
          <w:b/>
          <w:bCs/>
          <w:sz w:val="22"/>
          <w:szCs w:val="22"/>
          <w:rtl/>
        </w:rPr>
        <w:t xml:space="preserve"> </w:t>
      </w:r>
      <w:r w:rsidRPr="006C792B">
        <w:rPr>
          <w:rFonts w:ascii="mohammad bold art 1" w:hAnsi="mohammad bold art 1" w:cs="mohammad bold art 1"/>
          <w:b/>
          <w:bCs/>
          <w:sz w:val="22"/>
          <w:szCs w:val="22"/>
          <w:rtl/>
        </w:rPr>
        <w:t>(</w:t>
      </w:r>
      <w:r w:rsidR="00056F4E" w:rsidRPr="006C792B">
        <w:rPr>
          <w:rFonts w:cs="mohammad bold art 1" w:hint="cs"/>
          <w:b/>
          <w:bCs/>
          <w:sz w:val="22"/>
          <w:szCs w:val="22"/>
          <w:rtl/>
        </w:rPr>
        <w:t xml:space="preserve"> </w:t>
      </w:r>
      <w:r w:rsidR="009538F6" w:rsidRPr="006C792B">
        <w:rPr>
          <w:rFonts w:ascii="mohammad bold art 1" w:hAnsi="mohammad bold art 1" w:cs="mohammad bold art 1"/>
          <w:b/>
          <w:bCs/>
          <w:sz w:val="22"/>
          <w:szCs w:val="22"/>
          <w:rtl/>
        </w:rPr>
        <w:t>تغيب</w:t>
      </w:r>
      <w:r w:rsidRPr="006C792B">
        <w:rPr>
          <w:rFonts w:ascii="mohammad bold art 1" w:hAnsi="mohammad bold art 1" w:cs="mohammad bold art 1"/>
          <w:b/>
          <w:bCs/>
          <w:sz w:val="22"/>
          <w:szCs w:val="22"/>
          <w:rtl/>
        </w:rPr>
        <w:t xml:space="preserve"> )</w:t>
      </w:r>
      <w:r w:rsidR="00022434" w:rsidRPr="006C792B">
        <w:rPr>
          <w:rFonts w:ascii="mohammad bold art 1" w:hAnsi="mohammad bold art 1" w:cs="mohammad bold art 1"/>
          <w:b/>
          <w:bCs/>
          <w:sz w:val="22"/>
          <w:szCs w:val="22"/>
          <w:rtl/>
        </w:rPr>
        <w:t xml:space="preserve"> عن عمله الوظيفي الر</w:t>
      </w:r>
      <w:r w:rsidR="009E01E0" w:rsidRPr="006C792B">
        <w:rPr>
          <w:rFonts w:ascii="mohammad bold art 1" w:hAnsi="mohammad bold art 1" w:cs="mohammad bold art 1"/>
          <w:b/>
          <w:bCs/>
          <w:sz w:val="22"/>
          <w:szCs w:val="22"/>
          <w:rtl/>
        </w:rPr>
        <w:t>سمي لمدة</w:t>
      </w:r>
      <w:r w:rsidR="00FD5BF3">
        <w:rPr>
          <w:rFonts w:cs="mohammad bold art 1" w:hint="cs"/>
          <w:b/>
          <w:bCs/>
          <w:sz w:val="22"/>
          <w:szCs w:val="22"/>
          <w:rtl/>
        </w:rPr>
        <w:t xml:space="preserve"> </w:t>
      </w:r>
      <w:r w:rsidR="00CF0912" w:rsidRPr="006C792B">
        <w:rPr>
          <w:rFonts w:ascii="mohammad bold art 1" w:hAnsi="mohammad bold art 1" w:cs="mohammad bold art 1"/>
          <w:b/>
          <w:bCs/>
          <w:sz w:val="22"/>
          <w:szCs w:val="22"/>
          <w:rtl/>
        </w:rPr>
        <w:t>((</w:t>
      </w:r>
      <w:r w:rsidR="009538F6" w:rsidRPr="006C792B">
        <w:rPr>
          <w:rFonts w:ascii="mohammad bold art 1" w:hAnsi="mohammad bold art 1" w:cs="mohammad bold art 1"/>
          <w:b/>
          <w:bCs/>
          <w:sz w:val="22"/>
          <w:szCs w:val="22"/>
          <w:rtl/>
        </w:rPr>
        <w:t>24 ساعة</w:t>
      </w:r>
      <w:r w:rsidR="00CF0912" w:rsidRPr="006C792B">
        <w:rPr>
          <w:rFonts w:ascii="mohammad bold art 1" w:hAnsi="mohammad bold art 1" w:cs="mohammad bold art 1"/>
          <w:b/>
          <w:bCs/>
          <w:sz w:val="22"/>
          <w:szCs w:val="22"/>
          <w:rtl/>
        </w:rPr>
        <w:t xml:space="preserve">))  </w:t>
      </w:r>
      <w:r w:rsidR="00051D8C" w:rsidRPr="006C792B">
        <w:rPr>
          <w:rFonts w:cs="mohammad bold art 1" w:hint="cs"/>
          <w:b/>
          <w:bCs/>
          <w:sz w:val="22"/>
          <w:szCs w:val="22"/>
          <w:rtl/>
        </w:rPr>
        <w:br/>
      </w:r>
      <w:r w:rsidR="00022434" w:rsidRPr="006C792B">
        <w:rPr>
          <w:rFonts w:ascii="mohammad bold art 1" w:hAnsi="mohammad bold art 1" w:cs="mohammad bold art 1"/>
          <w:b/>
          <w:bCs/>
          <w:sz w:val="22"/>
          <w:szCs w:val="22"/>
          <w:rtl/>
        </w:rPr>
        <w:t xml:space="preserve"> وكان ذلك </w:t>
      </w:r>
      <w:r w:rsidR="009538F6" w:rsidRPr="006C792B">
        <w:rPr>
          <w:rFonts w:ascii="mohammad bold art 1" w:hAnsi="mohammad bold art 1" w:cs="mohammad bold art 1"/>
          <w:b/>
          <w:bCs/>
          <w:sz w:val="22"/>
          <w:szCs w:val="22"/>
          <w:rtl/>
        </w:rPr>
        <w:t>الغياب</w:t>
      </w:r>
      <w:r w:rsidR="00022434" w:rsidRPr="006C792B">
        <w:rPr>
          <w:rFonts w:cs="mohammad bold art 1"/>
          <w:b/>
          <w:bCs/>
          <w:sz w:val="22"/>
          <w:szCs w:val="22"/>
          <w:rtl/>
        </w:rPr>
        <w:t xml:space="preserve"> </w:t>
      </w:r>
      <w:r w:rsidR="003276A7" w:rsidRPr="006C792B">
        <w:rPr>
          <w:rFonts w:ascii="mohammad bold art 1" w:hAnsi="mohammad bold art 1" w:cs="mohammad bold art 1"/>
          <w:b/>
          <w:bCs/>
          <w:sz w:val="22"/>
          <w:szCs w:val="22"/>
          <w:rtl/>
        </w:rPr>
        <w:t xml:space="preserve">حسب البيانات التالية </w:t>
      </w:r>
      <w:r w:rsidR="00022434" w:rsidRPr="006C792B">
        <w:rPr>
          <w:rFonts w:ascii="mohammad bold art 1" w:hAnsi="mohammad bold art 1" w:cs="mohammad bold art 1"/>
          <w:b/>
          <w:bCs/>
          <w:sz w:val="22"/>
          <w:szCs w:val="22"/>
          <w:rtl/>
        </w:rPr>
        <w:t>:-</w:t>
      </w:r>
    </w:p>
    <w:tbl>
      <w:tblPr>
        <w:bidiVisual/>
        <w:tblW w:w="10367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2" w:space="0" w:color="auto"/>
          <w:insideV w:val="single" w:sz="2" w:space="0" w:color="auto"/>
        </w:tblBorders>
        <w:shd w:val="clear" w:color="auto" w:fill="E0E0E0"/>
        <w:tblLook w:val="01E0" w:firstRow="1" w:lastRow="1" w:firstColumn="1" w:lastColumn="1" w:noHBand="0" w:noVBand="0"/>
      </w:tblPr>
      <w:tblGrid>
        <w:gridCol w:w="5236"/>
        <w:gridCol w:w="5131"/>
      </w:tblGrid>
      <w:tr w:rsidR="003276A7" w:rsidRPr="006C792B" w:rsidTr="00B70F0C">
        <w:trPr>
          <w:trHeight w:val="50"/>
          <w:jc w:val="center"/>
        </w:trPr>
        <w:tc>
          <w:tcPr>
            <w:tcW w:w="523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E0E0E0"/>
          </w:tcPr>
          <w:p w:rsidR="003276A7" w:rsidRPr="006C792B" w:rsidRDefault="003276A7" w:rsidP="00056F4E">
            <w:pPr>
              <w:pStyle w:val="a6"/>
              <w:spacing w:line="276" w:lineRule="auto"/>
              <w:jc w:val="center"/>
              <w:rPr>
                <w:rFonts w:ascii="mohammad bold art 1" w:hAnsi="mohammad bold art 1" w:cs="mohammad bold art 1"/>
                <w:b/>
                <w:bCs/>
                <w:sz w:val="22"/>
                <w:szCs w:val="22"/>
                <w:rtl/>
              </w:rPr>
            </w:pPr>
            <w:r w:rsidRPr="006C792B">
              <w:rPr>
                <w:rFonts w:ascii="mohammad bold art 1" w:hAnsi="mohammad bold art 1" w:cs="mohammad bold art 1"/>
                <w:b/>
                <w:bCs/>
                <w:sz w:val="22"/>
                <w:szCs w:val="22"/>
                <w:rtl/>
              </w:rPr>
              <w:t>اليوم</w:t>
            </w:r>
          </w:p>
        </w:tc>
        <w:tc>
          <w:tcPr>
            <w:tcW w:w="513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E0E0E0"/>
          </w:tcPr>
          <w:p w:rsidR="003276A7" w:rsidRPr="006C792B" w:rsidRDefault="003276A7" w:rsidP="00056F4E">
            <w:pPr>
              <w:pStyle w:val="a6"/>
              <w:spacing w:line="276" w:lineRule="auto"/>
              <w:jc w:val="center"/>
              <w:rPr>
                <w:rFonts w:ascii="mohammad bold art 1" w:hAnsi="mohammad bold art 1" w:cs="mohammad bold art 1"/>
                <w:b/>
                <w:bCs/>
                <w:sz w:val="22"/>
                <w:szCs w:val="22"/>
                <w:rtl/>
              </w:rPr>
            </w:pPr>
            <w:r w:rsidRPr="006C792B">
              <w:rPr>
                <w:rFonts w:ascii="mohammad bold art 1" w:hAnsi="mohammad bold art 1" w:cs="mohammad bold art 1"/>
                <w:b/>
                <w:bCs/>
                <w:sz w:val="22"/>
                <w:szCs w:val="22"/>
                <w:rtl/>
              </w:rPr>
              <w:t>التاريخ</w:t>
            </w:r>
          </w:p>
        </w:tc>
      </w:tr>
      <w:tr w:rsidR="0051229B" w:rsidRPr="006C792B" w:rsidTr="00B70F0C">
        <w:trPr>
          <w:trHeight w:val="75"/>
          <w:jc w:val="center"/>
        </w:trPr>
        <w:tc>
          <w:tcPr>
            <w:tcW w:w="5236" w:type="dxa"/>
            <w:tcBorders>
              <w:top w:val="single" w:sz="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/>
          </w:tcPr>
          <w:p w:rsidR="006248F1" w:rsidRPr="006C792B" w:rsidRDefault="006248F1" w:rsidP="00D463A9">
            <w:pPr>
              <w:pStyle w:val="a6"/>
              <w:spacing w:line="276" w:lineRule="auto"/>
              <w:jc w:val="center"/>
              <w:rPr>
                <w:rFonts w:asciiTheme="majorBidi" w:hAnsiTheme="majorBidi" w:cs="mohammad bold art 1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5131" w:type="dxa"/>
            <w:tcBorders>
              <w:top w:val="single" w:sz="2" w:space="0" w:color="auto"/>
              <w:left w:val="single" w:sz="12" w:space="0" w:color="auto"/>
              <w:bottom w:val="single" w:sz="12" w:space="0" w:color="auto"/>
            </w:tcBorders>
            <w:shd w:val="clear" w:color="auto" w:fill="FFFFFF"/>
          </w:tcPr>
          <w:p w:rsidR="0051229B" w:rsidRPr="006C792B" w:rsidRDefault="0051229B" w:rsidP="00D463A9">
            <w:pPr>
              <w:pStyle w:val="a6"/>
              <w:spacing w:line="276" w:lineRule="auto"/>
              <w:jc w:val="center"/>
              <w:rPr>
                <w:rFonts w:asciiTheme="majorBidi" w:hAnsiTheme="majorBidi" w:cs="mohammad bold art 1"/>
                <w:b/>
                <w:bCs/>
                <w:sz w:val="22"/>
                <w:szCs w:val="22"/>
                <w:rtl/>
              </w:rPr>
            </w:pPr>
          </w:p>
        </w:tc>
      </w:tr>
    </w:tbl>
    <w:p w:rsidR="00056F4E" w:rsidRPr="006C792B" w:rsidRDefault="00056F4E" w:rsidP="00056F4E">
      <w:pPr>
        <w:pStyle w:val="a6"/>
        <w:spacing w:line="276" w:lineRule="auto"/>
        <w:rPr>
          <w:rFonts w:cs="mohammad bold art 1"/>
          <w:b/>
          <w:bCs/>
          <w:sz w:val="6"/>
          <w:szCs w:val="6"/>
          <w:rtl/>
        </w:rPr>
      </w:pPr>
    </w:p>
    <w:p w:rsidR="00022434" w:rsidRPr="006C792B" w:rsidRDefault="00022434" w:rsidP="00056F4E">
      <w:pPr>
        <w:pStyle w:val="a6"/>
        <w:spacing w:line="276" w:lineRule="auto"/>
        <w:rPr>
          <w:rFonts w:ascii="mohammad bold art 1" w:hAnsi="mohammad bold art 1" w:cs="mohammad bold art 1"/>
          <w:b/>
          <w:bCs/>
          <w:sz w:val="22"/>
          <w:szCs w:val="22"/>
          <w:rtl/>
        </w:rPr>
      </w:pPr>
      <w:r w:rsidRPr="006C792B">
        <w:rPr>
          <w:rFonts w:ascii="mohammad bold art 1" w:hAnsi="mohammad bold art 1" w:cs="mohammad bold art 1"/>
          <w:b/>
          <w:bCs/>
          <w:sz w:val="22"/>
          <w:szCs w:val="22"/>
          <w:rtl/>
        </w:rPr>
        <w:t xml:space="preserve">وعند مناقشة المذكور </w:t>
      </w:r>
      <w:proofErr w:type="gramStart"/>
      <w:r w:rsidRPr="006C792B">
        <w:rPr>
          <w:rFonts w:ascii="mohammad bold art 1" w:hAnsi="mohammad bold art 1" w:cs="mohammad bold art 1"/>
          <w:b/>
          <w:bCs/>
          <w:sz w:val="22"/>
          <w:szCs w:val="22"/>
          <w:rtl/>
        </w:rPr>
        <w:t>((</w:t>
      </w:r>
      <w:r w:rsidR="00056F4E" w:rsidRPr="006C792B">
        <w:rPr>
          <w:rFonts w:cs="mohammad bold art 1" w:hint="cs"/>
          <w:b/>
          <w:bCs/>
          <w:sz w:val="22"/>
          <w:szCs w:val="22"/>
          <w:rtl/>
        </w:rPr>
        <w:t xml:space="preserve"> </w:t>
      </w:r>
      <w:r w:rsidRPr="006C792B">
        <w:rPr>
          <w:rFonts w:ascii="mohammad bold art 1" w:hAnsi="mohammad bold art 1" w:cs="mohammad bold art 1"/>
          <w:b/>
          <w:bCs/>
          <w:sz w:val="22"/>
          <w:szCs w:val="22"/>
          <w:rtl/>
        </w:rPr>
        <w:t>شفهياً</w:t>
      </w:r>
      <w:proofErr w:type="gramEnd"/>
      <w:r w:rsidR="00056F4E" w:rsidRPr="006C792B">
        <w:rPr>
          <w:rFonts w:cs="mohammad bold art 1" w:hint="cs"/>
          <w:b/>
          <w:bCs/>
          <w:sz w:val="22"/>
          <w:szCs w:val="22"/>
          <w:rtl/>
        </w:rPr>
        <w:t xml:space="preserve"> </w:t>
      </w:r>
      <w:r w:rsidRPr="006C792B">
        <w:rPr>
          <w:rFonts w:ascii="mohammad bold art 1" w:hAnsi="mohammad bold art 1" w:cs="mohammad bold art 1"/>
          <w:b/>
          <w:bCs/>
          <w:sz w:val="22"/>
          <w:szCs w:val="22"/>
          <w:rtl/>
        </w:rPr>
        <w:t>)) للوقوف على أسباب ومبررات تلك الحالة أفاد بالات:-</w:t>
      </w:r>
    </w:p>
    <w:p w:rsidR="00200D7C" w:rsidRPr="00200D7C" w:rsidRDefault="00D463A9" w:rsidP="00DA3850">
      <w:pPr>
        <w:pStyle w:val="a6"/>
        <w:spacing w:line="276" w:lineRule="auto"/>
        <w:rPr>
          <w:rFonts w:ascii="mohammad bold art 1" w:hAnsi="mohammad bold art 1" w:cs="mohammad bold art 1"/>
          <w:b/>
          <w:bCs/>
          <w:sz w:val="20"/>
          <w:szCs w:val="20"/>
          <w:rtl/>
        </w:rPr>
      </w:pPr>
      <w:r>
        <w:rPr>
          <w:rFonts w:ascii="mohammad bold art 1" w:hAnsi="mohammad bold art 1" w:cs="mohammad bold art 1"/>
          <w:b/>
          <w:bCs/>
          <w:sz w:val="22"/>
          <w:szCs w:val="22"/>
          <w:rtl/>
        </w:rPr>
        <w:t>لم يتم الرد</w:t>
      </w:r>
    </w:p>
    <w:p w:rsidR="00056F4E" w:rsidRDefault="00056F4E" w:rsidP="00056F4E">
      <w:pPr>
        <w:pStyle w:val="a6"/>
        <w:spacing w:line="276" w:lineRule="auto"/>
        <w:rPr>
          <w:rFonts w:cs="mohammad bold art 1"/>
          <w:b/>
          <w:bCs/>
          <w:sz w:val="8"/>
          <w:szCs w:val="8"/>
          <w:rtl/>
        </w:rPr>
      </w:pPr>
    </w:p>
    <w:p w:rsidR="001232E7" w:rsidRPr="006C792B" w:rsidRDefault="001232E7" w:rsidP="00056F4E">
      <w:pPr>
        <w:pStyle w:val="a6"/>
        <w:spacing w:line="276" w:lineRule="auto"/>
        <w:rPr>
          <w:rFonts w:cs="mohammad bold art 1"/>
          <w:b/>
          <w:bCs/>
          <w:sz w:val="6"/>
          <w:szCs w:val="6"/>
          <w:rtl/>
        </w:rPr>
      </w:pPr>
    </w:p>
    <w:p w:rsidR="00B70F0C" w:rsidRPr="006C792B" w:rsidRDefault="009B3E0F" w:rsidP="00056F4E">
      <w:pPr>
        <w:pStyle w:val="a6"/>
        <w:spacing w:line="276" w:lineRule="auto"/>
        <w:rPr>
          <w:rFonts w:ascii="mohammad bold art 1" w:hAnsi="mohammad bold art 1" w:cs="mohammad bold art 1"/>
          <w:b/>
          <w:bCs/>
          <w:sz w:val="22"/>
          <w:szCs w:val="22"/>
          <w:rtl/>
        </w:rPr>
      </w:pPr>
      <w:r w:rsidRPr="006C792B">
        <w:rPr>
          <w:rFonts w:cs="mohammad bold art 1" w:hint="cs"/>
          <w:b/>
          <w:bCs/>
          <w:sz w:val="18"/>
          <w:szCs w:val="18"/>
          <w:rtl/>
        </w:rPr>
        <w:t xml:space="preserve"> </w:t>
      </w:r>
      <w:r w:rsidR="00022434" w:rsidRPr="006C792B">
        <w:rPr>
          <w:rFonts w:ascii="mohammad bold art 1" w:hAnsi="mohammad bold art 1" w:cs="mohammad bold art 1"/>
          <w:b/>
          <w:bCs/>
          <w:sz w:val="22"/>
          <w:szCs w:val="22"/>
          <w:rtl/>
        </w:rPr>
        <w:t>ومن خلال إفادة المذكور عن أسباب تلك الحالة كان رأينا:</w:t>
      </w:r>
    </w:p>
    <w:p w:rsidR="00022434" w:rsidRPr="006C792B" w:rsidRDefault="00970890" w:rsidP="00D463A9">
      <w:pPr>
        <w:pStyle w:val="a6"/>
        <w:spacing w:line="276" w:lineRule="auto"/>
        <w:jc w:val="center"/>
        <w:rPr>
          <w:rFonts w:ascii="mohammad bold art 1" w:hAnsi="mohammad bold art 1" w:cs="mohammad bold art 1"/>
          <w:b/>
          <w:bCs/>
          <w:sz w:val="22"/>
          <w:szCs w:val="22"/>
          <w:rtl/>
        </w:rPr>
      </w:pPr>
      <w:r>
        <w:rPr>
          <w:rFonts w:cs="mohammad bold art 1"/>
          <w:b/>
          <w:bCs/>
          <w:sz w:val="22"/>
          <w:szCs w:val="22"/>
        </w:rPr>
        <w:sym w:font="Wingdings" w:char="F0A8"/>
      </w:r>
      <w:r w:rsidR="00022434" w:rsidRPr="006C792B">
        <w:rPr>
          <w:rFonts w:ascii="mohammad bold art 1" w:hAnsi="mohammad bold art 1" w:cs="mohammad bold art 1"/>
          <w:b/>
          <w:bCs/>
          <w:sz w:val="22"/>
          <w:szCs w:val="22"/>
          <w:rtl/>
        </w:rPr>
        <w:t xml:space="preserve"> ان تلك الأسباب مقنعة </w:t>
      </w:r>
      <w:r w:rsidR="00056F4E" w:rsidRPr="006C792B">
        <w:rPr>
          <w:rFonts w:cs="mohammad bold art 1" w:hint="cs"/>
          <w:b/>
          <w:bCs/>
          <w:sz w:val="22"/>
          <w:szCs w:val="22"/>
          <w:rtl/>
        </w:rPr>
        <w:t xml:space="preserve">     </w:t>
      </w:r>
      <w:r w:rsidR="00D463A9">
        <w:rPr>
          <w:rFonts w:cs="mohammad bold art 1"/>
          <w:b/>
          <w:bCs/>
          <w:sz w:val="22"/>
          <w:szCs w:val="22"/>
        </w:rPr>
        <w:sym w:font="Wingdings 2" w:char="F052"/>
      </w:r>
      <w:r w:rsidR="00022434" w:rsidRPr="006C792B">
        <w:rPr>
          <w:rFonts w:ascii="mohammad bold art 1" w:hAnsi="mohammad bold art 1" w:cs="mohammad bold art 1"/>
          <w:b/>
          <w:bCs/>
          <w:sz w:val="22"/>
          <w:szCs w:val="22"/>
          <w:rtl/>
        </w:rPr>
        <w:t xml:space="preserve"> ان تلك الأسباب غير مقنعة</w:t>
      </w:r>
    </w:p>
    <w:p w:rsidR="00022434" w:rsidRPr="006C792B" w:rsidRDefault="00022434" w:rsidP="00056F4E">
      <w:pPr>
        <w:pStyle w:val="a6"/>
        <w:spacing w:line="276" w:lineRule="auto"/>
        <w:jc w:val="center"/>
        <w:rPr>
          <w:rFonts w:ascii="mohammad bold art 1" w:hAnsi="mohammad bold art 1" w:cs="mohammad bold art 1"/>
          <w:b/>
          <w:bCs/>
          <w:sz w:val="22"/>
          <w:szCs w:val="22"/>
          <w:rtl/>
        </w:rPr>
      </w:pPr>
      <w:r w:rsidRPr="006C792B">
        <w:rPr>
          <w:rFonts w:ascii="mohammad bold art 1" w:hAnsi="mohammad bold art 1" w:cs="mohammad bold art 1"/>
          <w:b/>
          <w:bCs/>
          <w:sz w:val="22"/>
          <w:szCs w:val="22"/>
          <w:rtl/>
        </w:rPr>
        <w:t>وحفظاً للواقع جرى تحرير</w:t>
      </w:r>
      <w:r w:rsidRPr="006C792B">
        <w:rPr>
          <w:rFonts w:ascii="mohammad bold art 1" w:hAnsi="mohammad bold art 1" w:cs="mohammad bold art 1"/>
          <w:b/>
          <w:bCs/>
          <w:sz w:val="22"/>
          <w:szCs w:val="22"/>
          <w:rtl/>
        </w:rPr>
        <w:t>ه</w:t>
      </w:r>
      <w:r w:rsidRPr="006C792B">
        <w:rPr>
          <w:rFonts w:ascii="mohammad bold art 1" w:hAnsi="mohammad bold art 1" w:cs="mohammad bold art 1"/>
          <w:b/>
          <w:bCs/>
          <w:sz w:val="22"/>
          <w:szCs w:val="22"/>
          <w:rtl/>
        </w:rPr>
        <w:t xml:space="preserve"> ،،،،،،</w:t>
      </w:r>
    </w:p>
    <w:p w:rsidR="00051D8C" w:rsidRPr="006C792B" w:rsidRDefault="00B70F0C" w:rsidP="00AB09D2">
      <w:pPr>
        <w:pStyle w:val="a6"/>
        <w:spacing w:line="276" w:lineRule="auto"/>
        <w:rPr>
          <w:rFonts w:ascii="mohammad bold art 1" w:hAnsi="mohammad bold art 1" w:cs="mohammad bold art 1"/>
          <w:b/>
          <w:bCs/>
          <w:sz w:val="20"/>
          <w:szCs w:val="20"/>
          <w:rtl/>
        </w:rPr>
      </w:pPr>
      <w:r w:rsidRPr="006C792B">
        <w:rPr>
          <w:rFonts w:cs="mohammad bold art 1" w:hint="cs"/>
          <w:b/>
          <w:bCs/>
          <w:sz w:val="20"/>
          <w:szCs w:val="20"/>
          <w:rtl/>
        </w:rPr>
        <w:t xml:space="preserve">   </w:t>
      </w:r>
      <w:r w:rsidR="009B3E0F" w:rsidRPr="006C792B">
        <w:rPr>
          <w:rFonts w:cs="mohammad bold art 1" w:hint="cs"/>
          <w:b/>
          <w:bCs/>
          <w:sz w:val="20"/>
          <w:szCs w:val="20"/>
          <w:rtl/>
        </w:rPr>
        <w:t xml:space="preserve">    </w:t>
      </w:r>
      <w:r w:rsidR="001232E7">
        <w:rPr>
          <w:rFonts w:cs="mohammad bold art 1" w:hint="cs"/>
          <w:b/>
          <w:bCs/>
          <w:sz w:val="22"/>
          <w:szCs w:val="22"/>
          <w:rtl/>
        </w:rPr>
        <w:t xml:space="preserve">                       </w:t>
      </w:r>
      <w:r w:rsidR="009B3E0F" w:rsidRPr="006C792B">
        <w:rPr>
          <w:rFonts w:cs="mohammad bold art 1" w:hint="cs"/>
          <w:b/>
          <w:bCs/>
          <w:sz w:val="22"/>
          <w:szCs w:val="22"/>
          <w:rtl/>
        </w:rPr>
        <w:t xml:space="preserve">           </w:t>
      </w:r>
      <w:r w:rsidRPr="006C792B">
        <w:rPr>
          <w:rFonts w:cs="mohammad bold art 1" w:hint="cs"/>
          <w:b/>
          <w:bCs/>
          <w:sz w:val="22"/>
          <w:szCs w:val="22"/>
          <w:rtl/>
        </w:rPr>
        <w:t xml:space="preserve">                                   </w:t>
      </w:r>
      <w:r w:rsidR="009B3E0F" w:rsidRPr="006C792B">
        <w:rPr>
          <w:rFonts w:cs="mohammad bold art 1" w:hint="cs"/>
          <w:b/>
          <w:bCs/>
          <w:sz w:val="22"/>
          <w:szCs w:val="22"/>
          <w:rtl/>
        </w:rPr>
        <w:t xml:space="preserve">    </w:t>
      </w:r>
      <w:r w:rsidR="006C792B">
        <w:rPr>
          <w:rFonts w:cs="mohammad bold art 1" w:hint="cs"/>
          <w:b/>
          <w:bCs/>
          <w:sz w:val="22"/>
          <w:szCs w:val="22"/>
          <w:rtl/>
        </w:rPr>
        <w:t xml:space="preserve">    </w:t>
      </w:r>
      <w:r w:rsidR="00D463A9">
        <w:rPr>
          <w:rFonts w:cs="mohammad bold art 1" w:hint="cs"/>
          <w:b/>
          <w:bCs/>
          <w:sz w:val="22"/>
          <w:szCs w:val="22"/>
          <w:rtl/>
        </w:rPr>
        <w:t xml:space="preserve">                      </w:t>
      </w:r>
      <w:r w:rsidR="006C792B">
        <w:rPr>
          <w:rFonts w:cs="mohammad bold art 1" w:hint="cs"/>
          <w:b/>
          <w:bCs/>
          <w:sz w:val="22"/>
          <w:szCs w:val="22"/>
          <w:rtl/>
        </w:rPr>
        <w:t xml:space="preserve">           </w:t>
      </w:r>
      <w:r w:rsidR="001232E7">
        <w:rPr>
          <w:rFonts w:cs="mohammad bold art 1" w:hint="cs"/>
          <w:b/>
          <w:bCs/>
          <w:sz w:val="22"/>
          <w:szCs w:val="22"/>
          <w:rtl/>
        </w:rPr>
        <w:t xml:space="preserve">                     </w:t>
      </w:r>
      <w:r w:rsidR="006C792B">
        <w:rPr>
          <w:rFonts w:cs="mohammad bold art 1" w:hint="cs"/>
          <w:b/>
          <w:bCs/>
          <w:sz w:val="22"/>
          <w:szCs w:val="22"/>
          <w:rtl/>
        </w:rPr>
        <w:t xml:space="preserve"> </w:t>
      </w:r>
      <w:r w:rsidR="009B3E0F" w:rsidRPr="006C792B">
        <w:rPr>
          <w:rFonts w:cs="mohammad bold art 1" w:hint="cs"/>
          <w:b/>
          <w:bCs/>
          <w:sz w:val="22"/>
          <w:szCs w:val="22"/>
          <w:rtl/>
        </w:rPr>
        <w:t xml:space="preserve">  </w:t>
      </w:r>
      <w:r w:rsidR="001232E7">
        <w:rPr>
          <w:rFonts w:ascii="mohammad bold art 1" w:hAnsi="mohammad bold art 1" w:cs="mohammad bold art 1"/>
          <w:b/>
          <w:bCs/>
          <w:sz w:val="22"/>
          <w:szCs w:val="22"/>
          <w:rtl/>
        </w:rPr>
        <w:t xml:space="preserve">مدير مركز </w:t>
      </w:r>
      <w:r w:rsidR="00AB09D2">
        <w:rPr>
          <w:rFonts w:ascii="mohammad bold art 1" w:hAnsi="mohammad bold art 1" w:cs="mohammad bold art 1"/>
          <w:b/>
          <w:bCs/>
          <w:sz w:val="22"/>
          <w:szCs w:val="22"/>
          <w:rtl/>
        </w:rPr>
        <w:t>...</w:t>
      </w:r>
      <w:bookmarkStart w:id="0" w:name="_GoBack"/>
      <w:bookmarkEnd w:id="0"/>
    </w:p>
    <w:p w:rsidR="009B3E0F" w:rsidRPr="006C792B" w:rsidRDefault="009B3E0F" w:rsidP="00AB09D2">
      <w:pPr>
        <w:spacing w:line="276" w:lineRule="auto"/>
        <w:rPr>
          <w:rFonts w:ascii="mohammad bold art 1" w:hAnsi="mohammad bold art 1" w:cs="mohammad bold art 1"/>
          <w:b/>
          <w:bCs/>
          <w:sz w:val="20"/>
          <w:szCs w:val="20"/>
          <w:rtl/>
        </w:rPr>
      </w:pPr>
      <w:r w:rsidRPr="006C792B">
        <w:rPr>
          <w:rFonts w:cs="mohammad bold art 1" w:hint="cs"/>
          <w:b/>
          <w:bCs/>
          <w:sz w:val="20"/>
          <w:szCs w:val="20"/>
          <w:rtl/>
        </w:rPr>
        <w:t xml:space="preserve">      </w:t>
      </w:r>
      <w:r w:rsidR="001232E7">
        <w:rPr>
          <w:rFonts w:cs="mohammad bold art 1" w:hint="cs"/>
          <w:b/>
          <w:bCs/>
          <w:sz w:val="22"/>
          <w:szCs w:val="22"/>
          <w:rtl/>
        </w:rPr>
        <w:t xml:space="preserve">                   </w:t>
      </w:r>
      <w:r w:rsidR="007D214A">
        <w:rPr>
          <w:rFonts w:cs="mohammad bold art 1" w:hint="cs"/>
          <w:b/>
          <w:bCs/>
          <w:rtl/>
        </w:rPr>
        <w:t xml:space="preserve">               </w:t>
      </w:r>
      <w:r w:rsidR="00F237EF">
        <w:rPr>
          <w:rFonts w:cs="mohammad bold art 1" w:hint="cs"/>
          <w:b/>
          <w:bCs/>
          <w:rtl/>
        </w:rPr>
        <w:t xml:space="preserve">                                       </w:t>
      </w:r>
      <w:r w:rsidR="00AF7A25">
        <w:rPr>
          <w:rFonts w:cs="mohammad bold art 1" w:hint="cs"/>
          <w:b/>
          <w:bCs/>
          <w:rtl/>
        </w:rPr>
        <w:t xml:space="preserve">                 </w:t>
      </w:r>
      <w:r w:rsidR="00F237EF">
        <w:rPr>
          <w:rFonts w:cs="mohammad bold art 1" w:hint="cs"/>
          <w:b/>
          <w:bCs/>
          <w:rtl/>
        </w:rPr>
        <w:t xml:space="preserve">  </w:t>
      </w:r>
      <w:r w:rsidR="00D463A9">
        <w:rPr>
          <w:rFonts w:cs="mohammad bold art 1" w:hint="cs"/>
          <w:b/>
          <w:bCs/>
          <w:rtl/>
        </w:rPr>
        <w:t xml:space="preserve">          </w:t>
      </w:r>
      <w:r w:rsidR="001232E7">
        <w:rPr>
          <w:rFonts w:cs="mohammad bold art 1" w:hint="cs"/>
          <w:b/>
          <w:bCs/>
          <w:rtl/>
        </w:rPr>
        <w:t xml:space="preserve">    </w:t>
      </w:r>
      <w:r w:rsidR="00F237EF">
        <w:rPr>
          <w:rFonts w:cs="mohammad bold art 1" w:hint="cs"/>
          <w:b/>
          <w:bCs/>
          <w:rtl/>
        </w:rPr>
        <w:t xml:space="preserve"> </w:t>
      </w:r>
      <w:r w:rsidR="007E2BB9" w:rsidRPr="006C792B">
        <w:rPr>
          <w:rFonts w:ascii="mohammad bold art 1" w:hAnsi="mohammad bold art 1" w:cs="mohammad bold art 1"/>
          <w:b/>
          <w:bCs/>
          <w:sz w:val="22"/>
          <w:szCs w:val="22"/>
          <w:rtl/>
        </w:rPr>
        <w:t>الاسم /</w:t>
      </w:r>
      <w:r w:rsidRPr="006C792B">
        <w:rPr>
          <w:rFonts w:cs="mohammad bold art 1" w:hint="cs"/>
          <w:b/>
          <w:bCs/>
          <w:sz w:val="20"/>
          <w:szCs w:val="20"/>
          <w:rtl/>
        </w:rPr>
        <w:t xml:space="preserve">                           </w:t>
      </w:r>
      <w:r w:rsidR="00B70F0C" w:rsidRPr="006C792B">
        <w:rPr>
          <w:rFonts w:cs="mohammad bold art 1" w:hint="cs"/>
          <w:b/>
          <w:bCs/>
          <w:sz w:val="20"/>
          <w:szCs w:val="20"/>
          <w:rtl/>
        </w:rPr>
        <w:t xml:space="preserve"> </w:t>
      </w:r>
      <w:r w:rsidRPr="006C792B">
        <w:rPr>
          <w:rFonts w:cs="mohammad bold art 1" w:hint="cs"/>
          <w:b/>
          <w:bCs/>
          <w:sz w:val="20"/>
          <w:szCs w:val="20"/>
          <w:rtl/>
        </w:rPr>
        <w:t xml:space="preserve">                           </w:t>
      </w:r>
      <w:r w:rsidR="003276A7" w:rsidRPr="006C792B">
        <w:rPr>
          <w:rFonts w:cs="mohammad bold art 1" w:hint="cs"/>
          <w:b/>
          <w:bCs/>
          <w:sz w:val="20"/>
          <w:szCs w:val="20"/>
          <w:rtl/>
        </w:rPr>
        <w:t xml:space="preserve"> </w:t>
      </w:r>
    </w:p>
    <w:p w:rsidR="003276A7" w:rsidRPr="006C792B" w:rsidRDefault="001232E7" w:rsidP="00AB09D2">
      <w:pPr>
        <w:spacing w:line="276" w:lineRule="auto"/>
        <w:ind w:left="339"/>
        <w:rPr>
          <w:rFonts w:ascii="mohammad bold art 1" w:hAnsi="mohammad bold art 1" w:cs="mohammad bold art 1"/>
          <w:b/>
          <w:bCs/>
          <w:sz w:val="20"/>
          <w:szCs w:val="20"/>
          <w:rtl/>
        </w:rPr>
      </w:pPr>
      <w:r>
        <w:rPr>
          <w:rFonts w:cs="mohammad bold art 1" w:hint="cs"/>
          <w:b/>
          <w:bCs/>
          <w:sz w:val="22"/>
          <w:szCs w:val="22"/>
          <w:rtl/>
        </w:rPr>
        <w:t xml:space="preserve">               </w:t>
      </w:r>
      <w:r w:rsidR="009D4E29" w:rsidRPr="00752704">
        <w:rPr>
          <w:rFonts w:cs="mohammad bold art 1" w:hint="cs"/>
          <w:b/>
          <w:bCs/>
          <w:sz w:val="22"/>
          <w:szCs w:val="22"/>
          <w:rtl/>
        </w:rPr>
        <w:t xml:space="preserve"> </w:t>
      </w:r>
      <w:r w:rsidR="00F237EF">
        <w:rPr>
          <w:rFonts w:asciiTheme="majorBidi" w:hAnsiTheme="majorBidi" w:cs="mohammad bold art 1" w:hint="cs"/>
          <w:b/>
          <w:bCs/>
          <w:sz w:val="22"/>
          <w:szCs w:val="22"/>
          <w:rtl/>
        </w:rPr>
        <w:t xml:space="preserve">                                                   </w:t>
      </w:r>
      <w:r w:rsidR="00D463A9">
        <w:rPr>
          <w:rFonts w:asciiTheme="majorBidi" w:hAnsiTheme="majorBidi" w:cs="mohammad bold art 1" w:hint="cs"/>
          <w:b/>
          <w:bCs/>
          <w:sz w:val="22"/>
          <w:szCs w:val="22"/>
          <w:rtl/>
        </w:rPr>
        <w:t xml:space="preserve">               </w:t>
      </w:r>
      <w:r w:rsidR="00F237EF">
        <w:rPr>
          <w:rFonts w:asciiTheme="majorBidi" w:hAnsiTheme="majorBidi" w:cs="mohammad bold art 1" w:hint="cs"/>
          <w:b/>
          <w:bCs/>
          <w:sz w:val="22"/>
          <w:szCs w:val="22"/>
          <w:rtl/>
        </w:rPr>
        <w:t xml:space="preserve">            </w:t>
      </w:r>
      <w:r>
        <w:rPr>
          <w:rFonts w:asciiTheme="majorBidi" w:hAnsiTheme="majorBidi" w:cs="mohammad bold art 1" w:hint="cs"/>
          <w:b/>
          <w:bCs/>
          <w:sz w:val="22"/>
          <w:szCs w:val="22"/>
          <w:rtl/>
        </w:rPr>
        <w:t xml:space="preserve">                   </w:t>
      </w:r>
      <w:r w:rsidR="00F237EF">
        <w:rPr>
          <w:rFonts w:asciiTheme="majorBidi" w:hAnsiTheme="majorBidi" w:cs="mohammad bold art 1" w:hint="cs"/>
          <w:b/>
          <w:bCs/>
          <w:sz w:val="22"/>
          <w:szCs w:val="22"/>
          <w:rtl/>
        </w:rPr>
        <w:t xml:space="preserve"> </w:t>
      </w:r>
      <w:r w:rsidR="007E2BB9" w:rsidRPr="006C792B">
        <w:rPr>
          <w:rFonts w:ascii="mohammad bold art 1" w:hAnsi="mohammad bold art 1" w:cs="mohammad bold art 1"/>
          <w:b/>
          <w:bCs/>
          <w:sz w:val="22"/>
          <w:szCs w:val="22"/>
          <w:rtl/>
        </w:rPr>
        <w:t xml:space="preserve">الرتبة /  </w:t>
      </w:r>
    </w:p>
    <w:p w:rsidR="003276A7" w:rsidRPr="006C792B" w:rsidRDefault="001232E7" w:rsidP="00056F4E">
      <w:pPr>
        <w:spacing w:line="276" w:lineRule="auto"/>
        <w:ind w:left="339"/>
        <w:rPr>
          <w:rFonts w:ascii="mohammad bold art 1" w:hAnsi="mohammad bold art 1" w:cs="mohammad bold art 1"/>
          <w:b/>
          <w:bCs/>
          <w:sz w:val="20"/>
          <w:szCs w:val="20"/>
          <w:rtl/>
        </w:rPr>
      </w:pPr>
      <w:r>
        <w:rPr>
          <w:rFonts w:cs="mohammad bold art 1" w:hint="cs"/>
          <w:b/>
          <w:bCs/>
          <w:sz w:val="22"/>
          <w:szCs w:val="22"/>
          <w:rtl/>
        </w:rPr>
        <w:t xml:space="preserve"> </w:t>
      </w:r>
      <w:r w:rsidR="003276A7" w:rsidRPr="006C792B">
        <w:rPr>
          <w:rFonts w:asciiTheme="majorBidi" w:hAnsiTheme="majorBidi" w:cs="mohammad bold art 1" w:hint="cs"/>
          <w:b/>
          <w:bCs/>
          <w:sz w:val="20"/>
          <w:szCs w:val="20"/>
          <w:rtl/>
        </w:rPr>
        <w:t xml:space="preserve"> </w:t>
      </w:r>
      <w:r w:rsidR="007E2BB9" w:rsidRPr="006C792B">
        <w:rPr>
          <w:rFonts w:cs="mohammad bold art 1" w:hint="cs"/>
          <w:b/>
          <w:bCs/>
          <w:sz w:val="6"/>
          <w:szCs w:val="6"/>
          <w:rtl/>
        </w:rPr>
        <w:t xml:space="preserve"> </w:t>
      </w:r>
      <w:r w:rsidR="00B70F0C" w:rsidRPr="006C792B">
        <w:rPr>
          <w:rFonts w:cs="mohammad bold art 1" w:hint="cs"/>
          <w:b/>
          <w:bCs/>
          <w:sz w:val="20"/>
          <w:szCs w:val="20"/>
          <w:rtl/>
        </w:rPr>
        <w:t xml:space="preserve"> </w:t>
      </w:r>
      <w:r w:rsidR="003276A7" w:rsidRPr="006C792B">
        <w:rPr>
          <w:rFonts w:asciiTheme="majorBidi" w:hAnsiTheme="majorBidi" w:cs="mohammad bold art 1" w:hint="cs"/>
          <w:b/>
          <w:bCs/>
          <w:sz w:val="20"/>
          <w:szCs w:val="20"/>
          <w:rtl/>
        </w:rPr>
        <w:t xml:space="preserve">                           </w:t>
      </w:r>
      <w:r w:rsidR="00B70F0C" w:rsidRPr="006C792B">
        <w:rPr>
          <w:rFonts w:asciiTheme="majorBidi" w:hAnsiTheme="majorBidi" w:cs="mohammad bold art 1" w:hint="cs"/>
          <w:b/>
          <w:bCs/>
          <w:sz w:val="20"/>
          <w:szCs w:val="20"/>
          <w:rtl/>
        </w:rPr>
        <w:t xml:space="preserve">                  </w:t>
      </w:r>
      <w:r w:rsidR="003276A7" w:rsidRPr="006C792B">
        <w:rPr>
          <w:rFonts w:asciiTheme="majorBidi" w:hAnsiTheme="majorBidi" w:cs="mohammad bold art 1" w:hint="cs"/>
          <w:b/>
          <w:bCs/>
          <w:sz w:val="20"/>
          <w:szCs w:val="20"/>
          <w:rtl/>
        </w:rPr>
        <w:t xml:space="preserve">   </w:t>
      </w:r>
      <w:r w:rsidR="00C05F21" w:rsidRPr="006C792B">
        <w:rPr>
          <w:rFonts w:asciiTheme="majorBidi" w:hAnsiTheme="majorBidi" w:cs="mohammad bold art 1" w:hint="cs"/>
          <w:b/>
          <w:bCs/>
          <w:sz w:val="20"/>
          <w:szCs w:val="20"/>
          <w:rtl/>
        </w:rPr>
        <w:t xml:space="preserve">                </w:t>
      </w:r>
      <w:r w:rsidR="00D463A9">
        <w:rPr>
          <w:rFonts w:asciiTheme="majorBidi" w:hAnsiTheme="majorBidi" w:cs="mohammad bold art 1" w:hint="cs"/>
          <w:b/>
          <w:bCs/>
          <w:sz w:val="20"/>
          <w:szCs w:val="20"/>
          <w:rtl/>
        </w:rPr>
        <w:t xml:space="preserve">    </w:t>
      </w:r>
      <w:r w:rsidR="006C792B">
        <w:rPr>
          <w:rFonts w:asciiTheme="majorBidi" w:hAnsiTheme="majorBidi" w:cs="mohammad bold art 1" w:hint="cs"/>
          <w:b/>
          <w:bCs/>
          <w:sz w:val="20"/>
          <w:szCs w:val="20"/>
          <w:rtl/>
        </w:rPr>
        <w:t xml:space="preserve">                        </w:t>
      </w:r>
      <w:r w:rsidR="007E2BB9" w:rsidRPr="006C792B">
        <w:rPr>
          <w:rFonts w:asciiTheme="majorBidi" w:hAnsiTheme="majorBidi" w:cs="mohammad bold art 1" w:hint="cs"/>
          <w:b/>
          <w:bCs/>
          <w:sz w:val="20"/>
          <w:szCs w:val="20"/>
          <w:rtl/>
        </w:rPr>
        <w:t xml:space="preserve">  </w:t>
      </w:r>
      <w:r>
        <w:rPr>
          <w:rFonts w:asciiTheme="majorBidi" w:hAnsiTheme="majorBidi" w:cs="mohammad bold art 1" w:hint="cs"/>
          <w:b/>
          <w:bCs/>
          <w:sz w:val="20"/>
          <w:szCs w:val="20"/>
          <w:rtl/>
        </w:rPr>
        <w:t xml:space="preserve">                          </w:t>
      </w:r>
      <w:r w:rsidR="007E2BB9" w:rsidRPr="006C792B">
        <w:rPr>
          <w:rFonts w:asciiTheme="majorBidi" w:hAnsiTheme="majorBidi" w:cs="mohammad bold art 1" w:hint="cs"/>
          <w:b/>
          <w:bCs/>
          <w:sz w:val="20"/>
          <w:szCs w:val="20"/>
          <w:rtl/>
        </w:rPr>
        <w:t xml:space="preserve"> </w:t>
      </w:r>
      <w:r w:rsidR="003276A7" w:rsidRPr="006C792B">
        <w:rPr>
          <w:rFonts w:asciiTheme="majorBidi" w:hAnsiTheme="majorBidi" w:cs="mohammad bold art 1" w:hint="cs"/>
          <w:b/>
          <w:bCs/>
          <w:sz w:val="20"/>
          <w:szCs w:val="20"/>
          <w:rtl/>
        </w:rPr>
        <w:t xml:space="preserve"> </w:t>
      </w:r>
      <w:r w:rsidR="003276A7" w:rsidRPr="006C792B">
        <w:rPr>
          <w:rFonts w:ascii="mohammad bold art 1" w:hAnsi="mohammad bold art 1" w:cs="mohammad bold art 1"/>
          <w:b/>
          <w:bCs/>
          <w:sz w:val="22"/>
          <w:szCs w:val="22"/>
          <w:rtl/>
        </w:rPr>
        <w:t xml:space="preserve">التوقيع </w:t>
      </w:r>
      <w:r w:rsidR="007E2BB9" w:rsidRPr="006C792B">
        <w:rPr>
          <w:rFonts w:ascii="mohammad bold art 1" w:hAnsi="mohammad bold art 1" w:cs="mohammad bold art 1"/>
          <w:b/>
          <w:bCs/>
          <w:sz w:val="22"/>
          <w:szCs w:val="22"/>
          <w:rtl/>
        </w:rPr>
        <w:t xml:space="preserve">/ </w:t>
      </w:r>
    </w:p>
    <w:p w:rsidR="009B3E0F" w:rsidRPr="006C792B" w:rsidRDefault="003276A7" w:rsidP="00056F4E">
      <w:pPr>
        <w:spacing w:line="276" w:lineRule="auto"/>
        <w:ind w:left="339"/>
        <w:rPr>
          <w:rFonts w:asciiTheme="majorBidi" w:hAnsiTheme="majorBidi" w:cs="mohammad bold art 1"/>
          <w:b/>
          <w:bCs/>
          <w:sz w:val="8"/>
          <w:szCs w:val="8"/>
          <w:rtl/>
        </w:rPr>
      </w:pPr>
      <w:r w:rsidRPr="006C792B">
        <w:rPr>
          <w:rFonts w:asciiTheme="majorBidi" w:hAnsiTheme="majorBidi" w:cs="mohammad bold art 1" w:hint="cs"/>
          <w:b/>
          <w:bCs/>
          <w:sz w:val="20"/>
          <w:szCs w:val="20"/>
          <w:rtl/>
        </w:rPr>
        <w:t xml:space="preserve"> </w:t>
      </w:r>
    </w:p>
    <w:p w:rsidR="009B3E0F" w:rsidRPr="006C792B" w:rsidRDefault="00AF7A25" w:rsidP="001232E7">
      <w:pPr>
        <w:pStyle w:val="a6"/>
        <w:spacing w:line="276" w:lineRule="auto"/>
        <w:rPr>
          <w:rFonts w:ascii="mohammad bold art 1" w:hAnsi="mohammad bold art 1" w:cs="mohammad bold art 1"/>
          <w:b/>
          <w:bCs/>
          <w:sz w:val="22"/>
          <w:szCs w:val="22"/>
          <w:rtl/>
        </w:rPr>
      </w:pPr>
      <w:r>
        <w:rPr>
          <w:rFonts w:cs="mohammad bold art 1" w:hint="cs"/>
          <w:b/>
          <w:bCs/>
          <w:sz w:val="22"/>
          <w:szCs w:val="22"/>
          <w:rtl/>
        </w:rPr>
        <w:t xml:space="preserve">                      </w:t>
      </w:r>
      <w:r w:rsidR="001232E7">
        <w:rPr>
          <w:rFonts w:cs="mohammad bold art 1" w:hint="cs"/>
          <w:b/>
          <w:bCs/>
          <w:sz w:val="22"/>
          <w:szCs w:val="22"/>
          <w:rtl/>
        </w:rPr>
        <w:t xml:space="preserve">           </w:t>
      </w:r>
      <w:r>
        <w:rPr>
          <w:rFonts w:cs="mohammad bold art 1" w:hint="cs"/>
          <w:b/>
          <w:bCs/>
          <w:sz w:val="22"/>
          <w:szCs w:val="22"/>
          <w:rtl/>
        </w:rPr>
        <w:t xml:space="preserve">     </w:t>
      </w:r>
      <w:r w:rsidR="009B3E0F" w:rsidRPr="006C792B">
        <w:rPr>
          <w:rFonts w:cs="mohammad bold art 1" w:hint="cs"/>
          <w:b/>
          <w:bCs/>
          <w:sz w:val="22"/>
          <w:szCs w:val="22"/>
          <w:rtl/>
        </w:rPr>
        <w:t xml:space="preserve"> </w:t>
      </w:r>
      <w:r w:rsidR="001232E7">
        <w:rPr>
          <w:rFonts w:ascii="mohammad bold art 1" w:hAnsi="mohammad bold art 1" w:cs="mohammad bold art 1"/>
          <w:b/>
          <w:bCs/>
          <w:sz w:val="22"/>
          <w:szCs w:val="22"/>
          <w:rtl/>
        </w:rPr>
        <w:t>سعادة/ مدير الادارة العامة للدفاع المدني بمدينة حائل        الموقر</w:t>
      </w:r>
    </w:p>
    <w:p w:rsidR="00022434" w:rsidRPr="006C792B" w:rsidRDefault="00056F4E" w:rsidP="00056F4E">
      <w:pPr>
        <w:spacing w:line="276" w:lineRule="auto"/>
        <w:rPr>
          <w:rFonts w:ascii="mohammad bold art 1" w:hAnsi="mohammad bold art 1" w:cs="mohammad bold art 1"/>
          <w:b/>
          <w:bCs/>
          <w:sz w:val="22"/>
          <w:szCs w:val="22"/>
          <w:rtl/>
        </w:rPr>
      </w:pPr>
      <w:r w:rsidRPr="006C792B">
        <w:rPr>
          <w:rFonts w:cs="mohammad bold art 1" w:hint="cs"/>
          <w:b/>
          <w:bCs/>
          <w:sz w:val="22"/>
          <w:szCs w:val="22"/>
          <w:rtl/>
        </w:rPr>
        <w:t xml:space="preserve">              </w:t>
      </w:r>
      <w:r w:rsidR="001232E7">
        <w:rPr>
          <w:rFonts w:cs="mohammad bold art 1" w:hint="cs"/>
          <w:b/>
          <w:bCs/>
          <w:sz w:val="22"/>
          <w:szCs w:val="22"/>
          <w:rtl/>
        </w:rPr>
        <w:t xml:space="preserve">                                              </w:t>
      </w:r>
      <w:r w:rsidR="00051D8C" w:rsidRPr="006C792B">
        <w:rPr>
          <w:rFonts w:cs="mohammad bold art 1" w:hint="cs"/>
          <w:b/>
          <w:bCs/>
          <w:sz w:val="22"/>
          <w:szCs w:val="22"/>
          <w:rtl/>
        </w:rPr>
        <w:t xml:space="preserve"> </w:t>
      </w:r>
      <w:r w:rsidR="00F706B2" w:rsidRPr="006C792B">
        <w:rPr>
          <w:rFonts w:ascii="mohammad bold art 1" w:hAnsi="mohammad bold art 1" w:cs="mohammad bold art 1"/>
          <w:b/>
          <w:bCs/>
          <w:sz w:val="22"/>
          <w:szCs w:val="22"/>
          <w:rtl/>
        </w:rPr>
        <w:t>نفيد سعادتكم</w:t>
      </w:r>
      <w:r w:rsidR="007E2BB9" w:rsidRPr="006C792B">
        <w:rPr>
          <w:rFonts w:ascii="mohammad bold art 1" w:hAnsi="mohammad bold art 1" w:cs="mohammad bold art 1"/>
          <w:b/>
          <w:bCs/>
          <w:sz w:val="22"/>
          <w:szCs w:val="22"/>
          <w:rtl/>
        </w:rPr>
        <w:t xml:space="preserve"> بأنه تم اتخاذ </w:t>
      </w:r>
      <w:proofErr w:type="gramStart"/>
      <w:r w:rsidR="007E2BB9" w:rsidRPr="006C792B">
        <w:rPr>
          <w:rFonts w:ascii="mohammad bold art 1" w:hAnsi="mohammad bold art 1" w:cs="mohammad bold art 1"/>
          <w:b/>
          <w:bCs/>
          <w:sz w:val="22"/>
          <w:szCs w:val="22"/>
          <w:rtl/>
        </w:rPr>
        <w:t>الآ</w:t>
      </w:r>
      <w:r w:rsidR="00234087" w:rsidRPr="006C792B">
        <w:rPr>
          <w:rFonts w:ascii="mohammad bold art 1" w:hAnsi="mohammad bold art 1" w:cs="mohammad bold art 1"/>
          <w:b/>
          <w:bCs/>
          <w:sz w:val="22"/>
          <w:szCs w:val="22"/>
          <w:rtl/>
        </w:rPr>
        <w:t>تي</w:t>
      </w:r>
      <w:r w:rsidR="00917E86" w:rsidRPr="006C792B">
        <w:rPr>
          <w:rFonts w:cs="mohammad bold art 1" w:hint="cs"/>
          <w:b/>
          <w:bCs/>
          <w:sz w:val="22"/>
          <w:szCs w:val="22"/>
          <w:rtl/>
        </w:rPr>
        <w:t xml:space="preserve"> </w:t>
      </w:r>
      <w:r w:rsidR="00022434" w:rsidRPr="006C792B">
        <w:rPr>
          <w:rFonts w:ascii="mohammad bold art 1" w:hAnsi="mohammad bold art 1" w:cs="mohammad bold art 1"/>
          <w:b/>
          <w:bCs/>
          <w:sz w:val="22"/>
          <w:szCs w:val="22"/>
          <w:rtl/>
        </w:rPr>
        <w:t>:</w:t>
      </w:r>
      <w:proofErr w:type="gramEnd"/>
      <w:r w:rsidR="00022434" w:rsidRPr="006C792B">
        <w:rPr>
          <w:rFonts w:ascii="mohammad bold art 1" w:hAnsi="mohammad bold art 1" w:cs="mohammad bold art 1"/>
          <w:b/>
          <w:bCs/>
          <w:sz w:val="22"/>
          <w:szCs w:val="22"/>
          <w:rtl/>
        </w:rPr>
        <w:t>-</w:t>
      </w:r>
    </w:p>
    <w:p w:rsidR="00B70F0C" w:rsidRPr="006C792B" w:rsidRDefault="00B70F0C" w:rsidP="00EE6AC1">
      <w:pPr>
        <w:numPr>
          <w:ilvl w:val="0"/>
          <w:numId w:val="2"/>
        </w:numPr>
        <w:tabs>
          <w:tab w:val="clear" w:pos="720"/>
          <w:tab w:val="num" w:pos="485"/>
        </w:tabs>
        <w:spacing w:line="276" w:lineRule="auto"/>
        <w:jc w:val="lowKashida"/>
        <w:rPr>
          <w:rFonts w:ascii="mohammad bold art 1" w:hAnsi="mohammad bold art 1" w:cs="mohammad bold art 1"/>
          <w:b/>
          <w:bCs/>
          <w:sz w:val="22"/>
          <w:szCs w:val="22"/>
        </w:rPr>
      </w:pPr>
      <w:r w:rsidRPr="006C792B">
        <w:rPr>
          <w:rFonts w:ascii="mohammad bold art 1" w:hAnsi="mohammad bold art 1" w:cs="mohammad bold art 1"/>
          <w:b/>
          <w:bCs/>
          <w:sz w:val="22"/>
          <w:szCs w:val="22"/>
          <w:rtl/>
        </w:rPr>
        <w:t>يرفع مع الت</w:t>
      </w:r>
      <w:r w:rsidR="007E2BB9" w:rsidRPr="006C792B">
        <w:rPr>
          <w:rFonts w:ascii="mohammad bold art 1" w:hAnsi="mohammad bold art 1" w:cs="mohammad bold art 1"/>
          <w:b/>
          <w:bCs/>
          <w:sz w:val="22"/>
          <w:szCs w:val="22"/>
          <w:rtl/>
        </w:rPr>
        <w:t xml:space="preserve">حية لمدير </w:t>
      </w:r>
      <w:r w:rsidR="00EE6AC1">
        <w:rPr>
          <w:rFonts w:ascii="mohammad bold art 1" w:hAnsi="mohammad bold art 1" w:cs="mohammad bold art 1"/>
          <w:b/>
          <w:bCs/>
          <w:sz w:val="22"/>
          <w:szCs w:val="22"/>
          <w:rtl/>
        </w:rPr>
        <w:t xml:space="preserve">الادارة </w:t>
      </w:r>
      <w:proofErr w:type="gramStart"/>
      <w:r w:rsidR="00EE6AC1">
        <w:rPr>
          <w:rFonts w:ascii="mohammad bold art 1" w:hAnsi="mohammad bold art 1" w:cs="mohammad bold art 1"/>
          <w:b/>
          <w:bCs/>
          <w:sz w:val="22"/>
          <w:szCs w:val="22"/>
          <w:rtl/>
        </w:rPr>
        <w:t>العامة</w:t>
      </w:r>
      <w:r w:rsidRPr="006C792B">
        <w:rPr>
          <w:rFonts w:ascii="mohammad bold art 1" w:hAnsi="mohammad bold art 1" w:cs="mohammad bold art 1"/>
          <w:b/>
          <w:bCs/>
          <w:sz w:val="22"/>
          <w:szCs w:val="22"/>
          <w:rtl/>
        </w:rPr>
        <w:t xml:space="preserve"> .</w:t>
      </w:r>
      <w:proofErr w:type="gramEnd"/>
      <w:r w:rsidRPr="006C792B">
        <w:rPr>
          <w:rFonts w:cs="mohammad bold art 1" w:hint="cs"/>
          <w:b/>
          <w:bCs/>
          <w:sz w:val="22"/>
          <w:szCs w:val="22"/>
          <w:rtl/>
        </w:rPr>
        <w:t xml:space="preserve"> </w:t>
      </w:r>
    </w:p>
    <w:p w:rsidR="00022434" w:rsidRPr="006C792B" w:rsidRDefault="00022434" w:rsidP="00056F4E">
      <w:pPr>
        <w:numPr>
          <w:ilvl w:val="0"/>
          <w:numId w:val="2"/>
        </w:numPr>
        <w:tabs>
          <w:tab w:val="clear" w:pos="720"/>
          <w:tab w:val="num" w:pos="485"/>
        </w:tabs>
        <w:spacing w:line="276" w:lineRule="auto"/>
        <w:jc w:val="lowKashida"/>
        <w:rPr>
          <w:rFonts w:ascii="mohammad bold art 1" w:hAnsi="mohammad bold art 1" w:cs="mohammad bold art 1"/>
          <w:b/>
          <w:bCs/>
          <w:sz w:val="22"/>
          <w:szCs w:val="22"/>
        </w:rPr>
      </w:pPr>
      <w:r w:rsidRPr="006C792B">
        <w:rPr>
          <w:rFonts w:ascii="mohammad bold art 1" w:hAnsi="mohammad bold art 1" w:cs="mohammad bold art 1"/>
          <w:b/>
          <w:bCs/>
          <w:sz w:val="22"/>
          <w:szCs w:val="22"/>
          <w:rtl/>
        </w:rPr>
        <w:t xml:space="preserve">التحقيق مع </w:t>
      </w:r>
      <w:proofErr w:type="gramStart"/>
      <w:r w:rsidRPr="006C792B">
        <w:rPr>
          <w:rFonts w:ascii="mohammad bold art 1" w:hAnsi="mohammad bold art 1" w:cs="mohammad bold art 1"/>
          <w:b/>
          <w:bCs/>
          <w:sz w:val="22"/>
          <w:szCs w:val="22"/>
          <w:rtl/>
        </w:rPr>
        <w:t>المذكور</w:t>
      </w:r>
      <w:r w:rsidR="00B70F0C" w:rsidRPr="006C792B">
        <w:rPr>
          <w:rFonts w:cs="mohammad bold art 1" w:hint="cs"/>
          <w:b/>
          <w:bCs/>
          <w:sz w:val="22"/>
          <w:szCs w:val="22"/>
          <w:rtl/>
        </w:rPr>
        <w:t xml:space="preserve"> </w:t>
      </w:r>
      <w:r w:rsidRPr="006C792B">
        <w:rPr>
          <w:rFonts w:ascii="mohammad bold art 1" w:hAnsi="mohammad bold art 1" w:cs="mohammad bold art 1"/>
          <w:b/>
          <w:bCs/>
          <w:sz w:val="22"/>
          <w:szCs w:val="22"/>
          <w:rtl/>
        </w:rPr>
        <w:t>.</w:t>
      </w:r>
      <w:proofErr w:type="gramEnd"/>
    </w:p>
    <w:p w:rsidR="00022434" w:rsidRPr="006C792B" w:rsidRDefault="00022434" w:rsidP="00056F4E">
      <w:pPr>
        <w:numPr>
          <w:ilvl w:val="0"/>
          <w:numId w:val="3"/>
        </w:numPr>
        <w:tabs>
          <w:tab w:val="clear" w:pos="720"/>
          <w:tab w:val="num" w:pos="485"/>
        </w:tabs>
        <w:spacing w:line="276" w:lineRule="auto"/>
        <w:jc w:val="lowKashida"/>
        <w:rPr>
          <w:rFonts w:ascii="mohammad bold art 1" w:hAnsi="mohammad bold art 1" w:cs="mohammad bold art 1"/>
          <w:b/>
          <w:bCs/>
          <w:sz w:val="22"/>
          <w:szCs w:val="22"/>
        </w:rPr>
      </w:pPr>
      <w:r w:rsidRPr="006C792B">
        <w:rPr>
          <w:rFonts w:ascii="mohammad bold art 1" w:hAnsi="mohammad bold art 1" w:cs="mohammad bold art 1"/>
          <w:b/>
          <w:bCs/>
          <w:sz w:val="22"/>
          <w:szCs w:val="22"/>
          <w:rtl/>
        </w:rPr>
        <w:t xml:space="preserve">اخذ التعهد اللازم على المذكور بعدم التكرار ويمكن المذكور من مباشرة </w:t>
      </w:r>
      <w:proofErr w:type="gramStart"/>
      <w:r w:rsidRPr="006C792B">
        <w:rPr>
          <w:rFonts w:ascii="mohammad bold art 1" w:hAnsi="mohammad bold art 1" w:cs="mohammad bold art 1"/>
          <w:b/>
          <w:bCs/>
          <w:sz w:val="22"/>
          <w:szCs w:val="22"/>
          <w:rtl/>
        </w:rPr>
        <w:t>العمل</w:t>
      </w:r>
      <w:r w:rsidR="00B70F0C" w:rsidRPr="006C792B">
        <w:rPr>
          <w:rFonts w:cs="mohammad bold art 1" w:hint="cs"/>
          <w:b/>
          <w:bCs/>
          <w:sz w:val="22"/>
          <w:szCs w:val="22"/>
          <w:rtl/>
        </w:rPr>
        <w:t xml:space="preserve"> </w:t>
      </w:r>
      <w:r w:rsidRPr="006C792B">
        <w:rPr>
          <w:rFonts w:ascii="mohammad bold art 1" w:hAnsi="mohammad bold art 1" w:cs="mohammad bold art 1"/>
          <w:b/>
          <w:bCs/>
          <w:sz w:val="22"/>
          <w:szCs w:val="22"/>
          <w:rtl/>
        </w:rPr>
        <w:t>.</w:t>
      </w:r>
      <w:proofErr w:type="gramEnd"/>
    </w:p>
    <w:p w:rsidR="00022434" w:rsidRPr="006C792B" w:rsidRDefault="00022434" w:rsidP="00056F4E">
      <w:pPr>
        <w:numPr>
          <w:ilvl w:val="0"/>
          <w:numId w:val="4"/>
        </w:numPr>
        <w:tabs>
          <w:tab w:val="clear" w:pos="720"/>
          <w:tab w:val="num" w:pos="485"/>
        </w:tabs>
        <w:spacing w:line="276" w:lineRule="auto"/>
        <w:jc w:val="lowKashida"/>
        <w:rPr>
          <w:rFonts w:ascii="mohammad bold art 1" w:hAnsi="mohammad bold art 1" w:cs="mohammad bold art 1"/>
          <w:b/>
          <w:bCs/>
          <w:sz w:val="22"/>
          <w:szCs w:val="22"/>
        </w:rPr>
      </w:pPr>
      <w:r w:rsidRPr="006C792B">
        <w:rPr>
          <w:rFonts w:ascii="mohammad bold art 1" w:hAnsi="mohammad bold art 1" w:cs="mohammad bold art 1"/>
          <w:b/>
          <w:bCs/>
          <w:sz w:val="22"/>
          <w:szCs w:val="22"/>
          <w:rtl/>
        </w:rPr>
        <w:t>التطبيق على المذكور جزاء عسكري قدره :-</w:t>
      </w:r>
      <w:r w:rsidR="00056F4E" w:rsidRPr="006C792B">
        <w:rPr>
          <w:rFonts w:cs="mohammad bold art 1" w:hint="cs"/>
          <w:b/>
          <w:bCs/>
          <w:sz w:val="22"/>
          <w:szCs w:val="22"/>
          <w:rtl/>
        </w:rPr>
        <w:t xml:space="preserve">    </w:t>
      </w:r>
      <w:r w:rsidR="00EE6AC1">
        <w:rPr>
          <w:rFonts w:cs="mohammad bold art 1" w:hint="cs"/>
          <w:b/>
          <w:bCs/>
          <w:sz w:val="22"/>
          <w:szCs w:val="22"/>
          <w:rtl/>
        </w:rPr>
        <w:t xml:space="preserve">     </w:t>
      </w:r>
      <w:r w:rsidR="00056F4E" w:rsidRPr="006C792B">
        <w:rPr>
          <w:rFonts w:cs="mohammad bold art 1" w:hint="cs"/>
          <w:b/>
          <w:bCs/>
          <w:sz w:val="22"/>
          <w:szCs w:val="22"/>
          <w:rtl/>
        </w:rPr>
        <w:t xml:space="preserve"> </w:t>
      </w:r>
      <w:r w:rsidRPr="006C792B">
        <w:rPr>
          <w:rFonts w:cs="mohammad bold art 1"/>
          <w:b/>
          <w:bCs/>
          <w:sz w:val="22"/>
          <w:szCs w:val="22"/>
          <w:rtl/>
        </w:rPr>
        <w:t xml:space="preserve"> </w:t>
      </w:r>
      <w:r w:rsidR="001F5DDC" w:rsidRPr="006C792B">
        <w:rPr>
          <w:rFonts w:cs="mohammad bold art 1"/>
          <w:b/>
          <w:bCs/>
          <w:sz w:val="22"/>
          <w:szCs w:val="22"/>
        </w:rPr>
        <w:sym w:font="Wingdings" w:char="F0A1"/>
      </w:r>
      <w:r w:rsidR="00056F4E" w:rsidRPr="006C792B">
        <w:rPr>
          <w:rFonts w:ascii="mohammad bold art 1" w:hAnsi="mohammad bold art 1" w:cs="mohammad bold art 1"/>
          <w:b/>
          <w:bCs/>
          <w:sz w:val="22"/>
          <w:szCs w:val="22"/>
          <w:rtl/>
        </w:rPr>
        <w:t xml:space="preserve"> يوم</w:t>
      </w:r>
      <w:r w:rsidR="00056F4E" w:rsidRPr="006C792B">
        <w:rPr>
          <w:rFonts w:cs="mohammad bold art 1"/>
          <w:b/>
          <w:bCs/>
          <w:sz w:val="22"/>
          <w:szCs w:val="22"/>
          <w:rtl/>
        </w:rPr>
        <w:tab/>
      </w:r>
      <w:r w:rsidRPr="006C792B">
        <w:rPr>
          <w:rFonts w:cs="mohammad bold art 1"/>
          <w:b/>
          <w:bCs/>
          <w:sz w:val="22"/>
          <w:szCs w:val="22"/>
        </w:rPr>
        <w:sym w:font="Wingdings" w:char="F0A1"/>
      </w:r>
      <w:r w:rsidR="00EE6AC1">
        <w:rPr>
          <w:rFonts w:cs="mohammad bold art 1"/>
          <w:b/>
          <w:bCs/>
          <w:sz w:val="22"/>
          <w:szCs w:val="22"/>
        </w:rPr>
        <w:t xml:space="preserve">     </w:t>
      </w:r>
      <w:r w:rsidRPr="006C792B">
        <w:rPr>
          <w:rFonts w:ascii="mohammad bold art 1" w:hAnsi="mohammad bold art 1" w:cs="mohammad bold art 1"/>
          <w:b/>
          <w:bCs/>
          <w:sz w:val="22"/>
          <w:szCs w:val="22"/>
          <w:rtl/>
        </w:rPr>
        <w:t xml:space="preserve"> يومين   </w:t>
      </w:r>
      <w:r w:rsidR="00056F4E" w:rsidRPr="006C792B">
        <w:rPr>
          <w:rFonts w:cs="mohammad bold art 1" w:hint="cs"/>
          <w:b/>
          <w:bCs/>
          <w:sz w:val="22"/>
          <w:szCs w:val="22"/>
          <w:rtl/>
        </w:rPr>
        <w:t xml:space="preserve">  </w:t>
      </w:r>
      <w:r w:rsidRPr="006C792B">
        <w:rPr>
          <w:rFonts w:cs="mohammad bold art 1"/>
          <w:b/>
          <w:bCs/>
          <w:sz w:val="22"/>
          <w:szCs w:val="22"/>
          <w:rtl/>
        </w:rPr>
        <w:t xml:space="preserve">  </w:t>
      </w:r>
      <w:r w:rsidRPr="006C792B">
        <w:rPr>
          <w:rFonts w:cs="mohammad bold art 1"/>
          <w:b/>
          <w:bCs/>
          <w:sz w:val="22"/>
          <w:szCs w:val="22"/>
        </w:rPr>
        <w:sym w:font="Wingdings" w:char="F0A1"/>
      </w:r>
      <w:r w:rsidRPr="006C792B">
        <w:rPr>
          <w:rFonts w:ascii="mohammad bold art 1" w:hAnsi="mohammad bold art 1" w:cs="mohammad bold art 1"/>
          <w:b/>
          <w:bCs/>
          <w:sz w:val="22"/>
          <w:szCs w:val="22"/>
          <w:rtl/>
        </w:rPr>
        <w:t xml:space="preserve"> ثلاثة أيام</w:t>
      </w:r>
    </w:p>
    <w:p w:rsidR="00022434" w:rsidRPr="006C792B" w:rsidRDefault="00022434" w:rsidP="00056F4E">
      <w:pPr>
        <w:numPr>
          <w:ilvl w:val="0"/>
          <w:numId w:val="5"/>
        </w:numPr>
        <w:tabs>
          <w:tab w:val="clear" w:pos="720"/>
          <w:tab w:val="num" w:pos="485"/>
        </w:tabs>
        <w:spacing w:line="276" w:lineRule="auto"/>
        <w:jc w:val="lowKashida"/>
        <w:rPr>
          <w:rFonts w:ascii="mohammad bold art 1" w:hAnsi="mohammad bold art 1" w:cs="mohammad bold art 1"/>
          <w:b/>
          <w:bCs/>
          <w:sz w:val="22"/>
          <w:szCs w:val="22"/>
        </w:rPr>
      </w:pPr>
      <w:r w:rsidRPr="006C792B">
        <w:rPr>
          <w:rFonts w:ascii="mohammad bold art 1" w:hAnsi="mohammad bold art 1" w:cs="mohammad bold art 1"/>
          <w:b/>
          <w:bCs/>
          <w:sz w:val="22"/>
          <w:szCs w:val="22"/>
          <w:rtl/>
        </w:rPr>
        <w:t xml:space="preserve">توقيف المذكور بغرفة التوقيف مدة وقدرها:-      </w:t>
      </w:r>
      <w:r w:rsidR="00257D56" w:rsidRPr="006C792B">
        <w:rPr>
          <w:rFonts w:cs="mohammad bold art 1"/>
          <w:b/>
          <w:bCs/>
          <w:sz w:val="22"/>
          <w:szCs w:val="22"/>
        </w:rPr>
        <w:sym w:font="Wingdings" w:char="F0A1"/>
      </w:r>
      <w:r w:rsidRPr="006C792B">
        <w:rPr>
          <w:rFonts w:ascii="mohammad bold art 1" w:hAnsi="mohammad bold art 1" w:cs="mohammad bold art 1"/>
          <w:b/>
          <w:bCs/>
          <w:sz w:val="22"/>
          <w:szCs w:val="22"/>
          <w:rtl/>
        </w:rPr>
        <w:t>24 ساعة</w:t>
      </w:r>
      <w:r w:rsidRPr="006C792B">
        <w:rPr>
          <w:rFonts w:cs="mohammad bold art 1"/>
          <w:b/>
          <w:bCs/>
          <w:sz w:val="22"/>
          <w:szCs w:val="22"/>
          <w:rtl/>
        </w:rPr>
        <w:tab/>
      </w:r>
      <w:r w:rsidRPr="006C792B">
        <w:rPr>
          <w:rFonts w:cs="mohammad bold art 1"/>
          <w:b/>
          <w:bCs/>
          <w:sz w:val="22"/>
          <w:szCs w:val="22"/>
        </w:rPr>
        <w:sym w:font="Wingdings" w:char="F0A1"/>
      </w:r>
      <w:r w:rsidR="00EE6AC1">
        <w:rPr>
          <w:rFonts w:cs="mohammad bold art 1"/>
          <w:b/>
          <w:bCs/>
          <w:sz w:val="22"/>
          <w:szCs w:val="22"/>
        </w:rPr>
        <w:t xml:space="preserve">  </w:t>
      </w:r>
      <w:r w:rsidRPr="006C792B">
        <w:rPr>
          <w:rFonts w:ascii="mohammad bold art 1" w:hAnsi="mohammad bold art 1" w:cs="mohammad bold art 1"/>
          <w:b/>
          <w:bCs/>
          <w:sz w:val="22"/>
          <w:szCs w:val="22"/>
          <w:rtl/>
        </w:rPr>
        <w:t>48 ساعة</w:t>
      </w:r>
      <w:r w:rsidRPr="006C792B">
        <w:rPr>
          <w:rFonts w:cs="mohammad bold art 1"/>
          <w:b/>
          <w:bCs/>
          <w:sz w:val="22"/>
          <w:szCs w:val="22"/>
          <w:rtl/>
        </w:rPr>
        <w:tab/>
      </w:r>
      <w:r w:rsidRPr="006C792B">
        <w:rPr>
          <w:rFonts w:cs="mohammad bold art 1"/>
          <w:b/>
          <w:bCs/>
          <w:sz w:val="22"/>
          <w:szCs w:val="22"/>
        </w:rPr>
        <w:sym w:font="Wingdings" w:char="F0A1"/>
      </w:r>
      <w:r w:rsidRPr="006C792B">
        <w:rPr>
          <w:rFonts w:ascii="mohammad bold art 1" w:hAnsi="mohammad bold art 1" w:cs="mohammad bold art 1"/>
          <w:b/>
          <w:bCs/>
          <w:sz w:val="22"/>
          <w:szCs w:val="22"/>
          <w:rtl/>
        </w:rPr>
        <w:t>72 ساعة</w:t>
      </w:r>
    </w:p>
    <w:p w:rsidR="00022434" w:rsidRPr="006C792B" w:rsidRDefault="001232E7" w:rsidP="001232E7">
      <w:pPr>
        <w:spacing w:line="276" w:lineRule="auto"/>
        <w:rPr>
          <w:rFonts w:ascii="mohammad bold art 1" w:hAnsi="mohammad bold art 1" w:cs="mohammad bold art 1"/>
          <w:b/>
          <w:bCs/>
          <w:sz w:val="22"/>
          <w:szCs w:val="22"/>
          <w:rtl/>
        </w:rPr>
      </w:pPr>
      <w:r>
        <w:rPr>
          <w:rFonts w:ascii="mohammad bold art 1" w:hAnsi="mohammad bold art 1" w:cs="mohammad bold art 1"/>
          <w:b/>
          <w:bCs/>
          <w:sz w:val="22"/>
          <w:szCs w:val="22"/>
          <w:rtl/>
        </w:rPr>
        <w:t xml:space="preserve">                                      نرغب اطلاع سعادتكم </w:t>
      </w:r>
      <w:proofErr w:type="gramStart"/>
      <w:r>
        <w:rPr>
          <w:rFonts w:ascii="mohammad bold art 1" w:hAnsi="mohammad bold art 1" w:cs="mohammad bold art 1"/>
          <w:b/>
          <w:bCs/>
          <w:sz w:val="22"/>
          <w:szCs w:val="22"/>
          <w:rtl/>
        </w:rPr>
        <w:t>و الامر</w:t>
      </w:r>
      <w:proofErr w:type="gramEnd"/>
      <w:r>
        <w:rPr>
          <w:rFonts w:ascii="mohammad bold art 1" w:hAnsi="mohammad bold art 1" w:cs="mohammad bold art 1"/>
          <w:b/>
          <w:bCs/>
          <w:sz w:val="22"/>
          <w:szCs w:val="22"/>
          <w:rtl/>
        </w:rPr>
        <w:t xml:space="preserve"> بما ترونه حيال ذلك</w:t>
      </w:r>
    </w:p>
    <w:p w:rsidR="00022434" w:rsidRPr="006C792B" w:rsidRDefault="00CF0912" w:rsidP="001232E7">
      <w:pPr>
        <w:pStyle w:val="a6"/>
        <w:spacing w:line="276" w:lineRule="auto"/>
        <w:rPr>
          <w:rFonts w:ascii="mohammad bold art 1" w:hAnsi="mohammad bold art 1" w:cs="mohammad bold art 1"/>
          <w:b/>
          <w:bCs/>
          <w:sz w:val="20"/>
          <w:szCs w:val="20"/>
          <w:rtl/>
        </w:rPr>
      </w:pPr>
      <w:r w:rsidRPr="006C792B">
        <w:rPr>
          <w:rFonts w:cs="mohammad bold art 1" w:hint="cs"/>
          <w:b/>
          <w:bCs/>
          <w:sz w:val="20"/>
          <w:szCs w:val="20"/>
          <w:rtl/>
        </w:rPr>
        <w:t xml:space="preserve">                                                                 </w:t>
      </w:r>
      <w:r w:rsidR="00056F4E" w:rsidRPr="006C792B">
        <w:rPr>
          <w:rFonts w:cs="mohammad bold art 1" w:hint="cs"/>
          <w:b/>
          <w:bCs/>
          <w:sz w:val="20"/>
          <w:szCs w:val="20"/>
          <w:rtl/>
        </w:rPr>
        <w:t xml:space="preserve">                         </w:t>
      </w:r>
      <w:r w:rsidRPr="006C792B">
        <w:rPr>
          <w:rFonts w:cs="mohammad bold art 1" w:hint="cs"/>
          <w:b/>
          <w:bCs/>
          <w:sz w:val="20"/>
          <w:szCs w:val="20"/>
          <w:rtl/>
        </w:rPr>
        <w:t xml:space="preserve">  </w:t>
      </w:r>
      <w:r w:rsidR="00056F4E" w:rsidRPr="006C792B">
        <w:rPr>
          <w:rFonts w:cs="mohammad bold art 1" w:hint="cs"/>
          <w:b/>
          <w:bCs/>
          <w:sz w:val="20"/>
          <w:szCs w:val="20"/>
          <w:rtl/>
        </w:rPr>
        <w:t xml:space="preserve">    </w:t>
      </w:r>
      <w:r w:rsidR="0051229B" w:rsidRPr="006C792B">
        <w:rPr>
          <w:rFonts w:cs="mohammad bold art 1" w:hint="cs"/>
          <w:b/>
          <w:bCs/>
          <w:sz w:val="20"/>
          <w:szCs w:val="20"/>
          <w:rtl/>
        </w:rPr>
        <w:t xml:space="preserve">   </w:t>
      </w:r>
      <w:r w:rsidR="00C87F6A">
        <w:rPr>
          <w:rFonts w:cs="mohammad bold art 1" w:hint="cs"/>
          <w:b/>
          <w:bCs/>
          <w:sz w:val="20"/>
          <w:szCs w:val="20"/>
          <w:rtl/>
        </w:rPr>
        <w:t xml:space="preserve">                                                     </w:t>
      </w:r>
      <w:r w:rsidR="00051D8C" w:rsidRPr="006C792B">
        <w:rPr>
          <w:rFonts w:cs="mohammad bold art 1" w:hint="cs"/>
          <w:b/>
          <w:bCs/>
          <w:sz w:val="20"/>
          <w:szCs w:val="20"/>
          <w:rtl/>
        </w:rPr>
        <w:t xml:space="preserve"> </w:t>
      </w:r>
      <w:r w:rsidRPr="006C792B">
        <w:rPr>
          <w:rFonts w:cs="mohammad bold art 1" w:hint="cs"/>
          <w:b/>
          <w:bCs/>
          <w:sz w:val="20"/>
          <w:szCs w:val="20"/>
          <w:rtl/>
        </w:rPr>
        <w:t xml:space="preserve">  </w:t>
      </w:r>
      <w:r w:rsidR="001232E7">
        <w:rPr>
          <w:rFonts w:ascii="mohammad bold art 1" w:hAnsi="mohammad bold art 1" w:cs="mohammad bold art 1"/>
          <w:b/>
          <w:bCs/>
          <w:sz w:val="22"/>
          <w:szCs w:val="22"/>
          <w:rtl/>
        </w:rPr>
        <w:t>مدير ادارة العمليات</w:t>
      </w:r>
    </w:p>
    <w:p w:rsidR="00022434" w:rsidRPr="006C792B" w:rsidRDefault="00CF0912" w:rsidP="00DA3850">
      <w:pPr>
        <w:spacing w:line="276" w:lineRule="auto"/>
        <w:ind w:left="2880"/>
        <w:rPr>
          <w:rFonts w:ascii="mohammad bold art 1" w:hAnsi="mohammad bold art 1" w:cs="mohammad bold art 1"/>
          <w:b/>
          <w:bCs/>
          <w:sz w:val="22"/>
          <w:szCs w:val="22"/>
          <w:rtl/>
        </w:rPr>
      </w:pPr>
      <w:r w:rsidRPr="006C792B">
        <w:rPr>
          <w:rFonts w:cs="mohammad bold art 1" w:hint="cs"/>
          <w:b/>
          <w:bCs/>
          <w:sz w:val="22"/>
          <w:szCs w:val="22"/>
          <w:rtl/>
        </w:rPr>
        <w:t xml:space="preserve">          </w:t>
      </w:r>
      <w:r w:rsidR="00056F4E" w:rsidRPr="006C792B">
        <w:rPr>
          <w:rFonts w:cs="mohammad bold art 1" w:hint="cs"/>
          <w:b/>
          <w:bCs/>
          <w:sz w:val="22"/>
          <w:szCs w:val="22"/>
          <w:rtl/>
        </w:rPr>
        <w:t xml:space="preserve">                            </w:t>
      </w:r>
      <w:r w:rsidR="00C87F6A">
        <w:rPr>
          <w:rFonts w:cs="mohammad bold art 1" w:hint="cs"/>
          <w:b/>
          <w:bCs/>
          <w:sz w:val="22"/>
          <w:szCs w:val="22"/>
          <w:rtl/>
        </w:rPr>
        <w:t xml:space="preserve">                               </w:t>
      </w:r>
      <w:r w:rsidR="00056F4E" w:rsidRPr="006C792B">
        <w:rPr>
          <w:rFonts w:cs="mohammad bold art 1" w:hint="cs"/>
          <w:b/>
          <w:bCs/>
          <w:sz w:val="22"/>
          <w:szCs w:val="22"/>
          <w:rtl/>
        </w:rPr>
        <w:t xml:space="preserve"> </w:t>
      </w:r>
      <w:r w:rsidRPr="006C792B">
        <w:rPr>
          <w:rFonts w:cs="mohammad bold art 1" w:hint="cs"/>
          <w:b/>
          <w:bCs/>
          <w:sz w:val="22"/>
          <w:szCs w:val="22"/>
          <w:rtl/>
        </w:rPr>
        <w:t xml:space="preserve">  </w:t>
      </w:r>
      <w:r w:rsidR="00DA3850">
        <w:rPr>
          <w:rFonts w:ascii="mohammad bold art 1" w:hAnsi="mohammad bold art 1" w:cs="mohammad bold art 1"/>
          <w:b/>
          <w:bCs/>
          <w:sz w:val="22"/>
          <w:szCs w:val="22"/>
          <w:rtl/>
        </w:rPr>
        <w:t>العقيد</w:t>
      </w:r>
      <w:r w:rsidR="007E2BB9" w:rsidRPr="006C792B">
        <w:rPr>
          <w:rFonts w:ascii="mohammad bold art 1" w:hAnsi="mohammad bold art 1" w:cs="mohammad bold art 1"/>
          <w:b/>
          <w:bCs/>
          <w:sz w:val="22"/>
          <w:szCs w:val="22"/>
          <w:rtl/>
        </w:rPr>
        <w:t xml:space="preserve"> / </w:t>
      </w:r>
      <w:r w:rsidR="00B70F0C" w:rsidRPr="006C792B">
        <w:rPr>
          <w:rFonts w:cs="mohammad bold art 1" w:hint="cs"/>
          <w:b/>
          <w:bCs/>
          <w:sz w:val="20"/>
          <w:szCs w:val="20"/>
          <w:rtl/>
        </w:rPr>
        <w:t xml:space="preserve">     </w:t>
      </w:r>
    </w:p>
    <w:p w:rsidR="000F4DBC" w:rsidRPr="006C792B" w:rsidRDefault="00B70F0C" w:rsidP="001232E7">
      <w:pPr>
        <w:spacing w:line="276" w:lineRule="auto"/>
        <w:ind w:left="2880"/>
        <w:rPr>
          <w:rFonts w:ascii="mohammad bold art 1" w:hAnsi="mohammad bold art 1" w:cs="mohammad bold art 1"/>
          <w:b/>
          <w:bCs/>
          <w:sz w:val="20"/>
          <w:szCs w:val="20"/>
          <w:rtl/>
        </w:rPr>
      </w:pPr>
      <w:r w:rsidRPr="006C792B">
        <w:rPr>
          <w:rFonts w:asciiTheme="majorBidi" w:hAnsiTheme="majorBidi" w:cs="mohammad bold art 1" w:hint="cs"/>
          <w:b/>
          <w:bCs/>
          <w:sz w:val="22"/>
          <w:szCs w:val="22"/>
          <w:rtl/>
        </w:rPr>
        <w:t xml:space="preserve">           </w:t>
      </w:r>
      <w:r w:rsidR="00056F4E" w:rsidRPr="006C792B">
        <w:rPr>
          <w:rFonts w:asciiTheme="majorBidi" w:hAnsiTheme="majorBidi" w:cs="mohammad bold art 1" w:hint="cs"/>
          <w:b/>
          <w:bCs/>
          <w:sz w:val="22"/>
          <w:szCs w:val="22"/>
          <w:rtl/>
        </w:rPr>
        <w:t xml:space="preserve">                          </w:t>
      </w:r>
      <w:r w:rsidR="00C87F6A">
        <w:rPr>
          <w:rFonts w:asciiTheme="majorBidi" w:hAnsiTheme="majorBidi" w:cs="mohammad bold art 1" w:hint="cs"/>
          <w:b/>
          <w:bCs/>
          <w:sz w:val="22"/>
          <w:szCs w:val="22"/>
          <w:rtl/>
        </w:rPr>
        <w:t xml:space="preserve">                               </w:t>
      </w:r>
      <w:r w:rsidR="00056F4E" w:rsidRPr="006C792B">
        <w:rPr>
          <w:rFonts w:asciiTheme="majorBidi" w:hAnsiTheme="majorBidi" w:cs="mohammad bold art 1" w:hint="cs"/>
          <w:b/>
          <w:bCs/>
          <w:sz w:val="22"/>
          <w:szCs w:val="22"/>
          <w:rtl/>
        </w:rPr>
        <w:t xml:space="preserve">   </w:t>
      </w:r>
      <w:r w:rsidRPr="006C792B">
        <w:rPr>
          <w:rFonts w:asciiTheme="majorBidi" w:hAnsiTheme="majorBidi" w:cs="mohammad bold art 1" w:hint="cs"/>
          <w:b/>
          <w:bCs/>
          <w:sz w:val="22"/>
          <w:szCs w:val="22"/>
          <w:rtl/>
        </w:rPr>
        <w:t xml:space="preserve"> </w:t>
      </w:r>
      <w:r w:rsidR="001232E7">
        <w:rPr>
          <w:rFonts w:ascii="mohammad bold art 1" w:hAnsi="mohammad bold art 1" w:cs="mohammad bold art 1"/>
          <w:b/>
          <w:bCs/>
          <w:sz w:val="22"/>
          <w:szCs w:val="22"/>
          <w:rtl/>
        </w:rPr>
        <w:t xml:space="preserve">                  وليد عيد المطيري</w:t>
      </w:r>
    </w:p>
    <w:p w:rsidR="00917E86" w:rsidRPr="006C792B" w:rsidRDefault="006C792B" w:rsidP="001232E7">
      <w:pPr>
        <w:spacing w:line="276" w:lineRule="auto"/>
        <w:rPr>
          <w:rFonts w:asciiTheme="majorBidi" w:hAnsiTheme="majorBidi" w:cs="mohammad bold art 1"/>
          <w:sz w:val="20"/>
          <w:szCs w:val="20"/>
          <w:rtl/>
        </w:rPr>
      </w:pPr>
      <w:r>
        <w:rPr>
          <w:rFonts w:asciiTheme="majorBidi" w:hAnsiTheme="majorBidi" w:cs="mohammad bold art 1" w:hint="cs"/>
          <w:b/>
          <w:bCs/>
          <w:sz w:val="22"/>
          <w:szCs w:val="22"/>
          <w:rtl/>
        </w:rPr>
        <w:t xml:space="preserve">                                                                                            </w:t>
      </w:r>
      <w:r w:rsidR="00C87F6A">
        <w:rPr>
          <w:rFonts w:asciiTheme="majorBidi" w:hAnsiTheme="majorBidi" w:cs="mohammad bold art 1" w:hint="cs"/>
          <w:b/>
          <w:bCs/>
          <w:sz w:val="22"/>
          <w:szCs w:val="22"/>
          <w:rtl/>
        </w:rPr>
        <w:t xml:space="preserve">                               </w:t>
      </w:r>
      <w:r>
        <w:rPr>
          <w:rFonts w:asciiTheme="majorBidi" w:hAnsiTheme="majorBidi" w:cs="mohammad bold art 1" w:hint="cs"/>
          <w:b/>
          <w:bCs/>
          <w:sz w:val="22"/>
          <w:szCs w:val="22"/>
          <w:rtl/>
        </w:rPr>
        <w:t xml:space="preserve"> </w:t>
      </w:r>
      <w:r w:rsidR="000F4DBC" w:rsidRPr="006C792B">
        <w:rPr>
          <w:rFonts w:asciiTheme="majorBidi" w:hAnsiTheme="majorBidi" w:cs="mohammad bold art 1" w:hint="cs"/>
          <w:b/>
          <w:bCs/>
          <w:sz w:val="22"/>
          <w:szCs w:val="22"/>
          <w:rtl/>
        </w:rPr>
        <w:t xml:space="preserve"> </w:t>
      </w:r>
    </w:p>
    <w:sectPr w:rsidR="00917E86" w:rsidRPr="006C792B" w:rsidSect="00820C44">
      <w:headerReference w:type="default" r:id="rId7"/>
      <w:footerReference w:type="default" r:id="rId8"/>
      <w:pgSz w:w="11906" w:h="16838"/>
      <w:pgMar w:top="709" w:right="964" w:bottom="1418" w:left="964" w:header="709" w:footer="284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B4B2D" w:rsidRDefault="007B4B2D">
      <w:r>
        <w:separator/>
      </w:r>
    </w:p>
  </w:endnote>
  <w:endnote w:type="continuationSeparator" w:id="0">
    <w:p w:rsidR="007B4B2D" w:rsidRDefault="007B4B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e_AlMateen">
    <w:altName w:val="Times New Roman"/>
    <w:charset w:val="00"/>
    <w:family w:val="roman"/>
    <w:pitch w:val="variable"/>
    <w:sig w:usb0="00000000" w:usb1="C000204A" w:usb2="00000008" w:usb3="00000000" w:csb0="00000041" w:csb1="00000000"/>
  </w:font>
  <w:font w:name="Monotype Koufi">
    <w:panose1 w:val="00000000000000000000"/>
    <w:charset w:val="B2"/>
    <w:family w:val="auto"/>
    <w:pitch w:val="variable"/>
    <w:sig w:usb0="02942001" w:usb1="03D40006" w:usb2="02620000" w:usb3="00000000" w:csb0="00000040" w:csb1="00000000"/>
  </w:font>
  <w:font w:name="mohammad bold art 1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64D82" w:rsidRDefault="007B4B2D" w:rsidP="00064D82">
    <w:pPr>
      <w:pStyle w:val="11"/>
      <w:rPr>
        <w:rtl/>
        <w:lang w:eastAsia="ar-SA"/>
      </w:rPr>
    </w:pPr>
  </w:p>
  <w:p w:rsidR="00064D82" w:rsidRDefault="007B4B2D" w:rsidP="00064D82">
    <w:pPr>
      <w:pStyle w:val="11"/>
      <w:rPr>
        <w:rtl/>
        <w:lang w:eastAsia="ar-SA"/>
      </w:rPr>
    </w:pPr>
  </w:p>
  <w:p w:rsidR="00155532" w:rsidRPr="00115D7F" w:rsidRDefault="00155532" w:rsidP="00155532">
    <w:pPr>
      <w:pStyle w:val="11"/>
      <w:rPr>
        <w:rFonts w:ascii="mohammad bold art 1" w:hAnsi="mohammad bold art 1" w:cs="mohammad bold art 1"/>
        <w:b/>
        <w:bCs/>
        <w:sz w:val="22"/>
        <w:szCs w:val="22"/>
      </w:rPr>
    </w:pPr>
    <w:proofErr w:type="gramStart"/>
    <w:r w:rsidRPr="00D74019">
      <w:rPr>
        <w:rFonts w:ascii="mohammad bold art 1" w:hAnsi="mohammad bold art 1" w:cs="mohammad bold art 1"/>
        <w:b/>
        <w:bCs/>
        <w:sz w:val="22"/>
        <w:szCs w:val="22"/>
        <w:rtl/>
      </w:rPr>
      <w:t>ص.ب</w:t>
    </w:r>
    <w:proofErr w:type="gramEnd"/>
    <w:r w:rsidRPr="00D74019">
      <w:rPr>
        <w:rFonts w:ascii="mohammad bold art 1" w:hAnsi="mohammad bold art 1" w:cs="mohammad bold art 1"/>
        <w:b/>
        <w:bCs/>
        <w:sz w:val="22"/>
        <w:szCs w:val="22"/>
        <w:rtl/>
      </w:rPr>
      <w:t xml:space="preserve"> 11174 الرياض           فاكس (4925041)</w:t>
    </w:r>
    <w:r w:rsidRPr="00115D7F">
      <w:rPr>
        <w:rFonts w:ascii="mohammad bold art 1" w:hAnsi="mohammad bold art 1" w:cs="mohammad bold art 1"/>
        <w:sz w:val="22"/>
        <w:szCs w:val="22"/>
      </w:rPr>
      <w:t>998.GOV.SA</w:t>
    </w:r>
  </w:p>
  <w:p w:rsidR="00064D82" w:rsidRPr="00155532" w:rsidRDefault="007B4B2D" w:rsidP="00064D82">
    <w:pPr>
      <w:pStyle w:val="11"/>
      <w:rPr>
        <w:rtl/>
        <w:lang w:eastAsia="ar-SA"/>
      </w:rPr>
    </w:pPr>
  </w:p>
  <w:p w:rsidR="00296BBA" w:rsidRPr="00115D7F" w:rsidRDefault="007B4B2D" w:rsidP="007F16D7">
    <w:pPr>
      <w:pStyle w:val="11"/>
      <w:rPr>
        <w:b/>
        <w:bCs/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B4B2D" w:rsidRDefault="007B4B2D">
      <w:r>
        <w:separator/>
      </w:r>
    </w:p>
  </w:footnote>
  <w:footnote w:type="continuationSeparator" w:id="0">
    <w:p w:rsidR="007B4B2D" w:rsidRDefault="007B4B2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96BBA" w:rsidRDefault="00F949E6">
    <w:pPr>
      <w:pStyle w:val="10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1" locked="0" layoutInCell="1" allowOverlap="1" wp14:anchorId="259DF0FD" wp14:editId="3732DA80">
              <wp:simplePos x="0" y="0"/>
              <wp:positionH relativeFrom="column">
                <wp:posOffset>-183515</wp:posOffset>
              </wp:positionH>
              <wp:positionV relativeFrom="paragraph">
                <wp:posOffset>-2540</wp:posOffset>
              </wp:positionV>
              <wp:extent cx="6751955" cy="9429750"/>
              <wp:effectExtent l="19050" t="19050" r="10795" b="19050"/>
              <wp:wrapNone/>
              <wp:docPr id="3" name="Freeform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6751955" cy="9429750"/>
                      </a:xfrm>
                      <a:custGeom>
                        <a:avLst/>
                        <a:gdLst>
                          <a:gd name="T0" fmla="+- 0 1220 653"/>
                          <a:gd name="T1" fmla="*/ T0 w 10633"/>
                          <a:gd name="T2" fmla="+- 0 711 711"/>
                          <a:gd name="T3" fmla="*/ 711 h 15564"/>
                          <a:gd name="T4" fmla="+- 0 1143 653"/>
                          <a:gd name="T5" fmla="*/ T4 w 10633"/>
                          <a:gd name="T6" fmla="+- 0 716 711"/>
                          <a:gd name="T7" fmla="*/ 716 h 15564"/>
                          <a:gd name="T8" fmla="+- 0 1069 653"/>
                          <a:gd name="T9" fmla="*/ T8 w 10633"/>
                          <a:gd name="T10" fmla="+- 0 731 711"/>
                          <a:gd name="T11" fmla="*/ 731 h 15564"/>
                          <a:gd name="T12" fmla="+- 0 999 653"/>
                          <a:gd name="T13" fmla="*/ T12 w 10633"/>
                          <a:gd name="T14" fmla="+- 0 756 711"/>
                          <a:gd name="T15" fmla="*/ 756 h 15564"/>
                          <a:gd name="T16" fmla="+- 0 934 653"/>
                          <a:gd name="T17" fmla="*/ T16 w 10633"/>
                          <a:gd name="T18" fmla="+- 0 788 711"/>
                          <a:gd name="T19" fmla="*/ 788 h 15564"/>
                          <a:gd name="T20" fmla="+- 0 873 653"/>
                          <a:gd name="T21" fmla="*/ T20 w 10633"/>
                          <a:gd name="T22" fmla="+- 0 829 711"/>
                          <a:gd name="T23" fmla="*/ 829 h 15564"/>
                          <a:gd name="T24" fmla="+- 0 819 653"/>
                          <a:gd name="T25" fmla="*/ T24 w 10633"/>
                          <a:gd name="T26" fmla="+- 0 877 711"/>
                          <a:gd name="T27" fmla="*/ 877 h 15564"/>
                          <a:gd name="T28" fmla="+- 0 771 653"/>
                          <a:gd name="T29" fmla="*/ T28 w 10633"/>
                          <a:gd name="T30" fmla="+- 0 931 711"/>
                          <a:gd name="T31" fmla="*/ 931 h 15564"/>
                          <a:gd name="T32" fmla="+- 0 730 653"/>
                          <a:gd name="T33" fmla="*/ T32 w 10633"/>
                          <a:gd name="T34" fmla="+- 0 992 711"/>
                          <a:gd name="T35" fmla="*/ 992 h 15564"/>
                          <a:gd name="T36" fmla="+- 0 698 653"/>
                          <a:gd name="T37" fmla="*/ T36 w 10633"/>
                          <a:gd name="T38" fmla="+- 0 1057 711"/>
                          <a:gd name="T39" fmla="*/ 1057 h 15564"/>
                          <a:gd name="T40" fmla="+- 0 673 653"/>
                          <a:gd name="T41" fmla="*/ T40 w 10633"/>
                          <a:gd name="T42" fmla="+- 0 1127 711"/>
                          <a:gd name="T43" fmla="*/ 1127 h 15564"/>
                          <a:gd name="T44" fmla="+- 0 658 653"/>
                          <a:gd name="T45" fmla="*/ T44 w 10633"/>
                          <a:gd name="T46" fmla="+- 0 1201 711"/>
                          <a:gd name="T47" fmla="*/ 1201 h 15564"/>
                          <a:gd name="T48" fmla="+- 0 653 653"/>
                          <a:gd name="T49" fmla="*/ T48 w 10633"/>
                          <a:gd name="T50" fmla="+- 0 1278 711"/>
                          <a:gd name="T51" fmla="*/ 1278 h 15564"/>
                          <a:gd name="T52" fmla="+- 0 653 653"/>
                          <a:gd name="T53" fmla="*/ T52 w 10633"/>
                          <a:gd name="T54" fmla="+- 0 15708 711"/>
                          <a:gd name="T55" fmla="*/ 15708 h 15564"/>
                          <a:gd name="T56" fmla="+- 0 658 653"/>
                          <a:gd name="T57" fmla="*/ T56 w 10633"/>
                          <a:gd name="T58" fmla="+- 0 15785 711"/>
                          <a:gd name="T59" fmla="*/ 15785 h 15564"/>
                          <a:gd name="T60" fmla="+- 0 673 653"/>
                          <a:gd name="T61" fmla="*/ T60 w 10633"/>
                          <a:gd name="T62" fmla="+- 0 15859 711"/>
                          <a:gd name="T63" fmla="*/ 15859 h 15564"/>
                          <a:gd name="T64" fmla="+- 0 698 653"/>
                          <a:gd name="T65" fmla="*/ T64 w 10633"/>
                          <a:gd name="T66" fmla="+- 0 15929 711"/>
                          <a:gd name="T67" fmla="*/ 15929 h 15564"/>
                          <a:gd name="T68" fmla="+- 0 730 653"/>
                          <a:gd name="T69" fmla="*/ T68 w 10633"/>
                          <a:gd name="T70" fmla="+- 0 15994 711"/>
                          <a:gd name="T71" fmla="*/ 15994 h 15564"/>
                          <a:gd name="T72" fmla="+- 0 771 653"/>
                          <a:gd name="T73" fmla="*/ T72 w 10633"/>
                          <a:gd name="T74" fmla="+- 0 16055 711"/>
                          <a:gd name="T75" fmla="*/ 16055 h 15564"/>
                          <a:gd name="T76" fmla="+- 0 819 653"/>
                          <a:gd name="T77" fmla="*/ T76 w 10633"/>
                          <a:gd name="T78" fmla="+- 0 16109 711"/>
                          <a:gd name="T79" fmla="*/ 16109 h 15564"/>
                          <a:gd name="T80" fmla="+- 0 873 653"/>
                          <a:gd name="T81" fmla="*/ T80 w 10633"/>
                          <a:gd name="T82" fmla="+- 0 16157 711"/>
                          <a:gd name="T83" fmla="*/ 16157 h 15564"/>
                          <a:gd name="T84" fmla="+- 0 934 653"/>
                          <a:gd name="T85" fmla="*/ T84 w 10633"/>
                          <a:gd name="T86" fmla="+- 0 16198 711"/>
                          <a:gd name="T87" fmla="*/ 16198 h 15564"/>
                          <a:gd name="T88" fmla="+- 0 999 653"/>
                          <a:gd name="T89" fmla="*/ T88 w 10633"/>
                          <a:gd name="T90" fmla="+- 0 16230 711"/>
                          <a:gd name="T91" fmla="*/ 16230 h 15564"/>
                          <a:gd name="T92" fmla="+- 0 1069 653"/>
                          <a:gd name="T93" fmla="*/ T92 w 10633"/>
                          <a:gd name="T94" fmla="+- 0 16255 711"/>
                          <a:gd name="T95" fmla="*/ 16255 h 15564"/>
                          <a:gd name="T96" fmla="+- 0 1143 653"/>
                          <a:gd name="T97" fmla="*/ T96 w 10633"/>
                          <a:gd name="T98" fmla="+- 0 16270 711"/>
                          <a:gd name="T99" fmla="*/ 16270 h 15564"/>
                          <a:gd name="T100" fmla="+- 0 1220 653"/>
                          <a:gd name="T101" fmla="*/ T100 w 10633"/>
                          <a:gd name="T102" fmla="+- 0 16275 711"/>
                          <a:gd name="T103" fmla="*/ 16275 h 15564"/>
                          <a:gd name="T104" fmla="+- 0 10719 653"/>
                          <a:gd name="T105" fmla="*/ T104 w 10633"/>
                          <a:gd name="T106" fmla="+- 0 16275 711"/>
                          <a:gd name="T107" fmla="*/ 16275 h 15564"/>
                          <a:gd name="T108" fmla="+- 0 10796 653"/>
                          <a:gd name="T109" fmla="*/ T108 w 10633"/>
                          <a:gd name="T110" fmla="+- 0 16270 711"/>
                          <a:gd name="T111" fmla="*/ 16270 h 15564"/>
                          <a:gd name="T112" fmla="+- 0 10870 653"/>
                          <a:gd name="T113" fmla="*/ T112 w 10633"/>
                          <a:gd name="T114" fmla="+- 0 16255 711"/>
                          <a:gd name="T115" fmla="*/ 16255 h 15564"/>
                          <a:gd name="T116" fmla="+- 0 10940 653"/>
                          <a:gd name="T117" fmla="*/ T116 w 10633"/>
                          <a:gd name="T118" fmla="+- 0 16230 711"/>
                          <a:gd name="T119" fmla="*/ 16230 h 15564"/>
                          <a:gd name="T120" fmla="+- 0 11005 653"/>
                          <a:gd name="T121" fmla="*/ T120 w 10633"/>
                          <a:gd name="T122" fmla="+- 0 16198 711"/>
                          <a:gd name="T123" fmla="*/ 16198 h 15564"/>
                          <a:gd name="T124" fmla="+- 0 11066 653"/>
                          <a:gd name="T125" fmla="*/ T124 w 10633"/>
                          <a:gd name="T126" fmla="+- 0 16157 711"/>
                          <a:gd name="T127" fmla="*/ 16157 h 15564"/>
                          <a:gd name="T128" fmla="+- 0 11120 653"/>
                          <a:gd name="T129" fmla="*/ T128 w 10633"/>
                          <a:gd name="T130" fmla="+- 0 16109 711"/>
                          <a:gd name="T131" fmla="*/ 16109 h 15564"/>
                          <a:gd name="T132" fmla="+- 0 11168 653"/>
                          <a:gd name="T133" fmla="*/ T132 w 10633"/>
                          <a:gd name="T134" fmla="+- 0 16055 711"/>
                          <a:gd name="T135" fmla="*/ 16055 h 15564"/>
                          <a:gd name="T136" fmla="+- 0 11209 653"/>
                          <a:gd name="T137" fmla="*/ T136 w 10633"/>
                          <a:gd name="T138" fmla="+- 0 15994 711"/>
                          <a:gd name="T139" fmla="*/ 15994 h 15564"/>
                          <a:gd name="T140" fmla="+- 0 11241 653"/>
                          <a:gd name="T141" fmla="*/ T140 w 10633"/>
                          <a:gd name="T142" fmla="+- 0 15929 711"/>
                          <a:gd name="T143" fmla="*/ 15929 h 15564"/>
                          <a:gd name="T144" fmla="+- 0 11266 653"/>
                          <a:gd name="T145" fmla="*/ T144 w 10633"/>
                          <a:gd name="T146" fmla="+- 0 15859 711"/>
                          <a:gd name="T147" fmla="*/ 15859 h 15564"/>
                          <a:gd name="T148" fmla="+- 0 11281 653"/>
                          <a:gd name="T149" fmla="*/ T148 w 10633"/>
                          <a:gd name="T150" fmla="+- 0 15785 711"/>
                          <a:gd name="T151" fmla="*/ 15785 h 15564"/>
                          <a:gd name="T152" fmla="+- 0 11286 653"/>
                          <a:gd name="T153" fmla="*/ T152 w 10633"/>
                          <a:gd name="T154" fmla="+- 0 15708 711"/>
                          <a:gd name="T155" fmla="*/ 15708 h 15564"/>
                          <a:gd name="T156" fmla="+- 0 11286 653"/>
                          <a:gd name="T157" fmla="*/ T156 w 10633"/>
                          <a:gd name="T158" fmla="+- 0 1278 711"/>
                          <a:gd name="T159" fmla="*/ 1278 h 15564"/>
                          <a:gd name="T160" fmla="+- 0 11281 653"/>
                          <a:gd name="T161" fmla="*/ T160 w 10633"/>
                          <a:gd name="T162" fmla="+- 0 1201 711"/>
                          <a:gd name="T163" fmla="*/ 1201 h 15564"/>
                          <a:gd name="T164" fmla="+- 0 11266 653"/>
                          <a:gd name="T165" fmla="*/ T164 w 10633"/>
                          <a:gd name="T166" fmla="+- 0 1127 711"/>
                          <a:gd name="T167" fmla="*/ 1127 h 15564"/>
                          <a:gd name="T168" fmla="+- 0 11241 653"/>
                          <a:gd name="T169" fmla="*/ T168 w 10633"/>
                          <a:gd name="T170" fmla="+- 0 1057 711"/>
                          <a:gd name="T171" fmla="*/ 1057 h 15564"/>
                          <a:gd name="T172" fmla="+- 0 11209 653"/>
                          <a:gd name="T173" fmla="*/ T172 w 10633"/>
                          <a:gd name="T174" fmla="+- 0 992 711"/>
                          <a:gd name="T175" fmla="*/ 992 h 15564"/>
                          <a:gd name="T176" fmla="+- 0 11168 653"/>
                          <a:gd name="T177" fmla="*/ T176 w 10633"/>
                          <a:gd name="T178" fmla="+- 0 931 711"/>
                          <a:gd name="T179" fmla="*/ 931 h 15564"/>
                          <a:gd name="T180" fmla="+- 0 11120 653"/>
                          <a:gd name="T181" fmla="*/ T180 w 10633"/>
                          <a:gd name="T182" fmla="+- 0 877 711"/>
                          <a:gd name="T183" fmla="*/ 877 h 15564"/>
                          <a:gd name="T184" fmla="+- 0 11066 653"/>
                          <a:gd name="T185" fmla="*/ T184 w 10633"/>
                          <a:gd name="T186" fmla="+- 0 829 711"/>
                          <a:gd name="T187" fmla="*/ 829 h 15564"/>
                          <a:gd name="T188" fmla="+- 0 11005 653"/>
                          <a:gd name="T189" fmla="*/ T188 w 10633"/>
                          <a:gd name="T190" fmla="+- 0 788 711"/>
                          <a:gd name="T191" fmla="*/ 788 h 15564"/>
                          <a:gd name="T192" fmla="+- 0 10940 653"/>
                          <a:gd name="T193" fmla="*/ T192 w 10633"/>
                          <a:gd name="T194" fmla="+- 0 756 711"/>
                          <a:gd name="T195" fmla="*/ 756 h 15564"/>
                          <a:gd name="T196" fmla="+- 0 10870 653"/>
                          <a:gd name="T197" fmla="*/ T196 w 10633"/>
                          <a:gd name="T198" fmla="+- 0 731 711"/>
                          <a:gd name="T199" fmla="*/ 731 h 15564"/>
                          <a:gd name="T200" fmla="+- 0 10796 653"/>
                          <a:gd name="T201" fmla="*/ T200 w 10633"/>
                          <a:gd name="T202" fmla="+- 0 716 711"/>
                          <a:gd name="T203" fmla="*/ 716 h 15564"/>
                          <a:gd name="T204" fmla="+- 0 10719 653"/>
                          <a:gd name="T205" fmla="*/ T204 w 10633"/>
                          <a:gd name="T206" fmla="+- 0 711 711"/>
                          <a:gd name="T207" fmla="*/ 711 h 15564"/>
                          <a:gd name="T208" fmla="+- 0 1220 653"/>
                          <a:gd name="T209" fmla="*/ T208 w 10633"/>
                          <a:gd name="T210" fmla="+- 0 711 711"/>
                          <a:gd name="T211" fmla="*/ 711 h 15564"/>
                        </a:gdLst>
                        <a:ahLst/>
                        <a:cxnLst>
                          <a:cxn ang="0">
                            <a:pos x="T1" y="T3"/>
                          </a:cxn>
                          <a:cxn ang="0">
                            <a:pos x="T5" y="T7"/>
                          </a:cxn>
                          <a:cxn ang="0">
                            <a:pos x="T9" y="T11"/>
                          </a:cxn>
                          <a:cxn ang="0">
                            <a:pos x="T13" y="T15"/>
                          </a:cxn>
                          <a:cxn ang="0">
                            <a:pos x="T17" y="T19"/>
                          </a:cxn>
                          <a:cxn ang="0">
                            <a:pos x="T21" y="T23"/>
                          </a:cxn>
                          <a:cxn ang="0">
                            <a:pos x="T25" y="T27"/>
                          </a:cxn>
                          <a:cxn ang="0">
                            <a:pos x="T29" y="T31"/>
                          </a:cxn>
                          <a:cxn ang="0">
                            <a:pos x="T33" y="T35"/>
                          </a:cxn>
                          <a:cxn ang="0">
                            <a:pos x="T37" y="T39"/>
                          </a:cxn>
                          <a:cxn ang="0">
                            <a:pos x="T41" y="T43"/>
                          </a:cxn>
                          <a:cxn ang="0">
                            <a:pos x="T45" y="T47"/>
                          </a:cxn>
                          <a:cxn ang="0">
                            <a:pos x="T49" y="T51"/>
                          </a:cxn>
                          <a:cxn ang="0">
                            <a:pos x="T53" y="T55"/>
                          </a:cxn>
                          <a:cxn ang="0">
                            <a:pos x="T57" y="T59"/>
                          </a:cxn>
                          <a:cxn ang="0">
                            <a:pos x="T61" y="T63"/>
                          </a:cxn>
                          <a:cxn ang="0">
                            <a:pos x="T65" y="T67"/>
                          </a:cxn>
                          <a:cxn ang="0">
                            <a:pos x="T69" y="T71"/>
                          </a:cxn>
                          <a:cxn ang="0">
                            <a:pos x="T73" y="T75"/>
                          </a:cxn>
                          <a:cxn ang="0">
                            <a:pos x="T77" y="T79"/>
                          </a:cxn>
                          <a:cxn ang="0">
                            <a:pos x="T81" y="T83"/>
                          </a:cxn>
                          <a:cxn ang="0">
                            <a:pos x="T85" y="T87"/>
                          </a:cxn>
                          <a:cxn ang="0">
                            <a:pos x="T89" y="T91"/>
                          </a:cxn>
                          <a:cxn ang="0">
                            <a:pos x="T93" y="T95"/>
                          </a:cxn>
                          <a:cxn ang="0">
                            <a:pos x="T97" y="T99"/>
                          </a:cxn>
                          <a:cxn ang="0">
                            <a:pos x="T101" y="T103"/>
                          </a:cxn>
                          <a:cxn ang="0">
                            <a:pos x="T105" y="T107"/>
                          </a:cxn>
                          <a:cxn ang="0">
                            <a:pos x="T109" y="T111"/>
                          </a:cxn>
                          <a:cxn ang="0">
                            <a:pos x="T113" y="T115"/>
                          </a:cxn>
                          <a:cxn ang="0">
                            <a:pos x="T117" y="T119"/>
                          </a:cxn>
                          <a:cxn ang="0">
                            <a:pos x="T121" y="T123"/>
                          </a:cxn>
                          <a:cxn ang="0">
                            <a:pos x="T125" y="T127"/>
                          </a:cxn>
                          <a:cxn ang="0">
                            <a:pos x="T129" y="T131"/>
                          </a:cxn>
                          <a:cxn ang="0">
                            <a:pos x="T133" y="T135"/>
                          </a:cxn>
                          <a:cxn ang="0">
                            <a:pos x="T137" y="T139"/>
                          </a:cxn>
                          <a:cxn ang="0">
                            <a:pos x="T141" y="T143"/>
                          </a:cxn>
                          <a:cxn ang="0">
                            <a:pos x="T145" y="T147"/>
                          </a:cxn>
                          <a:cxn ang="0">
                            <a:pos x="T149" y="T151"/>
                          </a:cxn>
                          <a:cxn ang="0">
                            <a:pos x="T153" y="T155"/>
                          </a:cxn>
                          <a:cxn ang="0">
                            <a:pos x="T157" y="T159"/>
                          </a:cxn>
                          <a:cxn ang="0">
                            <a:pos x="T161" y="T163"/>
                          </a:cxn>
                          <a:cxn ang="0">
                            <a:pos x="T165" y="T167"/>
                          </a:cxn>
                          <a:cxn ang="0">
                            <a:pos x="T169" y="T171"/>
                          </a:cxn>
                          <a:cxn ang="0">
                            <a:pos x="T173" y="T175"/>
                          </a:cxn>
                          <a:cxn ang="0">
                            <a:pos x="T177" y="T179"/>
                          </a:cxn>
                          <a:cxn ang="0">
                            <a:pos x="T181" y="T183"/>
                          </a:cxn>
                          <a:cxn ang="0">
                            <a:pos x="T185" y="T187"/>
                          </a:cxn>
                          <a:cxn ang="0">
                            <a:pos x="T189" y="T191"/>
                          </a:cxn>
                          <a:cxn ang="0">
                            <a:pos x="T193" y="T195"/>
                          </a:cxn>
                          <a:cxn ang="0">
                            <a:pos x="T197" y="T199"/>
                          </a:cxn>
                          <a:cxn ang="0">
                            <a:pos x="T201" y="T203"/>
                          </a:cxn>
                          <a:cxn ang="0">
                            <a:pos x="T205" y="T207"/>
                          </a:cxn>
                          <a:cxn ang="0">
                            <a:pos x="T209" y="T211"/>
                          </a:cxn>
                        </a:cxnLst>
                        <a:rect l="0" t="0" r="r" b="b"/>
                        <a:pathLst>
                          <a:path w="10633" h="15564">
                            <a:moveTo>
                              <a:pt x="567" y="0"/>
                            </a:moveTo>
                            <a:lnTo>
                              <a:pt x="490" y="5"/>
                            </a:lnTo>
                            <a:lnTo>
                              <a:pt x="416" y="20"/>
                            </a:lnTo>
                            <a:lnTo>
                              <a:pt x="346" y="45"/>
                            </a:lnTo>
                            <a:lnTo>
                              <a:pt x="281" y="77"/>
                            </a:lnTo>
                            <a:lnTo>
                              <a:pt x="220" y="118"/>
                            </a:lnTo>
                            <a:lnTo>
                              <a:pt x="166" y="166"/>
                            </a:lnTo>
                            <a:lnTo>
                              <a:pt x="118" y="220"/>
                            </a:lnTo>
                            <a:lnTo>
                              <a:pt x="77" y="281"/>
                            </a:lnTo>
                            <a:lnTo>
                              <a:pt x="45" y="346"/>
                            </a:lnTo>
                            <a:lnTo>
                              <a:pt x="20" y="416"/>
                            </a:lnTo>
                            <a:lnTo>
                              <a:pt x="5" y="490"/>
                            </a:lnTo>
                            <a:lnTo>
                              <a:pt x="0" y="567"/>
                            </a:lnTo>
                            <a:lnTo>
                              <a:pt x="0" y="14997"/>
                            </a:lnTo>
                            <a:lnTo>
                              <a:pt x="5" y="15074"/>
                            </a:lnTo>
                            <a:lnTo>
                              <a:pt x="20" y="15148"/>
                            </a:lnTo>
                            <a:lnTo>
                              <a:pt x="45" y="15218"/>
                            </a:lnTo>
                            <a:lnTo>
                              <a:pt x="77" y="15283"/>
                            </a:lnTo>
                            <a:lnTo>
                              <a:pt x="118" y="15344"/>
                            </a:lnTo>
                            <a:lnTo>
                              <a:pt x="166" y="15398"/>
                            </a:lnTo>
                            <a:lnTo>
                              <a:pt x="220" y="15446"/>
                            </a:lnTo>
                            <a:lnTo>
                              <a:pt x="281" y="15487"/>
                            </a:lnTo>
                            <a:lnTo>
                              <a:pt x="346" y="15519"/>
                            </a:lnTo>
                            <a:lnTo>
                              <a:pt x="416" y="15544"/>
                            </a:lnTo>
                            <a:lnTo>
                              <a:pt x="490" y="15559"/>
                            </a:lnTo>
                            <a:lnTo>
                              <a:pt x="567" y="15564"/>
                            </a:lnTo>
                            <a:lnTo>
                              <a:pt x="10066" y="15564"/>
                            </a:lnTo>
                            <a:lnTo>
                              <a:pt x="10143" y="15559"/>
                            </a:lnTo>
                            <a:lnTo>
                              <a:pt x="10217" y="15544"/>
                            </a:lnTo>
                            <a:lnTo>
                              <a:pt x="10287" y="15519"/>
                            </a:lnTo>
                            <a:lnTo>
                              <a:pt x="10352" y="15487"/>
                            </a:lnTo>
                            <a:lnTo>
                              <a:pt x="10413" y="15446"/>
                            </a:lnTo>
                            <a:lnTo>
                              <a:pt x="10467" y="15398"/>
                            </a:lnTo>
                            <a:lnTo>
                              <a:pt x="10515" y="15344"/>
                            </a:lnTo>
                            <a:lnTo>
                              <a:pt x="10556" y="15283"/>
                            </a:lnTo>
                            <a:lnTo>
                              <a:pt x="10588" y="15218"/>
                            </a:lnTo>
                            <a:lnTo>
                              <a:pt x="10613" y="15148"/>
                            </a:lnTo>
                            <a:lnTo>
                              <a:pt x="10628" y="15074"/>
                            </a:lnTo>
                            <a:lnTo>
                              <a:pt x="10633" y="14997"/>
                            </a:lnTo>
                            <a:lnTo>
                              <a:pt x="10633" y="567"/>
                            </a:lnTo>
                            <a:lnTo>
                              <a:pt x="10628" y="490"/>
                            </a:lnTo>
                            <a:lnTo>
                              <a:pt x="10613" y="416"/>
                            </a:lnTo>
                            <a:lnTo>
                              <a:pt x="10588" y="346"/>
                            </a:lnTo>
                            <a:lnTo>
                              <a:pt x="10556" y="281"/>
                            </a:lnTo>
                            <a:lnTo>
                              <a:pt x="10515" y="220"/>
                            </a:lnTo>
                            <a:lnTo>
                              <a:pt x="10467" y="166"/>
                            </a:lnTo>
                            <a:lnTo>
                              <a:pt x="10413" y="118"/>
                            </a:lnTo>
                            <a:lnTo>
                              <a:pt x="10352" y="77"/>
                            </a:lnTo>
                            <a:lnTo>
                              <a:pt x="10287" y="45"/>
                            </a:lnTo>
                            <a:lnTo>
                              <a:pt x="10217" y="20"/>
                            </a:lnTo>
                            <a:lnTo>
                              <a:pt x="10143" y="5"/>
                            </a:lnTo>
                            <a:lnTo>
                              <a:pt x="10066" y="0"/>
                            </a:lnTo>
                            <a:lnTo>
                              <a:pt x="567" y="0"/>
                            </a:lnTo>
                            <a:close/>
                          </a:path>
                        </a:pathLst>
                      </a:custGeom>
                      <a:noFill/>
                      <a:ln w="285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E9CFE3E" id="Freeform 3" o:spid="_x0000_s1026" style="position:absolute;left:0;text-align:left;margin-left:-14.45pt;margin-top:-.2pt;width:531.65pt;height:742.5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0633,155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" path="m567,l490,5,416,20,346,45,281,77r-61,41l166,166r-48,54l77,281,45,346,20,416,5,490,,567,,14997r5,77l20,15148r25,70l77,15283r41,61l166,15398r54,48l281,15487r65,32l416,15544r74,15l567,15564r9499,l10143,15559r74,-15l10287,15519r65,-32l10413,15446r54,-48l10515,15344r41,-61l10588,15218r25,-70l10628,15074r5,-77l10633,567r-5,-77l10613,416r-25,-70l10556,281r-41,-61l10467,166r-54,-48l10352,77r-65,-32l10217,20,10143,5,10066,,567,xe" filled="f" strokeweight="2.25pt">
              <v:path arrowok="t" o:connecttype="custom" o:connectlocs="360045,430773;311150,433802;264160,442890;219710,458037;178435,477425;139700,502266;105410,531347;74930,564064;48895,601022;28575,640404;12700,682815;3175,727649;0,774301;0,9516995;3175,9563647;12700,9608481;28575,9650892;48895,9690274;74930,9727232;105410,9759949;139700,9789031;178435,9813871;219710,9833259;264160,9848406;311150,9857494;360045,9860523;6391910,9860523;6440805,9857494;6487795,9848406;6532245,9833259;6573520,9813871;6612255,9789031;6646545,9759949;6677025,9727232;6703060,9690274;6723380,9650892;6739255,9608481;6748780,9563647;6751955,9516995;6751955,774301;6748780,727649;6739255,682815;6723380,640404;6703060,601022;6677025,564064;6646545,531347;6612255,502266;6573520,477425;6532245,458037;6487795,442890;6440805,433802;6391910,430773;360045,430773" o:connectangles="0,0,0,0,0,0,0,0,0,0,0,0,0,0,0,0,0,0,0,0,0,0,0,0,0,0,0,0,0,0,0,0,0,0,0,0,0,0,0,0,0,0,0,0,0,0,0,0,0,0,0,0,0"/>
            </v:shape>
          </w:pict>
        </mc:Fallback>
      </mc:AlternateContent>
    </w:r>
    <w:r w:rsidR="00C93B89"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74FC4B5B" wp14:editId="0DE3CD96">
              <wp:simplePos x="0" y="0"/>
              <wp:positionH relativeFrom="column">
                <wp:posOffset>2509520</wp:posOffset>
              </wp:positionH>
              <wp:positionV relativeFrom="paragraph">
                <wp:posOffset>142875</wp:posOffset>
              </wp:positionV>
              <wp:extent cx="1264920" cy="1172845"/>
              <wp:effectExtent l="0" t="0" r="0" b="8255"/>
              <wp:wrapNone/>
              <wp:docPr id="5" name="مربع نص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flipH="1">
                        <a:off x="0" y="0"/>
                        <a:ext cx="1264920" cy="11728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FF40DA" w:rsidRPr="00FF40DA" w:rsidRDefault="00484C89" w:rsidP="00327C44">
                          <w:pPr>
                            <w:jc w:val="center"/>
                            <w:rPr>
                              <w:rtl/>
                              <w:lang w:val="ar-SA"/>
                            </w:rPr>
                          </w:pP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266A96C2" wp14:editId="622660CC">
                                <wp:extent cx="1081405" cy="1081405"/>
                                <wp:effectExtent l="0" t="0" r="0" b="0"/>
                                <wp:docPr id="1" name="صورة 1" descr="شعار بدون دفاع مدني ــ مفرغ-39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" descr="شعار بدون دفاع مدني ــ مفرغ-39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>
                                          <a:grayscl/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081405" cy="108140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9525">
                                          <a:noFill/>
                                          <a:miter lim="800000"/>
                                          <a:headEnd/>
                                          <a:tailEnd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non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74FC4B5B" id="_x0000_t202" coordsize="21600,21600" o:spt="202" path="m,l,21600r21600,l21600,xe">
              <v:stroke joinstyle="miter"/>
              <v:path gradientshapeok="t" o:connecttype="rect"/>
            </v:shapetype>
            <v:shape id="مربع نص 2" o:spid="_x0000_s1027" type="#_x0000_t202" style="position:absolute;left:0;text-align:left;margin-left:197.6pt;margin-top:11.25pt;width:99.6pt;height:92.35pt;flip:x;z-index:251662336;visibility:visible;mso-wrap-style:non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" filled="f" stroked="f">
              <v:textbox style="mso-fit-shape-to-text:t">
                <w:txbxContent>
                  <w:p w:rsidR="00FF40DA" w:rsidRPr="00FF40DA" w:rsidRDefault="00484C89" w:rsidP="00327C44">
                    <w:pPr>
                      <w:jc w:val="center"/>
                      <w:rPr>
                        <w:rtl/>
                        <w:lang w:val="ar-SA"/>
                      </w:rPr>
                    </w:pPr>
                    <w:r>
                      <w:rPr>
                        <w:noProof/>
                      </w:rPr>
                      <w:drawing>
                        <wp:inline distT="0" distB="0" distL="0" distR="0" wp14:anchorId="266A96C2" wp14:editId="622660CC">
                          <wp:extent cx="1081405" cy="1081405"/>
                          <wp:effectExtent l="0" t="0" r="0" b="0"/>
                          <wp:docPr id="1" name="صورة 1" descr="شعار بدون دفاع مدني ــ مفرغ-39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1" descr="شعار بدون دفاع مدني ــ مفرغ-39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">
                                    <a:grayscl/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081405" cy="108140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484C89">
      <w:rPr>
        <w:noProof/>
      </w:rPr>
      <w:drawing>
        <wp:anchor distT="0" distB="0" distL="114300" distR="114300" simplePos="0" relativeHeight="251661312" behindDoc="1" locked="0" layoutInCell="1" allowOverlap="1" wp14:anchorId="775299C7" wp14:editId="36E26087">
          <wp:simplePos x="0" y="0"/>
          <wp:positionH relativeFrom="column">
            <wp:posOffset>2556510</wp:posOffset>
          </wp:positionH>
          <wp:positionV relativeFrom="paragraph">
            <wp:posOffset>-174625</wp:posOffset>
          </wp:positionV>
          <wp:extent cx="1225550" cy="386080"/>
          <wp:effectExtent l="19050" t="0" r="0" b="0"/>
          <wp:wrapNone/>
          <wp:docPr id="4" name="صورة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25550" cy="3860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:rsidR="00296BBA" w:rsidRDefault="007B4B2D">
    <w:pPr>
      <w:pStyle w:val="10"/>
    </w:pPr>
  </w:p>
  <w:p w:rsidR="00296BBA" w:rsidRDefault="00484C89" w:rsidP="00BA4803">
    <w:pPr>
      <w:pStyle w:val="10"/>
      <w:jc w:val="center"/>
      <w:rPr>
        <w:rtl/>
      </w:rPr>
    </w:pPr>
    <w:r>
      <w:rPr>
        <w:noProof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4330700</wp:posOffset>
          </wp:positionH>
          <wp:positionV relativeFrom="paragraph">
            <wp:posOffset>70485</wp:posOffset>
          </wp:positionV>
          <wp:extent cx="1836420" cy="936625"/>
          <wp:effectExtent l="19050" t="0" r="0" b="0"/>
          <wp:wrapNone/>
          <wp:docPr id="2" name="صورة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36420" cy="9366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:rsidR="00A91848" w:rsidRPr="00FF40DA" w:rsidRDefault="007B4B2D">
    <w:pPr>
      <w:pStyle w:val="10"/>
      <w:rPr>
        <w:sz w:val="22"/>
        <w:szCs w:val="22"/>
        <w:rtl/>
      </w:rPr>
    </w:pPr>
  </w:p>
  <w:p w:rsidR="00A91848" w:rsidRPr="00FF40DA" w:rsidRDefault="007B4B2D">
    <w:pPr>
      <w:pStyle w:val="10"/>
      <w:rPr>
        <w:sz w:val="22"/>
        <w:szCs w:val="22"/>
        <w:rtl/>
      </w:rPr>
    </w:pPr>
  </w:p>
  <w:p w:rsidR="00A91848" w:rsidRPr="00FF40DA" w:rsidRDefault="007B4B2D">
    <w:pPr>
      <w:pStyle w:val="10"/>
      <w:rPr>
        <w:sz w:val="22"/>
        <w:szCs w:val="22"/>
        <w:rtl/>
      </w:rPr>
    </w:pPr>
  </w:p>
  <w:p w:rsidR="00A91848" w:rsidRPr="00FF40DA" w:rsidRDefault="007B4B2D">
    <w:pPr>
      <w:pStyle w:val="10"/>
      <w:rPr>
        <w:sz w:val="22"/>
        <w:szCs w:val="22"/>
        <w:rtl/>
      </w:rPr>
    </w:pPr>
  </w:p>
  <w:p w:rsidR="00FF40DA" w:rsidRPr="00FF40DA" w:rsidRDefault="007B4B2D" w:rsidP="00FF40DA">
    <w:pPr>
      <w:pStyle w:val="10"/>
      <w:ind w:left="1331"/>
      <w:rPr>
        <w:rFonts w:cs="mohammad bold art 1"/>
        <w:sz w:val="22"/>
        <w:szCs w:val="22"/>
        <w:rtl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B6D1FB7"/>
    <w:multiLevelType w:val="hybridMultilevel"/>
    <w:tmpl w:val="D15C4B78"/>
    <w:lvl w:ilvl="0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D1183D"/>
    <w:multiLevelType w:val="hybridMultilevel"/>
    <w:tmpl w:val="3D9AA416"/>
    <w:lvl w:ilvl="0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0D3857"/>
    <w:multiLevelType w:val="hybridMultilevel"/>
    <w:tmpl w:val="34E461BE"/>
    <w:lvl w:ilvl="0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35A2FB7"/>
    <w:multiLevelType w:val="hybridMultilevel"/>
    <w:tmpl w:val="59E286AA"/>
    <w:lvl w:ilvl="0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0315876"/>
    <w:multiLevelType w:val="hybridMultilevel"/>
    <w:tmpl w:val="DA34BB90"/>
    <w:lvl w:ilvl="0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10B09A8"/>
    <w:multiLevelType w:val="hybridMultilevel"/>
    <w:tmpl w:val="48E618A6"/>
    <w:lvl w:ilvl="0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2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22434"/>
    <w:rsid w:val="00001CD5"/>
    <w:rsid w:val="00013790"/>
    <w:rsid w:val="0001585B"/>
    <w:rsid w:val="00022434"/>
    <w:rsid w:val="000279C0"/>
    <w:rsid w:val="00035654"/>
    <w:rsid w:val="000418B9"/>
    <w:rsid w:val="000458F9"/>
    <w:rsid w:val="00051D8C"/>
    <w:rsid w:val="000542DF"/>
    <w:rsid w:val="00055E57"/>
    <w:rsid w:val="00056F4E"/>
    <w:rsid w:val="000848CD"/>
    <w:rsid w:val="000B5C21"/>
    <w:rsid w:val="000B6864"/>
    <w:rsid w:val="000B790F"/>
    <w:rsid w:val="000C28A7"/>
    <w:rsid w:val="000D6841"/>
    <w:rsid w:val="000F4DBC"/>
    <w:rsid w:val="001232E7"/>
    <w:rsid w:val="00147BD0"/>
    <w:rsid w:val="00150998"/>
    <w:rsid w:val="0015349B"/>
    <w:rsid w:val="00155532"/>
    <w:rsid w:val="001601C1"/>
    <w:rsid w:val="00175718"/>
    <w:rsid w:val="00176A3D"/>
    <w:rsid w:val="00183ED1"/>
    <w:rsid w:val="001B2DFB"/>
    <w:rsid w:val="001F5DDC"/>
    <w:rsid w:val="001F7FD5"/>
    <w:rsid w:val="00200D7C"/>
    <w:rsid w:val="002022D7"/>
    <w:rsid w:val="00202894"/>
    <w:rsid w:val="00211B3C"/>
    <w:rsid w:val="0021737A"/>
    <w:rsid w:val="00234087"/>
    <w:rsid w:val="00236F03"/>
    <w:rsid w:val="00256E79"/>
    <w:rsid w:val="00257D56"/>
    <w:rsid w:val="002B40D1"/>
    <w:rsid w:val="002C526D"/>
    <w:rsid w:val="002E7386"/>
    <w:rsid w:val="002F5BFB"/>
    <w:rsid w:val="002F5EDB"/>
    <w:rsid w:val="0031364D"/>
    <w:rsid w:val="00315C18"/>
    <w:rsid w:val="00326682"/>
    <w:rsid w:val="003276A7"/>
    <w:rsid w:val="0034512E"/>
    <w:rsid w:val="0034532F"/>
    <w:rsid w:val="0035656D"/>
    <w:rsid w:val="00372ABA"/>
    <w:rsid w:val="003A0DC8"/>
    <w:rsid w:val="003A53A0"/>
    <w:rsid w:val="003B5CBA"/>
    <w:rsid w:val="003B7A64"/>
    <w:rsid w:val="003D1661"/>
    <w:rsid w:val="003E2242"/>
    <w:rsid w:val="004127FC"/>
    <w:rsid w:val="004574EC"/>
    <w:rsid w:val="00477FDB"/>
    <w:rsid w:val="00482C12"/>
    <w:rsid w:val="00484C89"/>
    <w:rsid w:val="004B2A78"/>
    <w:rsid w:val="004B3978"/>
    <w:rsid w:val="004C3475"/>
    <w:rsid w:val="004D1804"/>
    <w:rsid w:val="004F6E71"/>
    <w:rsid w:val="0051229B"/>
    <w:rsid w:val="00515AA8"/>
    <w:rsid w:val="00515E4D"/>
    <w:rsid w:val="0052355D"/>
    <w:rsid w:val="00542E33"/>
    <w:rsid w:val="00557EE7"/>
    <w:rsid w:val="005A437F"/>
    <w:rsid w:val="005A7217"/>
    <w:rsid w:val="005C3EAE"/>
    <w:rsid w:val="005E3C08"/>
    <w:rsid w:val="005F1400"/>
    <w:rsid w:val="00617D4B"/>
    <w:rsid w:val="006248F1"/>
    <w:rsid w:val="00630B97"/>
    <w:rsid w:val="00631D38"/>
    <w:rsid w:val="006358F3"/>
    <w:rsid w:val="006361A4"/>
    <w:rsid w:val="00660629"/>
    <w:rsid w:val="00660D5C"/>
    <w:rsid w:val="0066379F"/>
    <w:rsid w:val="00666D79"/>
    <w:rsid w:val="0067164B"/>
    <w:rsid w:val="00673F8E"/>
    <w:rsid w:val="00681269"/>
    <w:rsid w:val="0068126E"/>
    <w:rsid w:val="0068148C"/>
    <w:rsid w:val="00684E94"/>
    <w:rsid w:val="00692547"/>
    <w:rsid w:val="006A40F0"/>
    <w:rsid w:val="006C1B07"/>
    <w:rsid w:val="006C792B"/>
    <w:rsid w:val="006D6759"/>
    <w:rsid w:val="006D73CC"/>
    <w:rsid w:val="006F05CA"/>
    <w:rsid w:val="006F3A68"/>
    <w:rsid w:val="00701DEB"/>
    <w:rsid w:val="00704E7A"/>
    <w:rsid w:val="00706745"/>
    <w:rsid w:val="00710CE2"/>
    <w:rsid w:val="00720F6F"/>
    <w:rsid w:val="007348E0"/>
    <w:rsid w:val="007366BD"/>
    <w:rsid w:val="00752704"/>
    <w:rsid w:val="00753A56"/>
    <w:rsid w:val="0079094B"/>
    <w:rsid w:val="0079368A"/>
    <w:rsid w:val="00796C71"/>
    <w:rsid w:val="007A3DDE"/>
    <w:rsid w:val="007B4B2D"/>
    <w:rsid w:val="007D214A"/>
    <w:rsid w:val="007E2BB9"/>
    <w:rsid w:val="007E2C74"/>
    <w:rsid w:val="007F24E6"/>
    <w:rsid w:val="007F581B"/>
    <w:rsid w:val="00800B75"/>
    <w:rsid w:val="00821BFA"/>
    <w:rsid w:val="00840F28"/>
    <w:rsid w:val="008623C9"/>
    <w:rsid w:val="00875076"/>
    <w:rsid w:val="00877EA1"/>
    <w:rsid w:val="008812C1"/>
    <w:rsid w:val="00882D2F"/>
    <w:rsid w:val="008945E9"/>
    <w:rsid w:val="008A068F"/>
    <w:rsid w:val="008C0FEA"/>
    <w:rsid w:val="008C70EC"/>
    <w:rsid w:val="008E2355"/>
    <w:rsid w:val="008E501C"/>
    <w:rsid w:val="008E6616"/>
    <w:rsid w:val="008F48A2"/>
    <w:rsid w:val="0090263C"/>
    <w:rsid w:val="0090631D"/>
    <w:rsid w:val="00913C99"/>
    <w:rsid w:val="00915537"/>
    <w:rsid w:val="00917E86"/>
    <w:rsid w:val="00923293"/>
    <w:rsid w:val="00924D85"/>
    <w:rsid w:val="009332CB"/>
    <w:rsid w:val="009421F5"/>
    <w:rsid w:val="00942725"/>
    <w:rsid w:val="0094727F"/>
    <w:rsid w:val="009538F6"/>
    <w:rsid w:val="00961947"/>
    <w:rsid w:val="00966B2B"/>
    <w:rsid w:val="00970890"/>
    <w:rsid w:val="00977ECA"/>
    <w:rsid w:val="009A2219"/>
    <w:rsid w:val="009B3E0F"/>
    <w:rsid w:val="009C29BE"/>
    <w:rsid w:val="009D00E2"/>
    <w:rsid w:val="009D4E29"/>
    <w:rsid w:val="009E01E0"/>
    <w:rsid w:val="009E3A99"/>
    <w:rsid w:val="009F2086"/>
    <w:rsid w:val="009F4E82"/>
    <w:rsid w:val="00A06A57"/>
    <w:rsid w:val="00A1221C"/>
    <w:rsid w:val="00A23C7D"/>
    <w:rsid w:val="00A66B15"/>
    <w:rsid w:val="00A81832"/>
    <w:rsid w:val="00AB09D2"/>
    <w:rsid w:val="00AD03DB"/>
    <w:rsid w:val="00AD28C8"/>
    <w:rsid w:val="00AF7A25"/>
    <w:rsid w:val="00B20E35"/>
    <w:rsid w:val="00B303A1"/>
    <w:rsid w:val="00B70F0C"/>
    <w:rsid w:val="00B911D3"/>
    <w:rsid w:val="00BB2015"/>
    <w:rsid w:val="00BB3CD1"/>
    <w:rsid w:val="00BC7904"/>
    <w:rsid w:val="00BE0423"/>
    <w:rsid w:val="00BE1729"/>
    <w:rsid w:val="00BF1592"/>
    <w:rsid w:val="00BF60B3"/>
    <w:rsid w:val="00C05F21"/>
    <w:rsid w:val="00C364CC"/>
    <w:rsid w:val="00C53A92"/>
    <w:rsid w:val="00C55045"/>
    <w:rsid w:val="00C557D6"/>
    <w:rsid w:val="00C643AB"/>
    <w:rsid w:val="00C744F0"/>
    <w:rsid w:val="00C854E8"/>
    <w:rsid w:val="00C87F6A"/>
    <w:rsid w:val="00C93B89"/>
    <w:rsid w:val="00CF0912"/>
    <w:rsid w:val="00CF182A"/>
    <w:rsid w:val="00CF345A"/>
    <w:rsid w:val="00CF3CC4"/>
    <w:rsid w:val="00CF6AD1"/>
    <w:rsid w:val="00D00EDA"/>
    <w:rsid w:val="00D02AF7"/>
    <w:rsid w:val="00D05C3F"/>
    <w:rsid w:val="00D14420"/>
    <w:rsid w:val="00D210DE"/>
    <w:rsid w:val="00D44943"/>
    <w:rsid w:val="00D4582B"/>
    <w:rsid w:val="00D463A9"/>
    <w:rsid w:val="00D659D2"/>
    <w:rsid w:val="00D706F2"/>
    <w:rsid w:val="00D81D2F"/>
    <w:rsid w:val="00DA3850"/>
    <w:rsid w:val="00DD5F2F"/>
    <w:rsid w:val="00DE03DA"/>
    <w:rsid w:val="00E037C4"/>
    <w:rsid w:val="00E3562A"/>
    <w:rsid w:val="00E60DE0"/>
    <w:rsid w:val="00E64E4F"/>
    <w:rsid w:val="00E6738E"/>
    <w:rsid w:val="00E67735"/>
    <w:rsid w:val="00EB698B"/>
    <w:rsid w:val="00EC4083"/>
    <w:rsid w:val="00EC46F3"/>
    <w:rsid w:val="00EC6C66"/>
    <w:rsid w:val="00ED0098"/>
    <w:rsid w:val="00ED75B1"/>
    <w:rsid w:val="00EE4C6C"/>
    <w:rsid w:val="00EE6AC1"/>
    <w:rsid w:val="00EE6C2D"/>
    <w:rsid w:val="00F17268"/>
    <w:rsid w:val="00F237EF"/>
    <w:rsid w:val="00F32139"/>
    <w:rsid w:val="00F45F23"/>
    <w:rsid w:val="00F51A05"/>
    <w:rsid w:val="00F53597"/>
    <w:rsid w:val="00F5696E"/>
    <w:rsid w:val="00F60707"/>
    <w:rsid w:val="00F6345D"/>
    <w:rsid w:val="00F706B2"/>
    <w:rsid w:val="00F949E6"/>
    <w:rsid w:val="00FC5ACB"/>
    <w:rsid w:val="00FD5596"/>
    <w:rsid w:val="00FD5B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2396F687"/>
  <w15:docId w15:val="{74F5504C-46BB-43DF-A064-092BDB8102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84C89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1">
    <w:name w:val="heading 1"/>
    <w:basedOn w:val="a"/>
    <w:next w:val="a"/>
    <w:link w:val="1Char"/>
    <w:qFormat/>
    <w:rsid w:val="00484C89"/>
    <w:pPr>
      <w:keepNext/>
      <w:outlineLvl w:val="0"/>
    </w:pPr>
    <w:rPr>
      <w:rFonts w:cs="Traditional Arabic"/>
      <w:b/>
      <w:bCs/>
      <w:sz w:val="28"/>
      <w:szCs w:val="28"/>
      <w:lang w:eastAsia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rsid w:val="00484C89"/>
    <w:rPr>
      <w:rFonts w:ascii="Times New Roman" w:eastAsia="Times New Roman" w:hAnsi="Times New Roman" w:cs="Traditional Arabic"/>
      <w:b/>
      <w:bCs/>
      <w:sz w:val="28"/>
      <w:szCs w:val="28"/>
      <w:lang w:eastAsia="ar-SA"/>
    </w:rPr>
  </w:style>
  <w:style w:type="table" w:styleId="a3">
    <w:name w:val="Table Grid"/>
    <w:basedOn w:val="a1"/>
    <w:rsid w:val="00484C89"/>
    <w:pPr>
      <w:bidi/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0">
    <w:name w:val="رأس الصفحة1"/>
    <w:basedOn w:val="a"/>
    <w:link w:val="Char"/>
    <w:rsid w:val="00484C89"/>
    <w:pPr>
      <w:tabs>
        <w:tab w:val="center" w:pos="4153"/>
        <w:tab w:val="right" w:pos="8306"/>
      </w:tabs>
    </w:pPr>
  </w:style>
  <w:style w:type="character" w:customStyle="1" w:styleId="Char">
    <w:name w:val="رأس الصفحة Char"/>
    <w:link w:val="10"/>
    <w:rsid w:val="00484C89"/>
    <w:rPr>
      <w:rFonts w:ascii="Times New Roman" w:eastAsia="Times New Roman" w:hAnsi="Times New Roman" w:cs="Times New Roman"/>
      <w:sz w:val="24"/>
      <w:szCs w:val="24"/>
    </w:rPr>
  </w:style>
  <w:style w:type="paragraph" w:customStyle="1" w:styleId="11">
    <w:name w:val="تذييل الصفحة1"/>
    <w:basedOn w:val="a"/>
    <w:link w:val="Char0"/>
    <w:rsid w:val="00484C89"/>
    <w:pPr>
      <w:tabs>
        <w:tab w:val="center" w:pos="4153"/>
        <w:tab w:val="right" w:pos="8306"/>
      </w:tabs>
    </w:pPr>
  </w:style>
  <w:style w:type="character" w:customStyle="1" w:styleId="Char0">
    <w:name w:val="تذييل الصفحة Char"/>
    <w:link w:val="11"/>
    <w:rsid w:val="00484C89"/>
    <w:rPr>
      <w:rFonts w:ascii="Times New Roman" w:eastAsia="Times New Roman" w:hAnsi="Times New Roman" w:cs="Times New Roman"/>
      <w:sz w:val="24"/>
      <w:szCs w:val="24"/>
    </w:rPr>
  </w:style>
  <w:style w:type="paragraph" w:styleId="a4">
    <w:name w:val="List Paragraph"/>
    <w:basedOn w:val="a"/>
    <w:uiPriority w:val="34"/>
    <w:qFormat/>
    <w:rsid w:val="00484C89"/>
    <w:pPr>
      <w:spacing w:after="200" w:line="276" w:lineRule="auto"/>
      <w:ind w:left="720"/>
      <w:contextualSpacing/>
    </w:pPr>
    <w:rPr>
      <w:rFonts w:ascii="Calibri" w:hAnsi="Calibri" w:cs="Arial"/>
      <w:sz w:val="22"/>
      <w:szCs w:val="22"/>
    </w:rPr>
  </w:style>
  <w:style w:type="paragraph" w:styleId="a5">
    <w:name w:val="Balloon Text"/>
    <w:basedOn w:val="a"/>
    <w:link w:val="Char1"/>
    <w:uiPriority w:val="99"/>
    <w:semiHidden/>
    <w:unhideWhenUsed/>
    <w:rsid w:val="00484C89"/>
    <w:rPr>
      <w:rFonts w:ascii="Tahoma" w:hAnsi="Tahoma" w:cs="Tahoma"/>
      <w:sz w:val="16"/>
      <w:szCs w:val="16"/>
    </w:rPr>
  </w:style>
  <w:style w:type="character" w:customStyle="1" w:styleId="Char1">
    <w:name w:val="نص في بالون Char"/>
    <w:basedOn w:val="a0"/>
    <w:link w:val="a5"/>
    <w:uiPriority w:val="99"/>
    <w:semiHidden/>
    <w:rsid w:val="00484C89"/>
    <w:rPr>
      <w:rFonts w:ascii="Tahoma" w:eastAsia="Times New Roman" w:hAnsi="Tahoma" w:cs="Tahoma"/>
      <w:sz w:val="16"/>
      <w:szCs w:val="16"/>
    </w:rPr>
  </w:style>
  <w:style w:type="paragraph" w:styleId="a6">
    <w:name w:val="No Spacing"/>
    <w:uiPriority w:val="1"/>
    <w:qFormat/>
    <w:rsid w:val="00CF0912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7">
    <w:name w:val="header"/>
    <w:basedOn w:val="a"/>
    <w:link w:val="Char10"/>
    <w:uiPriority w:val="99"/>
    <w:unhideWhenUsed/>
    <w:rsid w:val="00F949E6"/>
    <w:pPr>
      <w:tabs>
        <w:tab w:val="center" w:pos="4153"/>
        <w:tab w:val="right" w:pos="8306"/>
      </w:tabs>
    </w:pPr>
  </w:style>
  <w:style w:type="character" w:customStyle="1" w:styleId="Char10">
    <w:name w:val="رأس الصفحة Char1"/>
    <w:basedOn w:val="a0"/>
    <w:link w:val="a7"/>
    <w:uiPriority w:val="99"/>
    <w:rsid w:val="00F949E6"/>
    <w:rPr>
      <w:rFonts w:ascii="Times New Roman" w:eastAsia="Times New Roman" w:hAnsi="Times New Roman" w:cs="Times New Roman"/>
      <w:sz w:val="24"/>
      <w:szCs w:val="24"/>
    </w:rPr>
  </w:style>
  <w:style w:type="paragraph" w:styleId="a8">
    <w:name w:val="footer"/>
    <w:basedOn w:val="a"/>
    <w:link w:val="Char11"/>
    <w:uiPriority w:val="99"/>
    <w:unhideWhenUsed/>
    <w:rsid w:val="00F949E6"/>
    <w:pPr>
      <w:tabs>
        <w:tab w:val="center" w:pos="4153"/>
        <w:tab w:val="right" w:pos="8306"/>
      </w:tabs>
    </w:pPr>
  </w:style>
  <w:style w:type="character" w:customStyle="1" w:styleId="Char11">
    <w:name w:val="تذييل الصفحة Char1"/>
    <w:basedOn w:val="a0"/>
    <w:link w:val="a8"/>
    <w:uiPriority w:val="99"/>
    <w:rsid w:val="00F949E6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ap_Tech\Desktop\&#1582;&#1591;&#1575;&#1576;%20&#1576;&#1575;&#1587;&#1605;%20&#1605;&#1583;&#1610;&#1585;%20&#1575;&#1604;&#1593;&#1605;&#1604;&#1610;&#1575;&#1578;.dotx" TargetMode="Externa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خطاب باسم مدير العمليات</Template>
  <TotalTime>706</TotalTime>
  <Pages>1</Pages>
  <Words>317</Words>
  <Characters>1808</Characters>
  <Application>Microsoft Office Word</Application>
  <DocSecurity>0</DocSecurity>
  <Lines>15</Lines>
  <Paragraphs>4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Lap_Tech</dc:creator>
  <cp:lastModifiedBy>Hadi</cp:lastModifiedBy>
  <cp:revision>93</cp:revision>
  <cp:lastPrinted>2026-09-22T08:30:00Z</cp:lastPrinted>
  <dcterms:created xsi:type="dcterms:W3CDTF">2022-12-15T05:33:00Z</dcterms:created>
  <dcterms:modified xsi:type="dcterms:W3CDTF">2026-10-01T07:33:00Z</dcterms:modified>
</cp:coreProperties>
</file>