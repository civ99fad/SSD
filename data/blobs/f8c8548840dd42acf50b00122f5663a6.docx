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bidiVisual/>
        <w:tblW w:w="6651" w:type="dxa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6651"/>
      </w:tblGrid>
      <w:tr w:rsidR="00B320B8" w:rsidRPr="00DE2378" w:rsidTr="00B320B8">
        <w:trPr>
          <w:trHeight w:val="393"/>
          <w:jc w:val="center"/>
        </w:trPr>
        <w:tc>
          <w:tcPr>
            <w:tcW w:w="6651" w:type="dxa"/>
            <w:shd w:val="clear" w:color="auto" w:fill="BFBFBF" w:themeFill="background1" w:themeFillShade="BF"/>
            <w:vAlign w:val="center"/>
          </w:tcPr>
          <w:p w:rsidR="00B320B8" w:rsidRPr="00DE2378" w:rsidRDefault="00B320B8" w:rsidP="00D47FF9">
            <w:pPr>
              <w:pStyle w:val="a4"/>
              <w:jc w:val="center"/>
              <w:rPr>
                <w:rFonts w:ascii="mohammad bold art 1" w:hAnsi="mohammad bold art 1" w:cs="mohammad bold art 1"/>
                <w:sz w:val="20"/>
                <w:szCs w:val="20"/>
                <w:rtl/>
              </w:rPr>
            </w:pPr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 xml:space="preserve">نموذج </w:t>
            </w:r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>–</w:t>
            </w:r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 xml:space="preserve"> طلب تكميل عسكري </w:t>
            </w:r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>–</w:t>
            </w:r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 xml:space="preserve"> بتاريخ   </w:t>
            </w:r>
            <w:r>
              <w:rPr>
                <w:rFonts w:cs="mohammad bold art 1" w:hint="cs"/>
                <w:sz w:val="20"/>
                <w:szCs w:val="20"/>
                <w:rtl/>
              </w:rPr>
              <w:t xml:space="preserve"> </w:t>
            </w:r>
            <w:r w:rsidR="00FE3262">
              <w:rPr>
                <w:rFonts w:cs="mohammad bold art 1" w:hint="cs"/>
                <w:sz w:val="20"/>
                <w:szCs w:val="20"/>
                <w:rtl/>
              </w:rPr>
              <w:t xml:space="preserve">    </w:t>
            </w:r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 xml:space="preserve"> / </w:t>
            </w:r>
            <w:r w:rsidR="00D47FF9">
              <w:rPr>
                <w:rFonts w:cs="mohammad bold art 1" w:hint="cs"/>
                <w:sz w:val="20"/>
                <w:szCs w:val="20"/>
                <w:rtl/>
              </w:rPr>
              <w:t xml:space="preserve">      </w:t>
            </w:r>
            <w:bookmarkStart w:id="0" w:name="_GoBack"/>
            <w:bookmarkEnd w:id="0"/>
            <w:r w:rsidRPr="00DE2378">
              <w:rPr>
                <w:rFonts w:ascii="mohammad bold art 1" w:hAnsi="mohammad bold art 1" w:cs="mohammad bold art 1"/>
                <w:sz w:val="20"/>
                <w:szCs w:val="20"/>
                <w:rtl/>
              </w:rPr>
              <w:t>/</w:t>
            </w:r>
            <w:r>
              <w:rPr>
                <w:rFonts w:ascii="mohammad bold art 1" w:hAnsi="mohammad bold art 1" w:cs="mohammad bold art 1"/>
                <w:sz w:val="20"/>
                <w:szCs w:val="20"/>
                <w:rtl/>
              </w:rPr>
              <w:t>144</w:t>
            </w:r>
            <w:r w:rsidR="00B358E4">
              <w:rPr>
                <w:rFonts w:ascii="mohammad bold art 1" w:hAnsi="mohammad bold art 1" w:cs="mohammad bold art 1"/>
                <w:sz w:val="20"/>
                <w:szCs w:val="20"/>
                <w:rtl/>
              </w:rPr>
              <w:t>8</w:t>
            </w:r>
            <w:r>
              <w:rPr>
                <w:rFonts w:ascii="mohammad bold art 1" w:hAnsi="mohammad bold art 1" w:cs="mohammad bold art 1"/>
                <w:sz w:val="20"/>
                <w:szCs w:val="20"/>
                <w:rtl/>
              </w:rPr>
              <w:t>هـ</w:t>
            </w:r>
          </w:p>
        </w:tc>
      </w:tr>
    </w:tbl>
    <w:p w:rsidR="00FB7639" w:rsidRPr="00DE2378" w:rsidRDefault="008F60F6" w:rsidP="00FE3262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المكرم / </w:t>
      </w:r>
      <w:r w:rsidR="00CF5539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مدير مركز </w:t>
      </w:r>
      <w:r w:rsidR="00FE3262">
        <w:rPr>
          <w:rFonts w:cs="mohammad bold art 1" w:hint="cs"/>
          <w:sz w:val="20"/>
          <w:szCs w:val="20"/>
          <w:rtl/>
          <w:lang w:eastAsia="ar-SA"/>
        </w:rPr>
        <w:t xml:space="preserve">   </w:t>
      </w:r>
      <w:proofErr w:type="spellStart"/>
      <w:proofErr w:type="gramStart"/>
      <w:r w:rsidR="00551E3B">
        <w:rPr>
          <w:rFonts w:ascii="mohammad bold art 1" w:hAnsi="mohammad bold art 1" w:cs="mohammad bold art 1"/>
          <w:sz w:val="20"/>
          <w:szCs w:val="20"/>
          <w:rtl/>
          <w:lang w:eastAsia="ar-SA"/>
        </w:rPr>
        <w:t>شراف</w:t>
      </w:r>
      <w:proofErr w:type="spellEnd"/>
      <w:r w:rsidR="00D33131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 المحترم</w:t>
      </w:r>
      <w:proofErr w:type="gramEnd"/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</w:t>
      </w:r>
    </w:p>
    <w:p w:rsidR="00DC6D44" w:rsidRPr="007C41C4" w:rsidRDefault="00DC6D44" w:rsidP="00302168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السلام عليكم ورحمة الله </w:t>
      </w:r>
      <w:proofErr w:type="gramStart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وبركاته :</w:t>
      </w:r>
      <w:proofErr w:type="gramEnd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- </w:t>
      </w:r>
    </w:p>
    <w:p w:rsidR="002C1086" w:rsidRPr="007C41C4" w:rsidRDefault="00DC6D44" w:rsidP="002C1086">
      <w:pPr>
        <w:pStyle w:val="a4"/>
        <w:jc w:val="highKashida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ارغب انا </w:t>
      </w:r>
      <w:r w:rsidR="00DE2378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الموضحة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هويتي </w:t>
      </w:r>
      <w:r w:rsidR="00940C96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بعالية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والموقع ادناه </w:t>
      </w:r>
      <w:r w:rsidR="00940C96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–</w:t>
      </w:r>
      <w:r w:rsidR="00940C96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بعد استحسان ذلك من قبلكم </w:t>
      </w:r>
      <w:r w:rsidR="00940C96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–</w:t>
      </w:r>
      <w:r w:rsidR="00940C96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برفع تكميل عسكري</w:t>
      </w:r>
    </w:p>
    <w:p w:rsidR="00DB7038" w:rsidRPr="007C41C4" w:rsidRDefault="00DC6D44" w:rsidP="00551E3B">
      <w:pPr>
        <w:pStyle w:val="a4"/>
        <w:jc w:val="highKashida"/>
        <w:rPr>
          <w:rFonts w:ascii="mohammad bold art 1" w:hAnsi="mohammad bold art 1" w:cs="mohammad bold art 1"/>
          <w:sz w:val="20"/>
          <w:szCs w:val="20"/>
          <w:lang w:eastAsia="ar-SA"/>
        </w:rPr>
      </w:pPr>
      <w:r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proofErr w:type="gramStart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إلى</w:t>
      </w:r>
      <w:r w:rsidR="002C1086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:-</w:t>
      </w:r>
      <w:proofErr w:type="gramEnd"/>
      <w:r w:rsidR="002C1086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.</w:t>
      </w:r>
      <w:r w:rsidR="00551E3B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سعادة مدير منطقة حائل للدفاع المدني 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وذلك للنظر والبت فيما يلي</w:t>
      </w:r>
      <w:r w:rsidR="003F44BF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B7038"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:-</w:t>
      </w:r>
    </w:p>
    <w:p w:rsidR="00940C96" w:rsidRPr="002110FA" w:rsidRDefault="00DB7038" w:rsidP="007C41C4">
      <w:pPr>
        <w:pStyle w:val="a4"/>
        <w:rPr>
          <w:rFonts w:ascii="mohammad bold art 1" w:hAnsi="mohammad bold art 1" w:cs="mohammad bold art 1"/>
          <w:rtl/>
          <w:lang w:eastAsia="ar-SA"/>
        </w:rPr>
      </w:pPr>
      <w:r w:rsidRPr="007C41C4">
        <w:rPr>
          <w:rFonts w:cs="mohammad bold art 1"/>
          <w:sz w:val="20"/>
          <w:szCs w:val="20"/>
          <w:lang w:eastAsia="ar-SA"/>
        </w:rPr>
        <w:t xml:space="preserve">   </w:t>
      </w:r>
      <w:r w:rsidRPr="002110FA">
        <w:rPr>
          <w:rFonts w:ascii="mohammad bold art 1" w:hAnsi="mohammad bold art 1" w:cs="mohammad bold art 1"/>
          <w:lang w:eastAsia="ar-SA"/>
        </w:rPr>
        <w:t>………………………………………………………………………………………………………..</w:t>
      </w:r>
      <w:r w:rsidR="00050A9A" w:rsidRPr="002110FA">
        <w:rPr>
          <w:rFonts w:ascii="mohammad bold art 1" w:hAnsi="mohammad bold art 1" w:cs="mohammad bold art 1"/>
          <w:lang w:eastAsia="ar-SA"/>
        </w:rPr>
        <w:t>-</w:t>
      </w:r>
      <w:r w:rsidRPr="002110FA">
        <w:rPr>
          <w:rFonts w:cs="mohammad bold art 1"/>
          <w:lang w:eastAsia="ar-SA"/>
        </w:rPr>
        <w:t xml:space="preserve"> </w:t>
      </w:r>
      <w:r w:rsidR="00050A9A" w:rsidRPr="002110FA">
        <w:rPr>
          <w:rFonts w:cs="mohammad bold art 1" w:hint="cs"/>
          <w:lang w:eastAsia="ar-SA"/>
        </w:rPr>
        <w:sym w:font="Wingdings" w:char="F0A2"/>
      </w:r>
    </w:p>
    <w:p w:rsidR="00940C96" w:rsidRPr="002110FA" w:rsidRDefault="00DB7038" w:rsidP="00050A9A">
      <w:pPr>
        <w:pStyle w:val="a4"/>
        <w:rPr>
          <w:rFonts w:ascii="mohammad bold art 1" w:hAnsi="mohammad bold art 1" w:cs="mohammad bold art 1"/>
          <w:u w:val="single"/>
          <w:rtl/>
          <w:lang w:eastAsia="ar-SA"/>
        </w:rPr>
      </w:pPr>
      <w:r w:rsidRPr="002110FA">
        <w:rPr>
          <w:rFonts w:ascii="mohammad bold art 1" w:hAnsi="mohammad bold art 1" w:cs="mohammad bold art 1"/>
          <w:lang w:eastAsia="ar-SA"/>
        </w:rPr>
        <w:t xml:space="preserve">   ………………………………………………………………………………………………………..</w:t>
      </w:r>
      <w:r w:rsidR="00050A9A" w:rsidRPr="002110FA">
        <w:rPr>
          <w:rFonts w:ascii="mohammad bold art 1" w:hAnsi="mohammad bold art 1" w:cs="mohammad bold art 1"/>
          <w:lang w:eastAsia="ar-SA"/>
        </w:rPr>
        <w:t>-</w:t>
      </w:r>
      <w:r w:rsidRPr="002110FA">
        <w:rPr>
          <w:rFonts w:cs="mohammad bold art 1"/>
          <w:lang w:eastAsia="ar-SA"/>
        </w:rPr>
        <w:t xml:space="preserve"> </w:t>
      </w:r>
      <w:r w:rsidR="00050A9A" w:rsidRPr="002110FA">
        <w:rPr>
          <w:rFonts w:cs="mohammad bold art 1"/>
          <w:lang w:eastAsia="ar-SA"/>
        </w:rPr>
        <w:sym w:font="Wingdings" w:char="F0A2"/>
      </w:r>
    </w:p>
    <w:p w:rsidR="00DC6D44" w:rsidRPr="002110FA" w:rsidRDefault="00DB7038" w:rsidP="00050A9A">
      <w:pPr>
        <w:pStyle w:val="a4"/>
        <w:rPr>
          <w:rFonts w:ascii="mohammad bold art 1" w:hAnsi="mohammad bold art 1" w:cs="mohammad bold art 1"/>
          <w:rtl/>
          <w:lang w:eastAsia="ar-SA"/>
        </w:rPr>
      </w:pPr>
      <w:r w:rsidRPr="002110FA">
        <w:rPr>
          <w:rFonts w:ascii="mohammad bold art 1" w:hAnsi="mohammad bold art 1" w:cs="mohammad bold art 1"/>
          <w:lang w:eastAsia="ar-SA"/>
        </w:rPr>
        <w:t xml:space="preserve">   ………………………………………………………………………………………………………..</w:t>
      </w:r>
      <w:r w:rsidR="00050A9A" w:rsidRPr="002110FA">
        <w:rPr>
          <w:rFonts w:ascii="mohammad bold art 1" w:hAnsi="mohammad bold art 1" w:cs="mohammad bold art 1"/>
          <w:lang w:eastAsia="ar-SA"/>
        </w:rPr>
        <w:t>-</w:t>
      </w:r>
      <w:r w:rsidRPr="002110FA">
        <w:rPr>
          <w:rFonts w:cs="mohammad bold art 1"/>
          <w:lang w:eastAsia="ar-SA"/>
        </w:rPr>
        <w:t xml:space="preserve"> </w:t>
      </w:r>
      <w:r w:rsidR="00050A9A" w:rsidRPr="002110FA">
        <w:rPr>
          <w:rFonts w:cs="mohammad bold art 1" w:hint="cs"/>
          <w:lang w:eastAsia="ar-SA"/>
        </w:rPr>
        <w:sym w:font="Wingdings" w:char="F0A2"/>
      </w:r>
    </w:p>
    <w:p w:rsidR="00DB7038" w:rsidRPr="002110FA" w:rsidRDefault="00DB7038" w:rsidP="00050A9A">
      <w:pPr>
        <w:pStyle w:val="a4"/>
        <w:rPr>
          <w:rFonts w:ascii="mohammad bold art 1" w:hAnsi="mohammad bold art 1" w:cs="mohammad bold art 1"/>
          <w:rtl/>
          <w:lang w:eastAsia="ar-SA"/>
        </w:rPr>
      </w:pPr>
      <w:r w:rsidRPr="002110FA">
        <w:rPr>
          <w:rFonts w:ascii="mohammad bold art 1" w:hAnsi="mohammad bold art 1" w:cs="mohammad bold art 1"/>
          <w:lang w:eastAsia="ar-SA"/>
        </w:rPr>
        <w:t xml:space="preserve">   ………………………………………………………………………………………………………..</w:t>
      </w:r>
      <w:r w:rsidR="00050A9A" w:rsidRPr="002110FA">
        <w:rPr>
          <w:rFonts w:ascii="mohammad bold art 1" w:hAnsi="mohammad bold art 1" w:cs="mohammad bold art 1"/>
          <w:lang w:eastAsia="ar-SA"/>
        </w:rPr>
        <w:t xml:space="preserve">- </w:t>
      </w:r>
      <w:r w:rsidR="00050A9A" w:rsidRPr="002110FA">
        <w:rPr>
          <w:rFonts w:cs="mohammad bold art 1" w:hint="cs"/>
          <w:lang w:eastAsia="ar-SA"/>
        </w:rPr>
        <w:sym w:font="Wingdings" w:char="F0A2"/>
      </w:r>
    </w:p>
    <w:p w:rsidR="00DC6D44" w:rsidRPr="00DE2378" w:rsidRDefault="00DC6D44" w:rsidP="00940C96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     </w:t>
      </w:r>
      <w:r w:rsidR="005816B6">
        <w:rPr>
          <w:rFonts w:cs="mohammad bold art 1" w:hint="cs"/>
          <w:sz w:val="20"/>
          <w:szCs w:val="20"/>
          <w:rtl/>
          <w:lang w:eastAsia="ar-SA"/>
        </w:rPr>
        <w:t xml:space="preserve"> 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         </w:t>
      </w: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  مقدم الطلب                                                                           </w:t>
      </w:r>
      <w:r w:rsidR="00D33131">
        <w:rPr>
          <w:rFonts w:cs="mohammad bold art 1" w:hint="cs"/>
          <w:sz w:val="20"/>
          <w:szCs w:val="20"/>
          <w:rtl/>
          <w:lang w:eastAsia="ar-SA"/>
        </w:rPr>
        <w:t xml:space="preserve">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</w:t>
      </w:r>
    </w:p>
    <w:p w:rsidR="00DC6D44" w:rsidRPr="00DE2378" w:rsidRDefault="00DC6D44" w:rsidP="00FE3262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proofErr w:type="gramStart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الاسم </w:t>
      </w:r>
      <w:r w:rsidR="008F60F6">
        <w:rPr>
          <w:rFonts w:ascii="mohammad bold art 1" w:hAnsi="mohammad bold art 1" w:cs="mohammad bold art 1"/>
          <w:sz w:val="20"/>
          <w:szCs w:val="20"/>
          <w:rtl/>
          <w:lang w:eastAsia="ar-SA"/>
        </w:rPr>
        <w:t>:</w:t>
      </w:r>
      <w:proofErr w:type="gramEnd"/>
      <w:r w:rsidR="007F478C">
        <w:rPr>
          <w:rFonts w:cs="mohammad bold art 1" w:hint="cs"/>
          <w:sz w:val="20"/>
          <w:szCs w:val="20"/>
          <w:rtl/>
          <w:lang w:eastAsia="ar-SA"/>
        </w:rPr>
        <w:t xml:space="preserve">  </w:t>
      </w:r>
    </w:p>
    <w:p w:rsidR="00DC6D44" w:rsidRPr="00DE2378" w:rsidRDefault="00DC6D44" w:rsidP="00FE3262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proofErr w:type="gramStart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الرتبة :</w:t>
      </w:r>
      <w:proofErr w:type="gramEnd"/>
      <w:r w:rsidR="007F478C">
        <w:rPr>
          <w:rFonts w:cs="mohammad bold art 1" w:hint="cs"/>
          <w:sz w:val="20"/>
          <w:szCs w:val="20"/>
          <w:rtl/>
          <w:lang w:eastAsia="ar-SA"/>
        </w:rPr>
        <w:t xml:space="preserve">   </w:t>
      </w:r>
    </w:p>
    <w:p w:rsidR="00DC6D44" w:rsidRPr="00DE2378" w:rsidRDefault="00DC6D44" w:rsidP="007C41C4">
      <w:pPr>
        <w:pStyle w:val="a4"/>
        <w:pBdr>
          <w:bottom w:val="single" w:sz="6" w:space="1" w:color="auto"/>
        </w:pBdr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proofErr w:type="gramStart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التوقيع :</w:t>
      </w:r>
      <w:proofErr w:type="gramEnd"/>
      <w:r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  <w:r w:rsidR="007C41C4" w:rsidRPr="007C41C4">
        <w:rPr>
          <w:rFonts w:ascii="mohammad bold art 1" w:hAnsi="mohammad bold art 1" w:cs="mohammad bold art 1"/>
          <w:sz w:val="18"/>
          <w:szCs w:val="18"/>
          <w:rtl/>
          <w:lang w:eastAsia="ar-SA"/>
        </w:rPr>
        <w:t>....................................................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            </w:t>
      </w:r>
      <w:r w:rsidR="007F478C">
        <w:rPr>
          <w:rFonts w:cs="mohammad bold art 1" w:hint="cs"/>
          <w:sz w:val="20"/>
          <w:szCs w:val="20"/>
          <w:rtl/>
          <w:lang w:eastAsia="ar-SA"/>
        </w:rPr>
        <w:t xml:space="preserve">                </w:t>
      </w: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</w:t>
      </w:r>
    </w:p>
    <w:p w:rsidR="00DC6D44" w:rsidRPr="00DE2378" w:rsidRDefault="00FE3262" w:rsidP="00FE3262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>
        <w:rPr>
          <w:rFonts w:ascii="mohammad bold art 1" w:hAnsi="mohammad bold art 1" w:cs="mohammad bold art 1"/>
          <w:sz w:val="20"/>
          <w:szCs w:val="20"/>
          <w:rtl/>
          <w:lang w:eastAsia="ar-SA"/>
        </w:rPr>
        <w:t>سعادة</w:t>
      </w:r>
      <w:r w:rsidR="00DC6D44"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/ مدير إدارة العمليات        </w:t>
      </w:r>
    </w:p>
    <w:p w:rsidR="00DC6D44" w:rsidRDefault="00DC6D44" w:rsidP="00302168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السلام عليكم ورحمة الله وبركاته</w:t>
      </w:r>
    </w:p>
    <w:p w:rsidR="005E20D8" w:rsidRPr="00534375" w:rsidRDefault="005E20D8" w:rsidP="00302168">
      <w:pPr>
        <w:pStyle w:val="a4"/>
        <w:jc w:val="center"/>
        <w:rPr>
          <w:rFonts w:cs="mohammad bold art 1"/>
          <w:sz w:val="4"/>
          <w:szCs w:val="4"/>
          <w:rtl/>
          <w:lang w:eastAsia="ar-SA"/>
        </w:rPr>
      </w:pPr>
    </w:p>
    <w:p w:rsidR="00DE2378" w:rsidRPr="00DE2378" w:rsidRDefault="002110FA" w:rsidP="00DB7038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>
        <w:rPr>
          <w:rFonts w:ascii="mohammad bold art 1" w:hAnsi="mohammad bold art 1" w:cs="mohammad bold art 1"/>
          <w:noProof/>
          <w:sz w:val="10"/>
          <w:szCs w:val="10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325120</wp:posOffset>
                </wp:positionV>
                <wp:extent cx="2000250" cy="882650"/>
                <wp:effectExtent l="127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20D8" w:rsidRDefault="00DB7038" w:rsidP="00FE3262">
                            <w:pPr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مدير مركز </w:t>
                            </w:r>
                            <w:r w:rsidR="00FE3262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</w:t>
                            </w:r>
                          </w:p>
                          <w:p w:rsidR="00DB7038" w:rsidRDefault="002C1086" w:rsidP="00FE3262">
                            <w:pPr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proofErr w:type="gramStart"/>
                            <w:r w:rsidR="00DB7038" w:rsidRPr="00DE2378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الاسم :</w:t>
                            </w:r>
                            <w:proofErr w:type="gramEnd"/>
                            <w:r w:rsidR="00DB7038"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</w:p>
                          <w:p w:rsidR="00DB7038" w:rsidRDefault="00DB7038" w:rsidP="00FE3262">
                            <w:pPr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proofErr w:type="gramStart"/>
                            <w:r w:rsidRPr="00DE2378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الرتبة :</w:t>
                            </w:r>
                            <w:proofErr w:type="gramEnd"/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</w:p>
                          <w:p w:rsidR="00DB7038" w:rsidRPr="005E20D8" w:rsidRDefault="00DB7038" w:rsidP="005E20D8">
                            <w:pPr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E2378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التوقيع :</w:t>
                            </w:r>
                            <w:proofErr w:type="gramEnd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</w:t>
                            </w:r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45pt;margin-top:25.6pt;width:157.5pt;height:6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8UiswIAALk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" filled="f" stroked="f">
                <v:textbox>
                  <w:txbxContent>
                    <w:p w:rsidR="005E20D8" w:rsidRDefault="00DB7038" w:rsidP="00FE3262">
                      <w:pPr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 xml:space="preserve">مدير مركز </w:t>
                      </w:r>
                      <w:r w:rsidR="00FE3262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</w:t>
                      </w:r>
                    </w:p>
                    <w:p w:rsidR="00DB7038" w:rsidRDefault="002C1086" w:rsidP="00FE3262">
                      <w:pPr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proofErr w:type="gramStart"/>
                      <w:r w:rsidR="00DB7038" w:rsidRPr="00DE2378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الاسم :</w:t>
                      </w:r>
                      <w:proofErr w:type="gramEnd"/>
                      <w:r w:rsidR="00DB7038"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</w:p>
                    <w:p w:rsidR="00DB7038" w:rsidRDefault="00DB7038" w:rsidP="00FE3262">
                      <w:pPr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proofErr w:type="gramStart"/>
                      <w:r w:rsidRPr="00DE2378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الرتبة :</w:t>
                      </w:r>
                      <w:proofErr w:type="gramEnd"/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</w:p>
                    <w:p w:rsidR="00DB7038" w:rsidRPr="005E20D8" w:rsidRDefault="00DB7038" w:rsidP="005E20D8">
                      <w:pPr>
                        <w:rPr>
                          <w:rFonts w:ascii="mohammad bold art 1" w:hAnsi="mohammad bold art 1" w:cs="mohammad bold art 1"/>
                          <w:sz w:val="20"/>
                          <w:szCs w:val="20"/>
                        </w:rPr>
                      </w:pPr>
                      <w:proofErr w:type="gramStart"/>
                      <w:r w:rsidRPr="00DE2378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التوقيع :</w:t>
                      </w:r>
                      <w:proofErr w:type="gramEnd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</w:t>
                      </w:r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بعد الاطلاع نرفع لكم الاستدعاء المقدم من الفرد </w:t>
      </w:r>
      <w:r w:rsidR="002C1086" w:rsidRPr="00DE2378">
        <w:rPr>
          <w:rFonts w:cs="mohammad bold art 1" w:hint="cs"/>
          <w:sz w:val="20"/>
          <w:szCs w:val="20"/>
          <w:rtl/>
          <w:lang w:eastAsia="ar-SA"/>
        </w:rPr>
        <w:t>الموضحة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هويته </w:t>
      </w:r>
      <w:r w:rsidR="002C1086" w:rsidRPr="00DE2378">
        <w:rPr>
          <w:rFonts w:cs="mohammad bold art 1" w:hint="cs"/>
          <w:sz w:val="20"/>
          <w:szCs w:val="20"/>
          <w:rtl/>
          <w:lang w:eastAsia="ar-SA"/>
        </w:rPr>
        <w:t>بعالية</w:t>
      </w:r>
      <w:r w:rsidR="00DB703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والذي يرغب </w:t>
      </w:r>
      <w:r w:rsidR="00DB7038">
        <w:rPr>
          <w:rFonts w:cs="mohammad bold art 1" w:hint="cs"/>
          <w:sz w:val="20"/>
          <w:szCs w:val="20"/>
          <w:rtl/>
          <w:lang w:eastAsia="ar-SA"/>
        </w:rPr>
        <w:t xml:space="preserve">من خلاله </w:t>
      </w:r>
      <w:proofErr w:type="gramStart"/>
      <w:r w:rsidR="00DC6D44" w:rsidRPr="00DE2378">
        <w:rPr>
          <w:rFonts w:cs="mohammad bold art 1" w:hint="cs"/>
          <w:sz w:val="20"/>
          <w:szCs w:val="20"/>
          <w:rtl/>
          <w:lang w:eastAsia="ar-SA"/>
        </w:rPr>
        <w:t>(</w:t>
      </w:r>
      <w:r w:rsidR="00DB7038">
        <w:rPr>
          <w:rFonts w:cs="mohammad bold art 1" w:hint="cs"/>
          <w:sz w:val="20"/>
          <w:szCs w:val="20"/>
          <w:rtl/>
          <w:lang w:eastAsia="ar-SA"/>
        </w:rPr>
        <w:t>(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B7038">
        <w:rPr>
          <w:rFonts w:cs="mohammad bold art 1" w:hint="cs"/>
          <w:sz w:val="20"/>
          <w:szCs w:val="20"/>
          <w:rtl/>
          <w:lang w:eastAsia="ar-SA"/>
        </w:rPr>
        <w:t>طلب</w:t>
      </w:r>
      <w:proofErr w:type="gramEnd"/>
      <w:r w:rsidR="00DB7038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رفع تكميله العسكري حسب </w:t>
      </w:r>
      <w:r w:rsidR="002C1086" w:rsidRPr="00DE2378">
        <w:rPr>
          <w:rFonts w:cs="mohammad bold art 1" w:hint="cs"/>
          <w:sz w:val="20"/>
          <w:szCs w:val="20"/>
          <w:rtl/>
          <w:lang w:eastAsia="ar-SA"/>
        </w:rPr>
        <w:t>ما جا</w:t>
      </w:r>
      <w:r w:rsidR="002C1086" w:rsidRPr="00DE2378">
        <w:rPr>
          <w:rFonts w:cs="mohammad bold art 1" w:hint="eastAsia"/>
          <w:sz w:val="20"/>
          <w:szCs w:val="20"/>
          <w:rtl/>
          <w:lang w:eastAsia="ar-SA"/>
        </w:rPr>
        <w:t>ء</w:t>
      </w:r>
      <w:r w:rsidR="00DC6D44" w:rsidRPr="00DE2378">
        <w:rPr>
          <w:rFonts w:cs="mohammad bold art 1" w:hint="cs"/>
          <w:sz w:val="20"/>
          <w:szCs w:val="20"/>
          <w:rtl/>
          <w:lang w:eastAsia="ar-SA"/>
        </w:rPr>
        <w:t xml:space="preserve"> فيه من حثيات ومبررات </w:t>
      </w:r>
      <w:r w:rsidR="00DB7038">
        <w:rPr>
          <w:rFonts w:cs="mohammad bold art 1" w:hint="cs"/>
          <w:sz w:val="20"/>
          <w:szCs w:val="20"/>
          <w:rtl/>
          <w:lang w:eastAsia="ar-SA"/>
        </w:rPr>
        <w:t>))إلى.............................................................................</w:t>
      </w:r>
    </w:p>
    <w:p w:rsidR="005E20D8" w:rsidRPr="00DE2378" w:rsidRDefault="005E20D8" w:rsidP="005E20D8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نأمل توجيهكم حيال مأ</w:t>
      </w:r>
      <w:r w:rsidR="002C1086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أ</w:t>
      </w: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شير إليه أعلاه</w:t>
      </w:r>
    </w:p>
    <w:p w:rsidR="00DC6D44" w:rsidRPr="00DE2378" w:rsidRDefault="00DC6D44" w:rsidP="002C1086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وتقبلوا احترامي </w:t>
      </w:r>
      <w:proofErr w:type="gramStart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وتقديري ،</w:t>
      </w:r>
      <w:proofErr w:type="gramEnd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،،</w:t>
      </w:r>
    </w:p>
    <w:p w:rsidR="00DC6D44" w:rsidRPr="00DE2378" w:rsidRDefault="00DC6D44" w:rsidP="00302168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والسلام عليكم</w:t>
      </w:r>
    </w:p>
    <w:p w:rsidR="00DC6D44" w:rsidRDefault="00DC6D44" w:rsidP="00DB7038">
      <w:pPr>
        <w:pStyle w:val="a4"/>
        <w:pBdr>
          <w:bottom w:val="single" w:sz="6" w:space="1" w:color="auto"/>
        </w:pBdr>
        <w:rPr>
          <w:rFonts w:cs="mohammad bold art 1"/>
          <w:sz w:val="20"/>
          <w:szCs w:val="20"/>
          <w:rtl/>
          <w:lang w:eastAsia="ar-SA"/>
        </w:rPr>
      </w:pPr>
      <w:r w:rsidRPr="00DE2378">
        <w:rPr>
          <w:rFonts w:cs="mohammad bold art 1" w:hint="cs"/>
          <w:sz w:val="20"/>
          <w:szCs w:val="20"/>
          <w:rtl/>
          <w:lang w:eastAsia="ar-SA"/>
        </w:rPr>
        <w:t xml:space="preserve">                                                                                    </w:t>
      </w:r>
      <w:r w:rsidR="00DE2378">
        <w:rPr>
          <w:rFonts w:cs="mohammad bold art 1" w:hint="cs"/>
          <w:sz w:val="20"/>
          <w:szCs w:val="20"/>
          <w:rtl/>
          <w:lang w:eastAsia="ar-SA"/>
        </w:rPr>
        <w:t xml:space="preserve">                                </w:t>
      </w:r>
      <w:r w:rsidR="00DB7038">
        <w:rPr>
          <w:rFonts w:cs="mohammad bold art 1" w:hint="cs"/>
          <w:sz w:val="20"/>
          <w:szCs w:val="20"/>
          <w:rtl/>
          <w:lang w:eastAsia="ar-SA"/>
        </w:rPr>
        <w:t xml:space="preserve">  </w:t>
      </w:r>
    </w:p>
    <w:p w:rsidR="00DC6D44" w:rsidRPr="00DE2378" w:rsidRDefault="00DC6D44" w:rsidP="00302168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سعادة / مدير </w:t>
      </w:r>
      <w:r w:rsidR="003F44BF"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الإدارة</w:t>
      </w: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العامة للدفاع المدني بمدينة حائل </w:t>
      </w:r>
    </w:p>
    <w:p w:rsidR="00DC6D44" w:rsidRPr="002110FA" w:rsidRDefault="00DC6D44" w:rsidP="007C41C4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السلام عليكم ورحمة الله وبركاته</w:t>
      </w:r>
    </w:p>
    <w:p w:rsidR="00050A9A" w:rsidRPr="002110FA" w:rsidRDefault="00050A9A" w:rsidP="007C41C4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إشارة لما جاء بخطابكم المقيد برقم ...</w:t>
      </w:r>
      <w:proofErr w:type="gramStart"/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../</w:t>
      </w:r>
      <w:proofErr w:type="gramEnd"/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...../..../....دف وتاريخ ...../....../.....14هـ ـ والمرفوع لنا حيال ما أشير ‘ليه أعلاه فإننا نرى الآتي:-</w:t>
      </w:r>
    </w:p>
    <w:p w:rsidR="005816B6" w:rsidRPr="007C41C4" w:rsidRDefault="00050A9A" w:rsidP="00050A9A">
      <w:pPr>
        <w:pStyle w:val="a4"/>
        <w:ind w:left="-115" w:right="-142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2110FA">
        <w:rPr>
          <w:rFonts w:cs="mohammad bold art 1" w:hint="cs"/>
          <w:lang w:eastAsia="ar-SA"/>
        </w:rPr>
        <w:sym w:font="Wingdings" w:char="F0A2"/>
      </w:r>
      <w:r w:rsidR="005816B6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- لا مانع لدينا من رفع التكميل العسكري ((للمذكور)) 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–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وفق التسلسل الوظيفي 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–</w:t>
      </w: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بعد </w:t>
      </w:r>
      <w:proofErr w:type="gramStart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دراسة  الموضوع</w:t>
      </w:r>
      <w:proofErr w:type="gramEnd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من كافة جوانبه والنظر في صحة الإجراء المتخذ.</w:t>
      </w:r>
      <w:r w:rsidR="005816B6" w:rsidRPr="007C41C4">
        <w:rPr>
          <w:rFonts w:cs="mohammad bold art 1" w:hint="cs"/>
          <w:sz w:val="20"/>
          <w:szCs w:val="20"/>
          <w:rtl/>
          <w:lang w:eastAsia="ar-SA"/>
        </w:rPr>
        <w:t xml:space="preserve"> </w:t>
      </w:r>
    </w:p>
    <w:p w:rsidR="005816B6" w:rsidRPr="007C41C4" w:rsidRDefault="002110FA" w:rsidP="00050A9A">
      <w:pPr>
        <w:pStyle w:val="a4"/>
        <w:ind w:left="-115" w:right="-142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>
        <w:rPr>
          <w:rFonts w:ascii="mohammad bold art 1" w:hAnsi="mohammad bold art 1" w:cs="mohammad bold art 1"/>
          <w:noProof/>
          <w:sz w:val="18"/>
          <w:szCs w:val="1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330200</wp:posOffset>
                </wp:positionV>
                <wp:extent cx="2000250" cy="882650"/>
                <wp:effectExtent l="1270" t="0" r="0" b="4445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88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1086" w:rsidRDefault="002C1086" w:rsidP="002C1086">
                            <w:pPr>
                              <w:spacing w:line="185" w:lineRule="auto" w:before="0" w:after="0"/>
                              <w:jc w:val="center"/>
                              <w:rPr>
                                <w:rFonts w:cs="mohammad bold art 1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مدير إدارة العمليات</w:t>
                            </w:r>
                          </w:p>
                          <w:p w:rsidR="002C1086" w:rsidRDefault="002C1086" w:rsidP="002C1086">
                            <w:pPr>
                              <w:spacing w:line="185" w:lineRule="auto" w:before="0" w:after="0"/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proofErr w:type="gramStart"/>
                            <w:r w:rsidRPr="00DE2378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الاسم :</w:t>
                            </w:r>
                            <w:proofErr w:type="gramEnd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r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وليد بن عيد المطيري</w:t>
                            </w:r>
                          </w:p>
                          <w:p w:rsidR="002C1086" w:rsidRDefault="002C1086" w:rsidP="00FE3262">
                            <w:pPr>
                              <w:spacing w:line="185" w:lineRule="auto" w:before="0" w:after="0"/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</w:pPr>
                            <w:proofErr w:type="gramStart"/>
                            <w:r w:rsidRPr="00DE2378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الرتبة :</w:t>
                            </w:r>
                            <w:proofErr w:type="gramEnd"/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</w:t>
                            </w:r>
                            <w:r w:rsidR="00FE3262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عقيد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</w:t>
                            </w:r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</w:t>
                            </w:r>
                          </w:p>
                          <w:p w:rsidR="002C1086" w:rsidRPr="005E20D8" w:rsidRDefault="002C1086" w:rsidP="002C1086">
                            <w:pPr>
                              <w:spacing w:line="185" w:lineRule="auto" w:before="0" w:after="0"/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E2378">
                              <w:rPr>
                                <w:rFonts w:ascii="mohammad bold art 1" w:hAnsi="mohammad bold art 1" w:cs="mohammad bold art 1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>التوقيع :</w:t>
                            </w:r>
                            <w:proofErr w:type="gramEnd"/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                                                                    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                        </w:t>
                            </w:r>
                            <w:r w:rsidRPr="00DE2378"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</w:t>
                            </w:r>
                            <w:r>
                              <w:rPr>
                                <w:rFonts w:cs="mohammad bold art 1" w:hint="cs"/>
                                <w:sz w:val="20"/>
                                <w:szCs w:val="20"/>
                                <w:rtl/>
                                <w:lang w:eastAsia="ar-SA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4.2pt;margin-top:26pt;width:157.5pt;height:6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" filled="f" stroked="f">
                <v:textbox>
                  <w:txbxContent>
                    <w:p w:rsidR="002C1086" w:rsidRDefault="002C1086" w:rsidP="002C1086">
                      <w:pPr>
                        <w:spacing w:line="185" w:lineRule="auto" w:before="0" w:after="0"/>
                        <w:jc w:val="center"/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مدير إدارة العمليات</w:t>
                      </w:r>
                    </w:p>
                    <w:p w:rsidR="002C1086" w:rsidRDefault="002C1086" w:rsidP="002C1086">
                      <w:pPr>
                        <w:spacing w:line="185" w:lineRule="auto" w:before="0" w:after="0"/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proofErr w:type="gramStart"/>
                      <w:r w:rsidRPr="00DE2378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الاسم :</w:t>
                      </w:r>
                      <w:proofErr w:type="gramEnd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r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وليد بن عيد المطيري</w:t>
                      </w:r>
                    </w:p>
                    <w:p w:rsidR="002C1086" w:rsidRDefault="002C1086" w:rsidP="00FE3262">
                      <w:pPr>
                        <w:spacing w:line="185" w:lineRule="auto" w:before="0" w:after="0"/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</w:pPr>
                      <w:proofErr w:type="gramStart"/>
                      <w:r w:rsidRPr="00DE2378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الرتبة :</w:t>
                      </w:r>
                      <w:proofErr w:type="gramEnd"/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</w:t>
                      </w:r>
                      <w:r w:rsidR="00FE3262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عقيد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</w:t>
                      </w:r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</w:t>
                      </w:r>
                    </w:p>
                    <w:p w:rsidR="002C1086" w:rsidRPr="005E20D8" w:rsidRDefault="002C1086" w:rsidP="002C1086">
                      <w:pPr>
                        <w:spacing w:line="185" w:lineRule="auto" w:before="0" w:after="0"/>
                        <w:rPr>
                          <w:rFonts w:ascii="mohammad bold art 1" w:hAnsi="mohammad bold art 1" w:cs="mohammad bold art 1"/>
                          <w:sz w:val="20"/>
                          <w:szCs w:val="20"/>
                        </w:rPr>
                      </w:pPr>
                      <w:proofErr w:type="gramStart"/>
                      <w:r w:rsidRPr="00DE2378">
                        <w:rPr>
                          <w:rFonts w:ascii="mohammad bold art 1" w:hAnsi="mohammad bold art 1" w:cs="mohammad bold art 1"/>
                          <w:sz w:val="20"/>
                          <w:szCs w:val="20"/>
                          <w:rtl/>
                          <w:lang w:eastAsia="ar-SA"/>
                        </w:rPr>
                        <w:t>التوقيع :</w:t>
                      </w:r>
                      <w:proofErr w:type="gramEnd"/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                                                                    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                        </w:t>
                      </w:r>
                      <w:r w:rsidRPr="00DE2378"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</w:t>
                      </w:r>
                      <w:r>
                        <w:rPr>
                          <w:rFonts w:cs="mohammad bold art 1" w:hint="cs"/>
                          <w:sz w:val="20"/>
                          <w:szCs w:val="20"/>
                          <w:rtl/>
                          <w:lang w:eastAsia="ar-SA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 w:rsidR="00050A9A" w:rsidRPr="002110FA">
        <w:rPr>
          <w:rFonts w:cs="mohammad bold art 1" w:hint="cs"/>
          <w:lang w:eastAsia="ar-SA"/>
        </w:rPr>
        <w:sym w:font="Wingdings" w:char="F0A2"/>
      </w:r>
      <w:r w:rsidR="00050A9A" w:rsidRPr="007C41C4">
        <w:rPr>
          <w:rFonts w:cs="mohammad bold art 1" w:hint="cs"/>
          <w:sz w:val="20"/>
          <w:szCs w:val="20"/>
          <w:rtl/>
          <w:lang w:eastAsia="ar-SA"/>
        </w:rPr>
        <w:t xml:space="preserve">- لا نؤيد رفع ذلك التكميل العسكري </w:t>
      </w:r>
      <w:r w:rsidR="00050A9A" w:rsidRPr="007C41C4">
        <w:rPr>
          <w:rFonts w:cs="mohammad bold art 1"/>
          <w:sz w:val="20"/>
          <w:szCs w:val="20"/>
          <w:rtl/>
          <w:lang w:eastAsia="ar-SA"/>
        </w:rPr>
        <w:t>–</w:t>
      </w:r>
      <w:r w:rsidR="00050A9A" w:rsidRPr="007C41C4">
        <w:rPr>
          <w:rFonts w:cs="mohammad bold art 1" w:hint="cs"/>
          <w:sz w:val="20"/>
          <w:szCs w:val="20"/>
          <w:rtl/>
          <w:lang w:eastAsia="ar-SA"/>
        </w:rPr>
        <w:t xml:space="preserve"> لعدم قناعتنا بما جاء بحيثياته ومبررات ذلك الطلب </w:t>
      </w:r>
      <w:r w:rsidR="00050A9A" w:rsidRPr="007C41C4">
        <w:rPr>
          <w:rFonts w:cs="mohammad bold art 1"/>
          <w:sz w:val="20"/>
          <w:szCs w:val="20"/>
          <w:rtl/>
          <w:lang w:eastAsia="ar-SA"/>
        </w:rPr>
        <w:t>–</w:t>
      </w:r>
      <w:r w:rsidR="00050A9A" w:rsidRPr="007C41C4">
        <w:rPr>
          <w:rFonts w:cs="mohammad bold art 1" w:hint="cs"/>
          <w:sz w:val="20"/>
          <w:szCs w:val="20"/>
          <w:rtl/>
          <w:lang w:eastAsia="ar-SA"/>
        </w:rPr>
        <w:t xml:space="preserve"> وبهذا يعتبر الموضوع بحكم (المنتهي ويحفظ).</w:t>
      </w:r>
    </w:p>
    <w:p w:rsidR="00DC6D44" w:rsidRPr="00DE2378" w:rsidRDefault="00DC6D44" w:rsidP="002C1086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وتقبلوا احترامي </w:t>
      </w:r>
      <w:proofErr w:type="gramStart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وتقديري ،</w:t>
      </w:r>
      <w:proofErr w:type="gramEnd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،،</w:t>
      </w:r>
    </w:p>
    <w:p w:rsidR="00DC6D44" w:rsidRDefault="00DC6D44" w:rsidP="00534375">
      <w:pPr>
        <w:pStyle w:val="a4"/>
        <w:pBdr>
          <w:bottom w:val="single" w:sz="6" w:space="0" w:color="auto"/>
        </w:pBdr>
        <w:rPr>
          <w:rFonts w:cs="mohammad bold art 1"/>
          <w:sz w:val="20"/>
          <w:szCs w:val="20"/>
          <w:rtl/>
          <w:lang w:eastAsia="ar-SA"/>
        </w:rPr>
      </w:pPr>
    </w:p>
    <w:p w:rsidR="002C1086" w:rsidRDefault="002C1086" w:rsidP="00534375">
      <w:pPr>
        <w:pStyle w:val="a4"/>
        <w:pBdr>
          <w:bottom w:val="single" w:sz="6" w:space="0" w:color="auto"/>
        </w:pBdr>
        <w:rPr>
          <w:rFonts w:cs="mohammad bold art 1"/>
          <w:sz w:val="20"/>
          <w:szCs w:val="20"/>
          <w:rtl/>
          <w:lang w:eastAsia="ar-SA"/>
        </w:rPr>
      </w:pPr>
    </w:p>
    <w:p w:rsidR="007C41C4" w:rsidRDefault="007C41C4" w:rsidP="00534375">
      <w:pPr>
        <w:pStyle w:val="a4"/>
        <w:pBdr>
          <w:bottom w:val="single" w:sz="6" w:space="0" w:color="auto"/>
        </w:pBdr>
        <w:rPr>
          <w:rFonts w:cs="mohammad bold art 1"/>
          <w:sz w:val="20"/>
          <w:szCs w:val="20"/>
          <w:rtl/>
          <w:lang w:eastAsia="ar-SA"/>
        </w:rPr>
      </w:pPr>
    </w:p>
    <w:p w:rsidR="002C1086" w:rsidRPr="002110FA" w:rsidRDefault="002C1086" w:rsidP="00534375">
      <w:pPr>
        <w:pStyle w:val="a4"/>
        <w:pBdr>
          <w:bottom w:val="single" w:sz="6" w:space="0" w:color="auto"/>
        </w:pBdr>
        <w:rPr>
          <w:rFonts w:cs="mohammad bold art 1"/>
          <w:sz w:val="2"/>
          <w:szCs w:val="2"/>
          <w:rtl/>
          <w:lang w:eastAsia="ar-SA"/>
        </w:rPr>
      </w:pPr>
    </w:p>
    <w:p w:rsidR="00A02815" w:rsidRPr="007C41C4" w:rsidRDefault="002C1086" w:rsidP="00302168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سعادة</w:t>
      </w:r>
      <w:proofErr w:type="gramStart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>/  مدير</w:t>
      </w:r>
      <w:proofErr w:type="gramEnd"/>
      <w:r w:rsidRPr="007C41C4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الدفاع المدني بمنطقة حائل         الموقر</w:t>
      </w:r>
    </w:p>
    <w:p w:rsidR="00A02815" w:rsidRPr="002110FA" w:rsidRDefault="00A02815" w:rsidP="007C41C4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السلام عليكم ورحمة الله وبركاته</w:t>
      </w:r>
    </w:p>
    <w:p w:rsidR="00A02815" w:rsidRPr="002110FA" w:rsidRDefault="00A02815" w:rsidP="007C41C4">
      <w:pPr>
        <w:pStyle w:val="a4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إشارة الى 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ما ذك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ر</w:t>
      </w:r>
      <w:r w:rsidRPr="002110FA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بعالية</w:t>
      </w: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فإننا نرى </w:t>
      </w:r>
      <w:proofErr w:type="gramStart"/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الاتي :</w:t>
      </w:r>
      <w:proofErr w:type="gramEnd"/>
    </w:p>
    <w:p w:rsidR="00A02815" w:rsidRPr="007C41C4" w:rsidRDefault="00A02815" w:rsidP="00DE2378">
      <w:pPr>
        <w:pStyle w:val="a4"/>
        <w:ind w:left="-115" w:right="-142"/>
        <w:rPr>
          <w:rFonts w:ascii="mohammad bold art 1" w:hAnsi="mohammad bold art 1" w:cs="mohammad bold art 1"/>
          <w:sz w:val="18"/>
          <w:szCs w:val="18"/>
          <w:rtl/>
          <w:lang w:eastAsia="ar-SA"/>
        </w:rPr>
      </w:pPr>
      <w:r w:rsidRPr="002110FA">
        <w:rPr>
          <w:rFonts w:cs="mohammad bold art 1" w:hint="cs"/>
          <w:lang w:eastAsia="ar-SA"/>
        </w:rPr>
        <w:sym w:font="Wingdings" w:char="F0A2"/>
      </w:r>
      <w:r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لا مان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ع</w:t>
      </w: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 لدينا من رفع التكميل العسكري 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المذكور اعلاه </w:t>
      </w: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وفق التسلسل الوظيفي بعد دراسة الموضوع من كافة </w:t>
      </w:r>
      <w:r w:rsidR="002C1086"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جوانبه والنظر في صحة الاجراء المتخذ</w:t>
      </w:r>
      <w:r w:rsidRPr="002110FA">
        <w:rPr>
          <w:rFonts w:ascii="mohammad bold art 1" w:hAnsi="mohammad bold art 1" w:cs="mohammad bold art 1"/>
          <w:sz w:val="20"/>
          <w:szCs w:val="20"/>
          <w:rtl/>
          <w:lang w:eastAsia="ar-SA"/>
        </w:rPr>
        <w:t>.</w:t>
      </w:r>
      <w:r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</w:p>
    <w:p w:rsidR="00A02815" w:rsidRPr="002110FA" w:rsidRDefault="002110FA" w:rsidP="00DE2378">
      <w:pPr>
        <w:pStyle w:val="a4"/>
        <w:ind w:left="-115" w:right="-142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>
        <w:rPr>
          <w:rFonts w:ascii="mohammad bold art 1" w:hAnsi="mohammad bold art 1" w:cs="mohammad bold art 1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-263525</wp:posOffset>
                </wp:positionH>
                <wp:positionV relativeFrom="paragraph">
                  <wp:posOffset>189230</wp:posOffset>
                </wp:positionV>
                <wp:extent cx="2483485" cy="1138555"/>
                <wp:effectExtent l="635" t="0" r="1905" b="4445"/>
                <wp:wrapNone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3485" cy="113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1086" w:rsidRPr="002C1086" w:rsidRDefault="002C1086" w:rsidP="002C1086">
                            <w:pPr>
                              <w:rPr>
                                <w:rFonts w:cs="mohammad bold art 1"/>
                                <w:sz w:val="12"/>
                                <w:szCs w:val="12"/>
                                <w:rtl/>
                                <w:lang w:eastAsia="ar-SA"/>
                              </w:rPr>
                            </w:pPr>
                            <w:r w:rsidRPr="002C1086">
                              <w:rPr>
                                <w:rFonts w:cs="mohammad bold art 1" w:hint="cs"/>
                                <w:b/>
                                <w:bCs/>
                                <w:rtl/>
                              </w:rPr>
                              <w:t>مــديــر الادارة الـعـامـة لـلـدفاع</w:t>
                            </w:r>
                          </w:p>
                          <w:p w:rsidR="002C1086" w:rsidRPr="002C1086" w:rsidRDefault="002C1086" w:rsidP="002C1086">
                            <w:pPr>
                              <w:rPr>
                                <w:rFonts w:ascii="mohammad bold art 1" w:hAnsi="mohammad bold art 1" w:cs="mohammad bold art 1"/>
                                <w:sz w:val="12"/>
                                <w:szCs w:val="12"/>
                                <w:rtl/>
                              </w:rPr>
                            </w:pPr>
                            <w:proofErr w:type="gramStart"/>
                            <w:r w:rsidRPr="002C1086">
                              <w:rPr>
                                <w:rFonts w:ascii="mohammad bold art 1" w:hAnsi="mohammad bold art 1" w:cs="mohammad bold art 1"/>
                                <w:b/>
                                <w:bCs/>
                                <w:rtl/>
                              </w:rPr>
                              <w:t>الـمــدنــي  بـمـديــنـة</w:t>
                            </w:r>
                            <w:proofErr w:type="gramEnd"/>
                            <w:r w:rsidRPr="002C1086">
                              <w:rPr>
                                <w:rFonts w:ascii="mohammad bold art 1" w:hAnsi="mohammad bold art 1" w:cs="mohammad bold art 1"/>
                                <w:b/>
                                <w:bCs/>
                                <w:rtl/>
                              </w:rPr>
                              <w:t xml:space="preserve"> حـــائــــــل</w:t>
                            </w:r>
                            <w:r w:rsidRPr="002C1086">
                              <w:rPr>
                                <w:rFonts w:cs="mohammad bold art 1" w:hint="cs"/>
                                <w:sz w:val="12"/>
                                <w:szCs w:val="12"/>
                                <w:rtl/>
                                <w:lang w:eastAsia="ar-SA"/>
                              </w:rPr>
                              <w:t xml:space="preserve"> </w:t>
                            </w:r>
                          </w:p>
                          <w:p w:rsidR="002C1086" w:rsidRPr="002C1086" w:rsidRDefault="002C1086" w:rsidP="002C1086">
                            <w:pPr>
                              <w:rPr>
                                <w:rFonts w:ascii="mohammad bold art 1" w:hAnsi="mohammad bold art 1" w:cs="mohammad bold art 1"/>
                                <w:sz w:val="12"/>
                                <w:szCs w:val="12"/>
                                <w:rtl/>
                              </w:rPr>
                            </w:pPr>
                            <w:r w:rsidRPr="002C1086">
                              <w:rPr>
                                <w:rFonts w:ascii="mohammad bold art 1" w:hAnsi="mohammad bold art 1" w:cs="mohammad bold art 1"/>
                                <w:b/>
                                <w:bCs/>
                                <w:rtl/>
                              </w:rPr>
                              <w:t>العـقيد/</w:t>
                            </w:r>
                          </w:p>
                          <w:p w:rsidR="002C1086" w:rsidRPr="002C1086" w:rsidRDefault="002C1086" w:rsidP="002C1086">
                            <w:pPr>
                              <w:rPr>
                                <w:rFonts w:ascii="mohammad bold art 1" w:hAnsi="mohammad bold art 1" w:cs="mohammad bold art 1"/>
                                <w:sz w:val="12"/>
                                <w:szCs w:val="12"/>
                              </w:rPr>
                            </w:pPr>
                            <w:r w:rsidRPr="002C1086">
                              <w:rPr>
                                <w:rFonts w:ascii="mohammad bold art 1" w:hAnsi="mohammad bold art 1" w:cs="mohammad bold art 1"/>
                                <w:b/>
                                <w:bCs/>
                                <w:rtl/>
                              </w:rPr>
                              <w:t xml:space="preserve">صالح بن </w:t>
                            </w:r>
                            <w:proofErr w:type="gramStart"/>
                            <w:r w:rsidRPr="002C1086">
                              <w:rPr>
                                <w:rFonts w:ascii="mohammad bold art 1" w:hAnsi="mohammad bold art 1" w:cs="mohammad bold art 1"/>
                                <w:b/>
                                <w:bCs/>
                                <w:rtl/>
                              </w:rPr>
                              <w:t>عبدالرحمن</w:t>
                            </w:r>
                            <w:proofErr w:type="gramEnd"/>
                            <w:r w:rsidRPr="002C1086">
                              <w:rPr>
                                <w:rFonts w:ascii="mohammad bold art 1" w:hAnsi="mohammad bold art 1" w:cs="mohammad bold art 1"/>
                                <w:b/>
                                <w:bCs/>
                                <w:rtl/>
                              </w:rPr>
                              <w:t xml:space="preserve"> السويداء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-20.75pt;margin-top:14.9pt;width:195.55pt;height:8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0wYuQIAAME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" filled="f" stroked="f">
                <v:textbox>
                  <w:txbxContent>
                    <w:p w:rsidR="002C1086" w:rsidRPr="002C1086" w:rsidRDefault="002C1086" w:rsidP="002C1086">
                      <w:pPr>
                        <w:rPr>
                          <w:rFonts w:ascii="mohammad bold art 1" w:hAnsi="mohammad bold art 1" w:cs="mohammad bold art 1"/>
                          <w:sz w:val="12"/>
                          <w:szCs w:val="12"/>
                          <w:rtl/>
                          <w:lang w:eastAsia="ar-SA"/>
                        </w:rPr>
                      </w:pPr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>مــديــر الادارة الـعـامـة لـلـدفاع</w:t>
                      </w:r>
                    </w:p>
                    <w:p w:rsidR="002C1086" w:rsidRPr="002C1086" w:rsidRDefault="002C1086" w:rsidP="002C1086">
                      <w:pPr>
                        <w:rPr>
                          <w:rFonts w:ascii="mohammad bold art 1" w:hAnsi="mohammad bold art 1" w:cs="mohammad bold art 1"/>
                          <w:sz w:val="12"/>
                          <w:szCs w:val="12"/>
                          <w:rtl/>
                        </w:rPr>
                      </w:pPr>
                      <w:proofErr w:type="gramStart"/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>الـمــدنــي  بـمـديــنـة</w:t>
                      </w:r>
                      <w:proofErr w:type="gramEnd"/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 xml:space="preserve"> حـــائــــــل</w:t>
                      </w:r>
                      <w:r w:rsidRPr="002C1086">
                        <w:rPr>
                          <w:rFonts w:cs="mohammad bold art 1" w:hint="cs"/>
                          <w:sz w:val="12"/>
                          <w:szCs w:val="12"/>
                          <w:rtl/>
                          <w:lang w:eastAsia="ar-SA"/>
                        </w:rPr>
                        <w:t xml:space="preserve"> </w:t>
                      </w:r>
                    </w:p>
                    <w:p w:rsidR="002C1086" w:rsidRPr="002C1086" w:rsidRDefault="002C1086" w:rsidP="002C1086">
                      <w:pPr>
                        <w:rPr>
                          <w:rFonts w:ascii="mohammad bold art 1" w:hAnsi="mohammad bold art 1" w:cs="mohammad bold art 1"/>
                          <w:sz w:val="12"/>
                          <w:szCs w:val="12"/>
                          <w:rtl/>
                        </w:rPr>
                      </w:pPr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>العـقيد/</w:t>
                      </w:r>
                    </w:p>
                    <w:p w:rsidR="002C1086" w:rsidRPr="002C1086" w:rsidRDefault="002C1086" w:rsidP="002C1086">
                      <w:pPr>
                        <w:rPr>
                          <w:rFonts w:ascii="mohammad bold art 1" w:hAnsi="mohammad bold art 1" w:cs="mohammad bold art 1"/>
                          <w:sz w:val="12"/>
                          <w:szCs w:val="12"/>
                        </w:rPr>
                      </w:pPr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 xml:space="preserve">صالح بن </w:t>
                      </w:r>
                      <w:proofErr w:type="gramStart"/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>عبدالرحمن</w:t>
                      </w:r>
                      <w:proofErr w:type="gramEnd"/>
                      <w:r w:rsidRPr="002C1086">
                        <w:rPr>
                          <w:rFonts w:ascii="mohammad bold art 1" w:hAnsi="mohammad bold art 1" w:cs="mohammad bold art 1"/>
                          <w:b/>
                          <w:bCs/>
                          <w:rtl/>
                        </w:rPr>
                        <w:t xml:space="preserve"> السويداء</w:t>
                      </w:r>
                    </w:p>
                  </w:txbxContent>
                </v:textbox>
              </v:shape>
            </w:pict>
          </mc:Fallback>
        </mc:AlternateContent>
      </w:r>
      <w:r w:rsidR="00A02815" w:rsidRPr="002110FA">
        <w:rPr>
          <w:rFonts w:cs="mohammad bold art 1" w:hint="cs"/>
          <w:lang w:eastAsia="ar-SA"/>
        </w:rPr>
        <w:sym w:font="Wingdings" w:char="F0A2"/>
      </w:r>
      <w:r w:rsidR="00A02815" w:rsidRPr="007C41C4">
        <w:rPr>
          <w:rFonts w:cs="mohammad bold art 1" w:hint="cs"/>
          <w:sz w:val="18"/>
          <w:szCs w:val="18"/>
          <w:rtl/>
          <w:lang w:eastAsia="ar-SA"/>
        </w:rPr>
        <w:t xml:space="preserve">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لا نؤي</w:t>
      </w:r>
      <w:r w:rsidR="002C1086" w:rsidRPr="002110FA">
        <w:rPr>
          <w:rFonts w:cs="mohammad bold art 1" w:hint="eastAsia"/>
          <w:sz w:val="20"/>
          <w:szCs w:val="20"/>
          <w:rtl/>
          <w:lang w:eastAsia="ar-SA"/>
        </w:rPr>
        <w:t>د</w:t>
      </w:r>
      <w:r w:rsidR="00A02815" w:rsidRPr="002110FA">
        <w:rPr>
          <w:rFonts w:cs="mohammad bold art 1" w:hint="cs"/>
          <w:sz w:val="20"/>
          <w:szCs w:val="20"/>
          <w:rtl/>
          <w:lang w:eastAsia="ar-SA"/>
        </w:rPr>
        <w:t xml:space="preserve"> رفع ذلك التكميل العسكري لعدم قناعتنا بما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 xml:space="preserve"> </w:t>
      </w:r>
      <w:r w:rsidR="00A02815" w:rsidRPr="002110FA">
        <w:rPr>
          <w:rFonts w:cs="mohammad bold art 1" w:hint="cs"/>
          <w:sz w:val="20"/>
          <w:szCs w:val="20"/>
          <w:rtl/>
          <w:lang w:eastAsia="ar-SA"/>
        </w:rPr>
        <w:t>جاء بحيثيات ومبررات ذلك الطلب وبهذا يعت</w:t>
      </w:r>
      <w:r w:rsidR="00DE2378" w:rsidRPr="002110FA">
        <w:rPr>
          <w:rFonts w:cs="mohammad bold art 1" w:hint="cs"/>
          <w:sz w:val="20"/>
          <w:szCs w:val="20"/>
          <w:rtl/>
          <w:lang w:eastAsia="ar-SA"/>
        </w:rPr>
        <w:t xml:space="preserve">بر الموضوع بحكم 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(</w:t>
      </w:r>
      <w:r w:rsidR="00DE2378" w:rsidRPr="002110FA">
        <w:rPr>
          <w:rFonts w:cs="mohammad bold art 1" w:hint="cs"/>
          <w:sz w:val="20"/>
          <w:szCs w:val="20"/>
          <w:rtl/>
          <w:lang w:eastAsia="ar-SA"/>
        </w:rPr>
        <w:t>المنتهي ويحفظ</w:t>
      </w:r>
      <w:r w:rsidR="002C1086" w:rsidRPr="002110FA">
        <w:rPr>
          <w:rFonts w:cs="mohammad bold art 1" w:hint="cs"/>
          <w:sz w:val="20"/>
          <w:szCs w:val="20"/>
          <w:rtl/>
          <w:lang w:eastAsia="ar-SA"/>
        </w:rPr>
        <w:t>).</w:t>
      </w:r>
      <w:r w:rsidR="00DE2378" w:rsidRPr="002110FA">
        <w:rPr>
          <w:rFonts w:cs="mohammad bold art 1" w:hint="cs"/>
          <w:sz w:val="20"/>
          <w:szCs w:val="20"/>
          <w:rtl/>
          <w:lang w:eastAsia="ar-SA"/>
        </w:rPr>
        <w:t xml:space="preserve"> </w:t>
      </w:r>
    </w:p>
    <w:p w:rsidR="002C1086" w:rsidRPr="00DE2378" w:rsidRDefault="002C1086" w:rsidP="002C1086">
      <w:pPr>
        <w:pStyle w:val="a4"/>
        <w:jc w:val="center"/>
        <w:rPr>
          <w:rFonts w:ascii="mohammad bold art 1" w:hAnsi="mohammad bold art 1" w:cs="mohammad bold art 1"/>
          <w:sz w:val="20"/>
          <w:szCs w:val="20"/>
          <w:rtl/>
          <w:lang w:eastAsia="ar-SA"/>
        </w:rPr>
      </w:pPr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 xml:space="preserve">وتقبلوا احترامي </w:t>
      </w:r>
      <w:proofErr w:type="gramStart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وتقديري ،</w:t>
      </w:r>
      <w:proofErr w:type="gramEnd"/>
      <w:r w:rsidRPr="00DE2378">
        <w:rPr>
          <w:rFonts w:ascii="mohammad bold art 1" w:hAnsi="mohammad bold art 1" w:cs="mohammad bold art 1"/>
          <w:sz w:val="20"/>
          <w:szCs w:val="20"/>
          <w:rtl/>
          <w:lang w:eastAsia="ar-SA"/>
        </w:rPr>
        <w:t>،،</w:t>
      </w:r>
    </w:p>
    <w:sectPr w:rsidR="002C1086" w:rsidRPr="00DE2378" w:rsidSect="003F44BF">
      <w:headerReference w:type="default" r:id="rId6"/>
      <w:footerReference w:type="default" r:id="rId7"/>
      <w:pgSz w:w="11906" w:h="16838"/>
      <w:pgMar w:top="709" w:right="964" w:bottom="1418" w:left="851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C6D" w:rsidRDefault="00251C6D" w:rsidP="00FB7639">
      <w:r>
        <w:separator/>
      </w:r>
    </w:p>
  </w:endnote>
  <w:endnote w:type="continuationSeparator" w:id="0">
    <w:p w:rsidR="00251C6D" w:rsidRDefault="00251C6D" w:rsidP="00FB7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dvertisingBold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251C6D" w:rsidP="003E0665">
    <w:pPr>
      <w:pStyle w:val="11"/>
      <w:rPr>
        <w:rtl/>
        <w:lang w:eastAsia="ar-SA"/>
      </w:rPr>
    </w:pPr>
  </w:p>
  <w:p w:rsidR="003E0665" w:rsidRDefault="00251C6D" w:rsidP="003E0665">
    <w:pPr>
      <w:pStyle w:val="11"/>
      <w:rPr>
        <w:rtl/>
        <w:lang w:eastAsia="ar-SA"/>
      </w:rPr>
    </w:pPr>
  </w:p>
  <w:p w:rsidR="003E0665" w:rsidRPr="00064D82" w:rsidRDefault="00251C6D" w:rsidP="003E0665">
    <w:pPr>
      <w:pStyle w:val="11"/>
      <w:rPr>
        <w:rtl/>
        <w:lang w:eastAsia="ar-S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C6D" w:rsidRDefault="00251C6D" w:rsidP="00FB7639">
      <w:r>
        <w:separator/>
      </w:r>
    </w:p>
  </w:footnote>
  <w:footnote w:type="continuationSeparator" w:id="0">
    <w:p w:rsidR="00251C6D" w:rsidRDefault="00251C6D" w:rsidP="00FB7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0665" w:rsidRDefault="002110FA" w:rsidP="00007997">
    <w:pPr>
      <w:pStyle w:val="10"/>
      <w:bidi w:val="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252095" cy="266700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0665" w:rsidRPr="00FF40DA" w:rsidRDefault="00251C6D" w:rsidP="003E0665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9" type="#_x0000_t202" style="position:absolute;margin-left:197.6pt;margin-top:11.25pt;width:19.85pt;height:21pt;flip:x;z-index:251658240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" filled="f" stroked="f">
              <v:textbox style="mso-fit-shape-to-text:t">
                <w:txbxContent>
                  <w:p w:rsidR="003E0665" w:rsidRPr="00FF40DA" w:rsidRDefault="00251C6D" w:rsidP="003E0665">
                    <w:pPr>
                      <w:jc w:val="center"/>
                      <w:rPr>
                        <w:rtl/>
                        <w:lang w:val="ar-S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10795" b="13335"/>
              <wp:wrapNone/>
              <wp:docPr id="4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CC6DFC" id="Freeform 3" o:spid="_x0000_s1026" style="position:absolute;left:0;text-align:left;margin-left:-14.5pt;margin-top:.1pt;width:531.65pt;height:775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tusg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3E0665" w:rsidRDefault="00251C6D">
    <w:pPr>
      <w:pStyle w:val="10"/>
    </w:pPr>
  </w:p>
  <w:tbl>
    <w:tblPr>
      <w:bidiVisual/>
      <w:tblW w:w="0" w:type="auto"/>
      <w:tblInd w:w="199" w:type="dxa"/>
      <w:tblLook w:val="0000" w:firstRow="0" w:lastRow="0" w:firstColumn="0" w:lastColumn="0" w:noHBand="0" w:noVBand="0"/>
    </w:tblPr>
    <w:tblGrid>
      <w:gridCol w:w="3337"/>
      <w:gridCol w:w="3336"/>
      <w:gridCol w:w="3386"/>
    </w:tblGrid>
    <w:tr w:rsidR="00B320B8" w:rsidTr="002110FA">
      <w:trPr>
        <w:trHeight w:val="882"/>
      </w:trPr>
      <w:tc>
        <w:tcPr>
          <w:tcW w:w="3337" w:type="dxa"/>
          <w:vAlign w:val="center"/>
        </w:tcPr>
        <w:p w:rsidR="00B320B8" w:rsidRDefault="00B320B8" w:rsidP="00C94482">
          <w:r>
            <w:rPr>
              <w:noProof/>
            </w:rPr>
            <w:drawing>
              <wp:inline distT="0" distB="0" distL="0" distR="0" wp14:anchorId="3799BDD3" wp14:editId="2014223E">
                <wp:extent cx="695325" cy="609600"/>
                <wp:effectExtent l="19050" t="0" r="9525" b="0"/>
                <wp:docPr id="1" name="صورة 1" descr="شعار دفاع مدن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شعار دفاع مدني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6" w:type="dxa"/>
          <w:vAlign w:val="center"/>
        </w:tcPr>
        <w:p w:rsidR="00B320B8" w:rsidRDefault="00B320B8" w:rsidP="00B320B8">
          <w:pPr>
            <w:jc w:val="center"/>
            <w:rPr>
              <w:rFonts w:ascii="mohammad bold art 1" w:hAnsi="mohammad bold art 1" w:cs="mohammad bold art 1"/>
              <w:b/>
              <w:bCs/>
              <w:sz w:val="16"/>
              <w:szCs w:val="16"/>
              <w:rtl/>
            </w:rPr>
          </w:pPr>
          <w:r>
            <w:rPr>
              <w:rFonts w:ascii="mohammad bold art 1" w:hAnsi="mohammad bold art 1" w:cs="mohammad bold art 1"/>
              <w:b/>
              <w:bCs/>
              <w:sz w:val="16"/>
              <w:szCs w:val="16"/>
              <w:rtl/>
            </w:rPr>
            <w:t>مديرية الدفاع المدني بمنطقة حائل</w:t>
          </w:r>
        </w:p>
        <w:p w:rsidR="00B320B8" w:rsidRPr="00884A02" w:rsidRDefault="00B320B8" w:rsidP="00B320B8">
          <w:pPr>
            <w:jc w:val="center"/>
            <w:rPr>
              <w:rFonts w:ascii="mohammad bold art 1" w:hAnsi="mohammad bold art 1" w:cs="mohammad bold art 1"/>
              <w:b/>
              <w:bCs/>
              <w:sz w:val="16"/>
              <w:szCs w:val="16"/>
              <w:rtl/>
            </w:rPr>
          </w:pPr>
          <w:r>
            <w:rPr>
              <w:rFonts w:ascii="mohammad bold art 1" w:hAnsi="mohammad bold art 1" w:cs="mohammad bold art 1"/>
              <w:b/>
              <w:bCs/>
              <w:sz w:val="16"/>
              <w:szCs w:val="16"/>
              <w:rtl/>
            </w:rPr>
            <w:t>الادارة العامة للدفاع المدني بمدينة حائل</w:t>
          </w:r>
        </w:p>
      </w:tc>
      <w:tc>
        <w:tcPr>
          <w:tcW w:w="3386" w:type="dxa"/>
          <w:vAlign w:val="center"/>
        </w:tcPr>
        <w:p w:rsidR="00B320B8" w:rsidRDefault="00B320B8" w:rsidP="00C94482">
          <w:pPr>
            <w:jc w:val="right"/>
          </w:pPr>
          <w:r>
            <w:rPr>
              <w:noProof/>
            </w:rPr>
            <w:drawing>
              <wp:inline distT="0" distB="0" distL="0" distR="0" wp14:anchorId="3F726F27" wp14:editId="241F01B6">
                <wp:extent cx="695325" cy="609600"/>
                <wp:effectExtent l="19050" t="0" r="9525" b="0"/>
                <wp:docPr id="2" name="صورة 2" descr="شعار دفاع مدني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شعار دفاع مدني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E0665" w:rsidRDefault="00251C6D" w:rsidP="00B320B8">
    <w:pPr>
      <w:pStyle w:val="10"/>
      <w:jc w:val="center"/>
      <w:rPr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4BF"/>
    <w:rsid w:val="00032220"/>
    <w:rsid w:val="00035C47"/>
    <w:rsid w:val="00050A9A"/>
    <w:rsid w:val="000B32B0"/>
    <w:rsid w:val="001669FA"/>
    <w:rsid w:val="00184663"/>
    <w:rsid w:val="001B35ED"/>
    <w:rsid w:val="002110FA"/>
    <w:rsid w:val="00251C6D"/>
    <w:rsid w:val="002C1086"/>
    <w:rsid w:val="00302168"/>
    <w:rsid w:val="00336A7D"/>
    <w:rsid w:val="003B1CD2"/>
    <w:rsid w:val="003D71E7"/>
    <w:rsid w:val="003F44BF"/>
    <w:rsid w:val="00473A28"/>
    <w:rsid w:val="00534375"/>
    <w:rsid w:val="00551E3B"/>
    <w:rsid w:val="005816B6"/>
    <w:rsid w:val="005E20D8"/>
    <w:rsid w:val="00607F7F"/>
    <w:rsid w:val="00645B3B"/>
    <w:rsid w:val="00695C9B"/>
    <w:rsid w:val="006E7328"/>
    <w:rsid w:val="007074B4"/>
    <w:rsid w:val="007B5A94"/>
    <w:rsid w:val="007C41C4"/>
    <w:rsid w:val="007F478C"/>
    <w:rsid w:val="0086553A"/>
    <w:rsid w:val="008F60F6"/>
    <w:rsid w:val="00940C96"/>
    <w:rsid w:val="009B29FF"/>
    <w:rsid w:val="009D2373"/>
    <w:rsid w:val="00A02815"/>
    <w:rsid w:val="00A10021"/>
    <w:rsid w:val="00A120A9"/>
    <w:rsid w:val="00A93D14"/>
    <w:rsid w:val="00AE18A2"/>
    <w:rsid w:val="00AF3761"/>
    <w:rsid w:val="00AF4772"/>
    <w:rsid w:val="00B04E5E"/>
    <w:rsid w:val="00B24087"/>
    <w:rsid w:val="00B320B8"/>
    <w:rsid w:val="00B358E4"/>
    <w:rsid w:val="00B92934"/>
    <w:rsid w:val="00C8763A"/>
    <w:rsid w:val="00CB5388"/>
    <w:rsid w:val="00CF5539"/>
    <w:rsid w:val="00D11FCA"/>
    <w:rsid w:val="00D310E9"/>
    <w:rsid w:val="00D33131"/>
    <w:rsid w:val="00D47FF9"/>
    <w:rsid w:val="00D7567F"/>
    <w:rsid w:val="00D77F44"/>
    <w:rsid w:val="00D969AE"/>
    <w:rsid w:val="00DB7038"/>
    <w:rsid w:val="00DC6D44"/>
    <w:rsid w:val="00DE2378"/>
    <w:rsid w:val="00F42AAF"/>
    <w:rsid w:val="00F63311"/>
    <w:rsid w:val="00F76250"/>
    <w:rsid w:val="00FA2148"/>
    <w:rsid w:val="00FB7639"/>
    <w:rsid w:val="00FE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611ED3"/>
  <w15:docId w15:val="{557807A3-441C-498C-ADDB-6310D07E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763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FB763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FB763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FB763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FB763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FB763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FB763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FB763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FB763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Char1"/>
    <w:uiPriority w:val="99"/>
    <w:semiHidden/>
    <w:unhideWhenUsed/>
    <w:rsid w:val="00FB763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FB763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10"/>
    <w:uiPriority w:val="99"/>
    <w:unhideWhenUsed/>
    <w:rsid w:val="00FB7639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rsid w:val="00FB7639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unhideWhenUsed/>
    <w:rsid w:val="00FB7639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rsid w:val="00FB763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582;&#1591;&#1575;&#1576;%20&#1575;&#1604;&#1594;&#1610;&#1575;&#1576;1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خطاب الغياب1</Template>
  <TotalTime>77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8</cp:revision>
  <cp:lastPrinted>2026-10-01T07:41:00Z</cp:lastPrinted>
  <dcterms:created xsi:type="dcterms:W3CDTF">2024-03-26T09:14:00Z</dcterms:created>
  <dcterms:modified xsi:type="dcterms:W3CDTF">2026-10-01T07:50:00Z</dcterms:modified>
</cp:coreProperties>
</file>