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5989"/>
      </w:tblGrid>
      <w:tr w:rsidR="00935D74" w:rsidRPr="00CF17ED" w:rsidTr="00BD6429">
        <w:trPr>
          <w:trHeight w:val="40"/>
        </w:trPr>
        <w:tc>
          <w:tcPr>
            <w:tcW w:w="5989" w:type="dxa"/>
            <w:shd w:val="clear" w:color="auto" w:fill="D9D9D9" w:themeFill="background1" w:themeFillShade="D9"/>
          </w:tcPr>
          <w:p w:rsidR="00935D74" w:rsidRPr="00C24D86" w:rsidRDefault="00935D74" w:rsidP="00C24D86">
            <w:pPr>
              <w:pStyle w:val="a6"/>
              <w:jc w:val="center"/>
              <w:rPr>
                <w:rFonts w:ascii="mohammad bold art 1" w:hAnsi="mohammad bold art 1" w:cs="mohammad bold art 1"/>
                <w:sz w:val="20"/>
                <w:szCs w:val="20"/>
                <w:rtl/>
              </w:rPr>
            </w:pPr>
            <w:r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 xml:space="preserve">محضر إثبات حالة تنفيذ (( جزاء عسكري )) </w:t>
            </w:r>
            <w:r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–</w:t>
            </w:r>
            <w:r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 xml:space="preserve"> بتاريخ:</w:t>
            </w:r>
            <w:r w:rsidR="00007948" w:rsidRPr="00C24D86">
              <w:rPr>
                <w:rFonts w:cs="mohammad bold art 1" w:hint="cs"/>
                <w:sz w:val="22"/>
                <w:szCs w:val="22"/>
                <w:rtl/>
              </w:rPr>
              <w:t xml:space="preserve"> </w:t>
            </w:r>
            <w:r w:rsid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03</w:t>
            </w:r>
            <w:r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/</w:t>
            </w:r>
            <w:r w:rsid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04</w:t>
            </w:r>
            <w:r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/</w:t>
            </w:r>
            <w:r w:rsidR="00D93DDB"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144</w:t>
            </w:r>
            <w:r w:rsidR="00007948"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8</w:t>
            </w:r>
            <w:r w:rsidR="00D93DDB" w:rsidRPr="00C24D86">
              <w:rPr>
                <w:rFonts w:ascii="mohammad bold art 1" w:hAnsi="mohammad bold art 1" w:cs="mohammad bold art 1"/>
                <w:sz w:val="22"/>
                <w:szCs w:val="22"/>
                <w:rtl/>
              </w:rPr>
              <w:t>هـ</w:t>
            </w:r>
          </w:p>
        </w:tc>
      </w:tr>
    </w:tbl>
    <w:p w:rsidR="00935D74" w:rsidRPr="00CF17ED" w:rsidRDefault="00034551" w:rsidP="00935D74">
      <w:pPr>
        <w:jc w:val="center"/>
        <w:rPr>
          <w:sz w:val="20"/>
          <w:szCs w:val="20"/>
          <w:rtl/>
        </w:rPr>
      </w:pPr>
      <w:r>
        <w:rPr>
          <w:rFonts w:cs="mohammad bold art 1"/>
          <w:noProof/>
          <w:sz w:val="20"/>
          <w:szCs w:val="2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7.55pt;margin-top:-82.2pt;width:138.35pt;height:46.95pt;z-index:251662336;mso-position-horizontal-relative:text;mso-position-vertical-relative:text;mso-width-relative:margin;mso-height-relative:margin" filled="f" stroked="f">
            <v:textbox style="mso-next-textbox:#_x0000_s1029">
              <w:txbxContent>
                <w:p w:rsidR="004E3EC2" w:rsidRPr="00BD6429" w:rsidRDefault="004E3EC2" w:rsidP="006276B4"/>
              </w:txbxContent>
            </v:textbox>
          </v:shape>
        </w:pict>
      </w:r>
      <w:r w:rsidR="00BD6429" w:rsidRPr="00CF17ED">
        <w:rPr>
          <w:sz w:val="20"/>
          <w:szCs w:val="20"/>
          <w:rtl/>
        </w:rPr>
        <w:br w:type="textWrapping" w:clear="all"/>
      </w:r>
    </w:p>
    <w:tbl>
      <w:tblPr>
        <w:bidiVisual/>
        <w:tblW w:w="103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7"/>
        <w:gridCol w:w="1428"/>
        <w:gridCol w:w="1428"/>
        <w:gridCol w:w="3884"/>
      </w:tblGrid>
      <w:tr w:rsidR="00935D74" w:rsidRPr="00CF17ED" w:rsidTr="00007948">
        <w:trPr>
          <w:cantSplit/>
          <w:trHeight w:val="316"/>
          <w:jc w:val="center"/>
        </w:trPr>
        <w:tc>
          <w:tcPr>
            <w:tcW w:w="36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ascii="mohammad bold art 1" w:hAnsi="mohammad bold art 1" w:cs="mohammad bold art 1"/>
                <w:b/>
                <w:bCs/>
                <w:sz w:val="20"/>
                <w:szCs w:val="20"/>
                <w:rtl/>
              </w:rPr>
              <w:t>الاســــــــــــــــــــــــــــــــــم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ascii="mohammad bold art 1" w:hAnsi="mohammad bold art 1" w:cs="mohammad bold art 1"/>
                <w:b/>
                <w:bCs/>
                <w:sz w:val="20"/>
                <w:szCs w:val="20"/>
                <w:rtl/>
              </w:rPr>
              <w:t>الرتبـة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ascii="mohammad bold art 1" w:hAnsi="mohammad bold art 1" w:cs="mohammad bold art 1"/>
                <w:b/>
                <w:bCs/>
                <w:sz w:val="20"/>
                <w:szCs w:val="20"/>
                <w:rtl/>
              </w:rPr>
              <w:t>الـرقـم</w:t>
            </w:r>
          </w:p>
        </w:tc>
        <w:tc>
          <w:tcPr>
            <w:tcW w:w="388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ascii="mohammad bold art 1" w:hAnsi="mohammad bold art 1" w:cs="mohammad bold art 1"/>
                <w:b/>
                <w:bCs/>
                <w:sz w:val="20"/>
                <w:szCs w:val="20"/>
                <w:rtl/>
              </w:rPr>
              <w:t>الـــــــــــجــــــــــــهـــــــــــــة</w:t>
            </w:r>
          </w:p>
        </w:tc>
      </w:tr>
      <w:tr w:rsidR="00D93DDB" w:rsidRPr="00CF17ED" w:rsidTr="00E7139B">
        <w:trPr>
          <w:cantSplit/>
          <w:trHeight w:val="41"/>
          <w:jc w:val="center"/>
        </w:trPr>
        <w:tc>
          <w:tcPr>
            <w:tcW w:w="36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93DDB" w:rsidRPr="0021222A" w:rsidRDefault="00D93DDB" w:rsidP="00C14D23">
            <w:pPr>
              <w:spacing w:line="170" w:lineRule="auto"/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93DDB" w:rsidRPr="0021222A" w:rsidRDefault="00D93DDB" w:rsidP="00D93DDB">
            <w:pPr>
              <w:spacing w:line="170" w:lineRule="auto"/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93DDB" w:rsidRPr="0021222A" w:rsidRDefault="00D93DDB" w:rsidP="00D93DDB">
            <w:pPr>
              <w:spacing w:line="170" w:lineRule="auto"/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38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93DDB" w:rsidRPr="00C24D86" w:rsidRDefault="00D93DDB" w:rsidP="000C12CF">
            <w:pPr>
              <w:spacing w:line="170" w:lineRule="auto"/>
              <w:pStyle w:val="a6"/>
              <w:jc w:val="center"/>
              <w:rPr>
                <w:rFonts w:cs="mohammad bold art 1"/>
                <w:sz w:val="20"/>
                <w:szCs w:val="20"/>
              </w:rPr>
            </w:pPr>
          </w:p>
        </w:tc>
      </w:tr>
    </w:tbl>
    <w:p w:rsidR="00935D74" w:rsidRPr="00CF17ED" w:rsidRDefault="00935D74" w:rsidP="00935D74">
      <w:pPr>
        <w:spacing w:line="170" w:lineRule="auto"/>
        <w:rPr>
          <w:rFonts w:cs="Arabic Transparent"/>
          <w:sz w:val="20"/>
          <w:szCs w:val="20"/>
          <w:rtl/>
        </w:rPr>
      </w:pPr>
    </w:p>
    <w:p w:rsidR="00D22E2F" w:rsidRPr="00C24D86" w:rsidRDefault="008C46BB" w:rsidP="00720CB7">
      <w:pPr>
        <w:pStyle w:val="a6"/>
        <w:jc w:val="center"/>
        <w:rPr>
          <w:rFonts w:ascii="mohammad bold art 1" w:hAnsi="mohammad bold art 1" w:cs="mohammad bold art 1"/>
          <w:sz w:val="22"/>
          <w:szCs w:val="22"/>
          <w:rtl/>
        </w:rPr>
      </w:pPr>
      <w:r w:rsidRPr="00C24D86">
        <w:rPr>
          <w:rFonts w:ascii="mohammad bold art 1" w:hAnsi="mohammad bold art 1" w:cs="mohammad bold art 1"/>
          <w:sz w:val="22"/>
          <w:szCs w:val="22"/>
          <w:rtl/>
        </w:rPr>
        <w:t xml:space="preserve">لقد صدر 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بحق</w:t>
      </w:r>
      <w:r w:rsidRPr="00C24D86">
        <w:rPr>
          <w:rFonts w:cs="mohammad bold art 1" w:hint="cs"/>
          <w:sz w:val="22"/>
          <w:szCs w:val="22"/>
          <w:rtl/>
        </w:rPr>
        <w:t xml:space="preserve"> </w:t>
      </w:r>
      <w:r w:rsidR="004F2B58" w:rsidRPr="00C24D86">
        <w:rPr>
          <w:rFonts w:ascii="mohammad bold art 1" w:hAnsi="mohammad bold art 1" w:cs="mohammad bold art 1"/>
          <w:sz w:val="22"/>
          <w:szCs w:val="22"/>
          <w:rtl/>
        </w:rPr>
        <w:t xml:space="preserve">الموضحة 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 xml:space="preserve">هويته </w:t>
      </w:r>
      <w:r w:rsidR="0024004F" w:rsidRPr="00C24D86">
        <w:rPr>
          <w:rFonts w:ascii="mohammad bold art 1" w:hAnsi="mohammad bold art 1" w:cs="mohammad bold art 1"/>
          <w:sz w:val="22"/>
          <w:szCs w:val="22"/>
          <w:rtl/>
        </w:rPr>
        <w:t>بعالية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–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 xml:space="preserve">جزاء عسكري تمثل </w:t>
      </w:r>
      <w:proofErr w:type="gramStart"/>
      <w:r w:rsidR="001B2AB1" w:rsidRPr="00C24D86">
        <w:rPr>
          <w:rFonts w:ascii="mohammad bold art 1" w:hAnsi="mohammad bold art 1" w:cs="mohammad bold art 1"/>
          <w:sz w:val="22"/>
          <w:szCs w:val="22"/>
          <w:rtl/>
        </w:rPr>
        <w:t>بالات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 xml:space="preserve"> :</w:t>
      </w:r>
      <w:proofErr w:type="gramEnd"/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 xml:space="preserve">- </w:t>
      </w:r>
      <w:r w:rsidR="00F36334" w:rsidRPr="00C24D86">
        <w:rPr>
          <w:rFonts w:ascii="mohammad bold art 1" w:hAnsi="mohammad bold art 1" w:cs="mohammad bold art 1"/>
          <w:sz w:val="22"/>
          <w:szCs w:val="22"/>
          <w:rtl/>
        </w:rPr>
        <w:t xml:space="preserve">تطبيق </w:t>
      </w:r>
      <w:r w:rsidR="00D22E2F" w:rsidRPr="00C24D86">
        <w:rPr>
          <w:rFonts w:ascii="mohammad bold art 1" w:hAnsi="mohammad bold art 1" w:cs="mohammad bold art 1"/>
          <w:sz w:val="22"/>
          <w:szCs w:val="22"/>
          <w:rtl/>
        </w:rPr>
        <w:t xml:space="preserve">لمدة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6</w:t>
      </w:r>
      <w:r w:rsidR="00D33EAA" w:rsidRPr="00C24D86">
        <w:rPr>
          <w:rFonts w:cs="mohammad bold art 1" w:hint="cs"/>
          <w:sz w:val="22"/>
          <w:szCs w:val="22"/>
          <w:rtl/>
        </w:rPr>
        <w:t xml:space="preserve">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ساعات</w:t>
      </w:r>
      <w:r w:rsidR="00935212" w:rsidRPr="00C24D86">
        <w:rPr>
          <w:rFonts w:ascii="mohammad bold art 1" w:hAnsi="mohammad bold art 1" w:cs="mohammad bold art 1"/>
          <w:sz w:val="22"/>
          <w:szCs w:val="22"/>
          <w:rtl/>
        </w:rPr>
        <w:t xml:space="preserve"> وذل</w:t>
      </w:r>
      <w:r w:rsidR="00935212" w:rsidRPr="00C24D86">
        <w:rPr>
          <w:rFonts w:ascii="mohammad bold art 1" w:hAnsi="mohammad bold art 1" w:cs="mohammad bold art 1"/>
          <w:sz w:val="22"/>
          <w:szCs w:val="22"/>
          <w:rtl/>
        </w:rPr>
        <w:t>ك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 xml:space="preserve"> نظير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التأخر عن العمل مدة ساعه واحده</w:t>
      </w:r>
      <w:r w:rsidR="00007948" w:rsidRPr="00C24D86">
        <w:rPr>
          <w:rFonts w:cs="mohammad bold art 1" w:hint="cs"/>
          <w:sz w:val="22"/>
          <w:szCs w:val="22"/>
          <w:rtl/>
        </w:rPr>
        <w:t xml:space="preserve"> </w:t>
      </w:r>
      <w:r w:rsidR="00C14D23" w:rsidRPr="00C24D86">
        <w:rPr>
          <w:rFonts w:ascii="mohammad bold art 1" w:hAnsi="mohammad bold art 1" w:cs="mohammad bold art 1"/>
          <w:sz w:val="22"/>
          <w:szCs w:val="22"/>
          <w:rtl/>
        </w:rPr>
        <w:t xml:space="preserve">يوم الاحد الموافق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02</w:t>
      </w:r>
      <w:r w:rsidR="00C14D23" w:rsidRPr="00C24D86">
        <w:rPr>
          <w:rFonts w:ascii="mohammad bold art 1" w:hAnsi="mohammad bold art 1" w:cs="mohammad bold art 1"/>
          <w:sz w:val="22"/>
          <w:szCs w:val="22"/>
          <w:rtl/>
        </w:rPr>
        <w:t>/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04</w:t>
      </w:r>
      <w:r w:rsidR="00C14D23" w:rsidRPr="00C24D86">
        <w:rPr>
          <w:rFonts w:ascii="mohammad bold art 1" w:hAnsi="mohammad bold art 1" w:cs="mohammad bold art 1"/>
          <w:sz w:val="22"/>
          <w:szCs w:val="22"/>
          <w:rtl/>
        </w:rPr>
        <w:t xml:space="preserve">/1448 </w:t>
      </w:r>
      <w:r w:rsidR="00C10434" w:rsidRPr="00C24D86">
        <w:rPr>
          <w:rFonts w:ascii="mohammad bold art 1" w:hAnsi="mohammad bold art 1" w:cs="mohammad bold art 1"/>
          <w:sz w:val="22"/>
          <w:szCs w:val="22"/>
          <w:rtl/>
        </w:rPr>
        <w:t>و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جـاء ذلك الجـزاء العسكـري بموجـب توجيــه من قبل</w:t>
      </w:r>
      <w:r w:rsidRPr="00C24D86">
        <w:rPr>
          <w:rFonts w:cs="mohammad bold art 1" w:hint="cs"/>
          <w:sz w:val="22"/>
          <w:szCs w:val="22"/>
          <w:rtl/>
        </w:rPr>
        <w:t xml:space="preserve"> </w:t>
      </w:r>
      <w:r w:rsidR="00CD1EBF" w:rsidRPr="00C24D86">
        <w:rPr>
          <w:rFonts w:ascii="mohammad bold art 1" w:hAnsi="mohammad bold art 1" w:cs="mohammad bold art 1"/>
          <w:sz w:val="22"/>
          <w:szCs w:val="22"/>
          <w:rtl/>
        </w:rPr>
        <w:t xml:space="preserve">مدير </w:t>
      </w:r>
      <w:r w:rsidR="00720CB7">
        <w:rPr>
          <w:rFonts w:ascii="mohammad bold art 1" w:hAnsi="mohammad bold art 1" w:cs="mohammad bold art 1"/>
          <w:sz w:val="22"/>
          <w:szCs w:val="22"/>
          <w:rtl/>
        </w:rPr>
        <w:t>مركز ..</w:t>
      </w:r>
      <w:bookmarkStart w:id="0" w:name="_GoBack"/>
      <w:bookmarkEnd w:id="0"/>
      <w:r w:rsidR="00B67E4E" w:rsidRPr="00C24D86">
        <w:rPr>
          <w:rFonts w:cs="mohammad bold art 1" w:hint="cs"/>
          <w:sz w:val="22"/>
          <w:szCs w:val="22"/>
          <w:rtl/>
        </w:rPr>
        <w:t xml:space="preserve"> </w:t>
      </w:r>
      <w:r w:rsidR="00CD1EBF" w:rsidRPr="00C24D86">
        <w:rPr>
          <w:rFonts w:ascii="mohammad bold art 1" w:hAnsi="mohammad bold art 1" w:cs="mohammad bold art 1"/>
          <w:sz w:val="22"/>
          <w:szCs w:val="22"/>
          <w:rtl/>
        </w:rPr>
        <w:t>بتاريخ</w:t>
      </w:r>
      <w:r w:rsidR="00D75073" w:rsidRPr="00C24D86">
        <w:rPr>
          <w:rFonts w:cs="mohammad bold art 1" w:hint="cs"/>
          <w:sz w:val="22"/>
          <w:szCs w:val="22"/>
          <w:rtl/>
        </w:rPr>
        <w:t xml:space="preserve">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02</w:t>
      </w:r>
      <w:r w:rsidR="00D75073" w:rsidRPr="00C24D86">
        <w:rPr>
          <w:rFonts w:ascii="mohammad bold art 1" w:hAnsi="mohammad bold art 1" w:cs="mohammad bold art 1"/>
          <w:sz w:val="22"/>
          <w:szCs w:val="22"/>
          <w:rtl/>
        </w:rPr>
        <w:t>/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04</w:t>
      </w:r>
      <w:r w:rsidR="00D75073" w:rsidRPr="00C24D86">
        <w:rPr>
          <w:rFonts w:ascii="mohammad bold art 1" w:hAnsi="mohammad bold art 1" w:cs="mohammad bold art 1"/>
          <w:sz w:val="22"/>
          <w:szCs w:val="22"/>
          <w:rtl/>
        </w:rPr>
        <w:t>/</w:t>
      </w:r>
      <w:r w:rsidR="00D93DDB" w:rsidRPr="00C24D86">
        <w:rPr>
          <w:rFonts w:ascii="mohammad bold art 1" w:hAnsi="mohammad bold art 1" w:cs="mohammad bold art 1"/>
          <w:sz w:val="22"/>
          <w:szCs w:val="22"/>
          <w:rtl/>
        </w:rPr>
        <w:t>144</w:t>
      </w:r>
      <w:r w:rsidR="00007948" w:rsidRPr="00C24D86">
        <w:rPr>
          <w:rFonts w:ascii="mohammad bold art 1" w:hAnsi="mohammad bold art 1" w:cs="mohammad bold art 1"/>
          <w:sz w:val="22"/>
          <w:szCs w:val="22"/>
          <w:rtl/>
        </w:rPr>
        <w:t>8</w:t>
      </w:r>
      <w:r w:rsidR="00D93DDB" w:rsidRPr="00C24D86">
        <w:rPr>
          <w:rFonts w:ascii="mohammad bold art 1" w:hAnsi="mohammad bold art 1" w:cs="mohammad bold art 1"/>
          <w:sz w:val="22"/>
          <w:szCs w:val="22"/>
          <w:rtl/>
        </w:rPr>
        <w:t>هـ</w:t>
      </w:r>
    </w:p>
    <w:p w:rsidR="00935D74" w:rsidRPr="00C24D86" w:rsidRDefault="00B67E4E" w:rsidP="00C24D86">
      <w:pPr>
        <w:pStyle w:val="a6"/>
        <w:jc w:val="center"/>
        <w:rPr>
          <w:rFonts w:ascii="mohammad bold art 1" w:hAnsi="mohammad bold art 1" w:cs="mohammad bold art 1"/>
          <w:sz w:val="22"/>
          <w:szCs w:val="22"/>
          <w:rtl/>
        </w:rPr>
      </w:pPr>
      <w:r w:rsidRPr="00C24D86">
        <w:rPr>
          <w:rFonts w:ascii="mohammad bold art 1" w:hAnsi="mohammad bold art 1" w:cs="mohammad bold art 1"/>
          <w:sz w:val="22"/>
          <w:szCs w:val="22"/>
          <w:rtl/>
        </w:rPr>
        <w:t xml:space="preserve">وبناءً 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على ما أشير إليـه بعالية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–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فقد تم مجازاة المذكور حسب ما هو محدد له وتم استيفاء المطلوب بحقه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773FE7" w:rsidRPr="00C24D86">
        <w:rPr>
          <w:rFonts w:ascii="mohammad bold art 1" w:hAnsi="mohammad bold art 1" w:cs="mohammad bold art 1"/>
          <w:sz w:val="22"/>
          <w:szCs w:val="22"/>
          <w:rtl/>
        </w:rPr>
        <w:t>–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EB4C3C" w:rsidRPr="00C24D86">
        <w:rPr>
          <w:rFonts w:ascii="mohammad bold art 1" w:hAnsi="mohammad bold art 1" w:cs="mohammad bold art 1"/>
          <w:sz w:val="22"/>
          <w:szCs w:val="22"/>
          <w:rtl/>
        </w:rPr>
        <w:t xml:space="preserve">في تمام الساعة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2</w:t>
      </w:r>
      <w:r w:rsidR="00EB4C3C" w:rsidRPr="00C24D86">
        <w:rPr>
          <w:rFonts w:ascii="mohammad bold art 1" w:hAnsi="mohammad bold art 1" w:cs="mohammad bold art 1"/>
          <w:sz w:val="22"/>
          <w:szCs w:val="22"/>
          <w:rtl/>
        </w:rPr>
        <w:t xml:space="preserve">:00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مساء</w:t>
      </w:r>
      <w:r w:rsidR="00007948" w:rsidRPr="00C24D86">
        <w:rPr>
          <w:rFonts w:cs="mohammad bold art 1" w:hint="cs"/>
          <w:sz w:val="22"/>
          <w:szCs w:val="22"/>
          <w:rtl/>
        </w:rPr>
        <w:t xml:space="preserve"> </w:t>
      </w:r>
      <w:r w:rsidR="00EB4C3C" w:rsidRPr="00C24D86">
        <w:rPr>
          <w:rFonts w:ascii="mohammad bold art 1" w:hAnsi="mohammad bold art 1" w:cs="mohammad bold art 1"/>
          <w:sz w:val="22"/>
          <w:szCs w:val="22"/>
          <w:rtl/>
        </w:rPr>
        <w:t>يوم</w:t>
      </w:r>
      <w:r w:rsidRPr="00C24D86">
        <w:rPr>
          <w:rFonts w:cs="mohammad bold art 1" w:hint="cs"/>
          <w:sz w:val="22"/>
          <w:szCs w:val="22"/>
          <w:rtl/>
        </w:rPr>
        <w:t xml:space="preserve">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الاثنين</w:t>
      </w:r>
      <w:r w:rsidR="00007948" w:rsidRPr="00C24D86">
        <w:rPr>
          <w:rFonts w:cs="mohammad bold art 1" w:hint="cs"/>
          <w:sz w:val="22"/>
          <w:szCs w:val="22"/>
          <w:rtl/>
        </w:rPr>
        <w:t xml:space="preserve"> </w:t>
      </w:r>
      <w:r w:rsidR="000D1311" w:rsidRPr="00C24D86">
        <w:rPr>
          <w:rFonts w:ascii="mohammad bold art 1" w:hAnsi="mohammad bold art 1" w:cs="mohammad bold art 1"/>
          <w:sz w:val="22"/>
          <w:szCs w:val="22"/>
          <w:rtl/>
        </w:rPr>
        <w:t xml:space="preserve">الموافق 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02</w:t>
      </w:r>
      <w:r w:rsidR="000D1311" w:rsidRPr="00C24D86">
        <w:rPr>
          <w:rFonts w:ascii="mohammad bold art 1" w:hAnsi="mohammad bold art 1" w:cs="mohammad bold art 1"/>
          <w:sz w:val="22"/>
          <w:szCs w:val="22"/>
          <w:rtl/>
        </w:rPr>
        <w:t>/</w:t>
      </w:r>
      <w:r w:rsidR="00C24D86" w:rsidRPr="00C24D86">
        <w:rPr>
          <w:rFonts w:ascii="mohammad bold art 1" w:hAnsi="mohammad bold art 1" w:cs="mohammad bold art 1"/>
          <w:sz w:val="22"/>
          <w:szCs w:val="22"/>
          <w:rtl/>
        </w:rPr>
        <w:t>04</w:t>
      </w:r>
      <w:r w:rsidR="000D1311" w:rsidRPr="00C24D86">
        <w:rPr>
          <w:rFonts w:ascii="mohammad bold art 1" w:hAnsi="mohammad bold art 1" w:cs="mohammad bold art 1"/>
          <w:sz w:val="22"/>
          <w:szCs w:val="22"/>
          <w:rtl/>
        </w:rPr>
        <w:t>/</w:t>
      </w:r>
      <w:r w:rsidR="00007948" w:rsidRPr="00C24D86">
        <w:rPr>
          <w:rFonts w:ascii="mohammad bold art 1" w:hAnsi="mohammad bold art 1" w:cs="mohammad bold art 1"/>
          <w:sz w:val="22"/>
          <w:szCs w:val="22"/>
          <w:rtl/>
        </w:rPr>
        <w:t>1448</w:t>
      </w:r>
      <w:r w:rsidR="00D93DDB" w:rsidRPr="00C24D86">
        <w:rPr>
          <w:rFonts w:ascii="mohammad bold art 1" w:hAnsi="mohammad bold art 1" w:cs="mohammad bold art 1"/>
          <w:sz w:val="22"/>
          <w:szCs w:val="22"/>
          <w:rtl/>
        </w:rPr>
        <w:t>هـ</w:t>
      </w:r>
      <w:r w:rsidR="000D1311" w:rsidRPr="00C24D86">
        <w:rPr>
          <w:rFonts w:cs="mohammad bold art 1" w:hint="cs"/>
          <w:sz w:val="22"/>
          <w:szCs w:val="22"/>
          <w:rtl/>
        </w:rPr>
        <w:t xml:space="preserve"> </w:t>
      </w:r>
      <w:r w:rsidR="00935D74" w:rsidRPr="00C24D86">
        <w:rPr>
          <w:rFonts w:ascii="mohammad bold art 1" w:hAnsi="mohammad bold art 1" w:cs="mohammad bold art 1"/>
          <w:sz w:val="22"/>
          <w:szCs w:val="22"/>
          <w:rtl/>
        </w:rPr>
        <w:t>وحفظاً للواقع جرى تحريره ،،،،،</w:t>
      </w:r>
    </w:p>
    <w:p w:rsidR="00EB4C3C" w:rsidRPr="00CF17ED" w:rsidRDefault="00EB4C3C" w:rsidP="006F137F">
      <w:pPr>
        <w:spacing w:line="170" w:lineRule="auto"/>
        <w:pStyle w:val="a6"/>
        <w:rPr>
          <w:rFonts w:cs="mohammad bold art 1"/>
          <w:b/>
          <w:bCs/>
          <w:sz w:val="20"/>
          <w:szCs w:val="20"/>
          <w:rtl/>
        </w:rPr>
      </w:pPr>
    </w:p>
    <w:p w:rsidR="00EB4C3C" w:rsidRPr="00C24D86" w:rsidRDefault="00BD6429" w:rsidP="00937D90">
      <w:pPr>
        <w:pStyle w:val="a6"/>
        <w:tabs>
          <w:tab w:val="left" w:pos="7661"/>
        </w:tabs>
        <w:rPr>
          <w:rFonts w:ascii="mohammad bold art 1" w:hAnsi="mohammad bold art 1" w:cs="mohammad bold art 1"/>
          <w:rtl/>
        </w:rPr>
      </w:pPr>
      <w:r w:rsidRPr="00CF17ED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                                                              </w:t>
      </w:r>
      <w:r w:rsidR="005614FE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</w:t>
      </w:r>
      <w:r w:rsidR="00E1569F">
        <w:rPr>
          <w:rFonts w:cs="mohammad bold art 1" w:hint="cs"/>
          <w:b/>
          <w:bCs/>
          <w:sz w:val="20"/>
          <w:szCs w:val="20"/>
          <w:rtl/>
        </w:rPr>
        <w:t xml:space="preserve">  </w:t>
      </w:r>
      <w:r w:rsid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12309C"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C14D23">
        <w:rPr>
          <w:rFonts w:cs="mohammad bold art 1" w:hint="cs"/>
          <w:b/>
          <w:bCs/>
          <w:sz w:val="20"/>
          <w:szCs w:val="20"/>
          <w:rtl/>
        </w:rPr>
        <w:t xml:space="preserve">   </w:t>
      </w:r>
      <w:r w:rsidR="0012309C"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EB4C3C" w:rsidRPr="00C24D86">
        <w:rPr>
          <w:rFonts w:ascii="mohammad bold art 1" w:hAnsi="mohammad bold art 1" w:cs="mohammad bold art 1"/>
          <w:rtl/>
        </w:rPr>
        <w:t>تصديق م</w:t>
      </w:r>
      <w:r w:rsidR="00C24D86" w:rsidRPr="00C24D86">
        <w:rPr>
          <w:rFonts w:ascii="mohammad bold art 1" w:hAnsi="mohammad bold art 1" w:cs="mohammad bold art 1"/>
          <w:rtl/>
        </w:rPr>
        <w:t>ــ</w:t>
      </w:r>
      <w:r w:rsidR="00EB4C3C" w:rsidRPr="00C24D86">
        <w:rPr>
          <w:rFonts w:ascii="mohammad bold art 1" w:hAnsi="mohammad bold art 1" w:cs="mohammad bold art 1"/>
          <w:rtl/>
        </w:rPr>
        <w:t>دي</w:t>
      </w:r>
      <w:r w:rsidR="00C24D86" w:rsidRPr="00C24D86">
        <w:rPr>
          <w:rFonts w:ascii="mohammad bold art 1" w:hAnsi="mohammad bold art 1" w:cs="mohammad bold art 1"/>
          <w:rtl/>
        </w:rPr>
        <w:t>ــ</w:t>
      </w:r>
      <w:r w:rsidR="00EB4C3C" w:rsidRPr="00C24D86">
        <w:rPr>
          <w:rFonts w:ascii="mohammad bold art 1" w:hAnsi="mohammad bold art 1" w:cs="mohammad bold art 1"/>
          <w:rtl/>
        </w:rPr>
        <w:t>ر ال</w:t>
      </w:r>
      <w:r w:rsidR="00C24D86" w:rsidRPr="00C24D86">
        <w:rPr>
          <w:rFonts w:ascii="mohammad bold art 1" w:hAnsi="mohammad bold art 1" w:cs="mohammad bold art 1"/>
          <w:rtl/>
        </w:rPr>
        <w:t>ـ</w:t>
      </w:r>
      <w:r w:rsidR="00EB4C3C" w:rsidRPr="00C24D86">
        <w:rPr>
          <w:rFonts w:ascii="mohammad bold art 1" w:hAnsi="mohammad bold art 1" w:cs="mohammad bold art 1"/>
          <w:rtl/>
        </w:rPr>
        <w:t>م</w:t>
      </w:r>
      <w:r w:rsidR="00C24D86" w:rsidRPr="00C24D86">
        <w:rPr>
          <w:rFonts w:ascii="mohammad bold art 1" w:hAnsi="mohammad bold art 1" w:cs="mohammad bold art 1"/>
          <w:rtl/>
        </w:rPr>
        <w:t>ــ</w:t>
      </w:r>
      <w:r w:rsidR="00EB4C3C" w:rsidRPr="00C24D86">
        <w:rPr>
          <w:rFonts w:ascii="mohammad bold art 1" w:hAnsi="mohammad bold art 1" w:cs="mohammad bold art 1"/>
          <w:rtl/>
        </w:rPr>
        <w:t>رك</w:t>
      </w:r>
      <w:r w:rsidR="00C24D86" w:rsidRPr="00C24D86">
        <w:rPr>
          <w:rFonts w:ascii="mohammad bold art 1" w:hAnsi="mohammad bold art 1" w:cs="mohammad bold art 1"/>
          <w:rtl/>
        </w:rPr>
        <w:t>ــ</w:t>
      </w:r>
      <w:r w:rsidR="00EB4C3C" w:rsidRPr="00C24D86">
        <w:rPr>
          <w:rFonts w:ascii="mohammad bold art 1" w:hAnsi="mohammad bold art 1" w:cs="mohammad bold art 1"/>
          <w:rtl/>
        </w:rPr>
        <w:t>ز</w:t>
      </w:r>
      <w:r w:rsidR="00151708" w:rsidRPr="00C24D86">
        <w:rPr>
          <w:rFonts w:cs="mohammad bold art 1" w:hint="cs"/>
          <w:rtl/>
        </w:rPr>
        <w:t xml:space="preserve"> </w:t>
      </w:r>
    </w:p>
    <w:p w:rsidR="00935D74" w:rsidRPr="00C24D86" w:rsidRDefault="00BD6429" w:rsidP="00720CB7">
      <w:pPr>
        <w:pStyle w:val="a6"/>
        <w:tabs>
          <w:tab w:val="left" w:pos="4030"/>
          <w:tab w:val="center" w:pos="4989"/>
        </w:tabs>
        <w:rPr>
          <w:rFonts w:ascii="mohammad bold art 1" w:hAnsi="mohammad bold art 1" w:cs="mohammad bold art 1"/>
          <w:rtl/>
        </w:rPr>
      </w:pPr>
      <w:r w:rsidRPr="00C24D86">
        <w:rPr>
          <w:rFonts w:cs="mohammad bold art 1"/>
          <w:rtl/>
        </w:rPr>
        <w:tab/>
      </w:r>
      <w:r w:rsidRPr="00C24D86">
        <w:rPr>
          <w:rFonts w:cs="mohammad bold art 1" w:hint="cs"/>
          <w:rtl/>
        </w:rPr>
        <w:t xml:space="preserve">  </w:t>
      </w:r>
      <w:r w:rsidRPr="00C24D86">
        <w:rPr>
          <w:rFonts w:cs="mohammad bold art 1"/>
          <w:rtl/>
        </w:rPr>
        <w:tab/>
      </w:r>
      <w:r w:rsidRPr="00C24D86">
        <w:rPr>
          <w:rFonts w:cs="mohammad bold art 1" w:hint="cs"/>
          <w:rtl/>
        </w:rPr>
        <w:t xml:space="preserve">                               </w:t>
      </w:r>
      <w:r w:rsidR="005614FE">
        <w:rPr>
          <w:rFonts w:cs="mohammad bold art 1" w:hint="cs"/>
          <w:rtl/>
        </w:rPr>
        <w:t xml:space="preserve">             </w:t>
      </w:r>
      <w:r w:rsidR="00CF17ED" w:rsidRPr="00C24D86">
        <w:rPr>
          <w:rFonts w:cs="mohammad bold art 1" w:hint="cs"/>
          <w:rtl/>
        </w:rPr>
        <w:t xml:space="preserve">  </w:t>
      </w:r>
      <w:r w:rsidRPr="00C24D86">
        <w:rPr>
          <w:rFonts w:cs="mohammad bold art 1" w:hint="cs"/>
          <w:rtl/>
        </w:rPr>
        <w:t xml:space="preserve"> </w:t>
      </w:r>
      <w:r w:rsidR="00935D74" w:rsidRPr="00C24D86">
        <w:rPr>
          <w:rFonts w:ascii="mohammad bold art 1" w:hAnsi="mohammad bold art 1" w:cs="mohammad bold art 1"/>
          <w:rtl/>
        </w:rPr>
        <w:t>الاسـم:</w:t>
      </w:r>
      <w:r w:rsidR="004F2B58" w:rsidRPr="00C24D86">
        <w:rPr>
          <w:rFonts w:cs="mohammad bold art 1" w:hint="cs"/>
          <w:rtl/>
        </w:rPr>
        <w:t xml:space="preserve"> </w:t>
      </w:r>
    </w:p>
    <w:p w:rsidR="00935D74" w:rsidRPr="00C24D86" w:rsidRDefault="00EB4C3C" w:rsidP="00720CB7">
      <w:pPr>
        <w:pStyle w:val="a6"/>
        <w:tabs>
          <w:tab w:val="left" w:pos="3993"/>
          <w:tab w:val="center" w:pos="4989"/>
        </w:tabs>
        <w:rPr>
          <w:rFonts w:ascii="mohammad bold art 1" w:hAnsi="mohammad bold art 1" w:cs="mohammad bold art 1"/>
          <w:rtl/>
        </w:rPr>
      </w:pPr>
      <w:r w:rsidRPr="00C24D86">
        <w:rPr>
          <w:rFonts w:cs="mohammad bold art 1"/>
          <w:rtl/>
        </w:rPr>
        <w:tab/>
      </w:r>
      <w:r w:rsidR="00BD6429" w:rsidRPr="00C24D86">
        <w:rPr>
          <w:rFonts w:cs="mohammad bold art 1" w:hint="cs"/>
          <w:rtl/>
        </w:rPr>
        <w:t xml:space="preserve">                                          </w:t>
      </w:r>
      <w:r w:rsidR="005614FE">
        <w:rPr>
          <w:rFonts w:cs="mohammad bold art 1" w:hint="cs"/>
          <w:rtl/>
        </w:rPr>
        <w:t xml:space="preserve">   </w:t>
      </w:r>
      <w:r w:rsidR="00CF17ED" w:rsidRPr="00C24D86">
        <w:rPr>
          <w:rFonts w:cs="mohammad bold art 1" w:hint="cs"/>
          <w:rtl/>
        </w:rPr>
        <w:t xml:space="preserve">  </w:t>
      </w:r>
      <w:r w:rsidR="0012309C" w:rsidRPr="00C24D86">
        <w:rPr>
          <w:rFonts w:cs="mohammad bold art 1" w:hint="cs"/>
          <w:rtl/>
        </w:rPr>
        <w:t xml:space="preserve"> </w:t>
      </w:r>
      <w:r w:rsidR="00BD6429" w:rsidRPr="00C24D86">
        <w:rPr>
          <w:rFonts w:cs="mohammad bold art 1" w:hint="cs"/>
          <w:rtl/>
        </w:rPr>
        <w:t xml:space="preserve"> </w:t>
      </w:r>
      <w:proofErr w:type="gramStart"/>
      <w:r w:rsidR="00D0304B" w:rsidRPr="00C24D86">
        <w:rPr>
          <w:rFonts w:ascii="mohammad bold art 1" w:hAnsi="mohammad bold art 1" w:cs="mohammad bold art 1"/>
          <w:rtl/>
        </w:rPr>
        <w:t>ا</w:t>
      </w:r>
      <w:r w:rsidR="00935D74" w:rsidRPr="00C24D86">
        <w:rPr>
          <w:rFonts w:ascii="mohammad bold art 1" w:hAnsi="mohammad bold art 1" w:cs="mohammad bold art 1"/>
          <w:rtl/>
        </w:rPr>
        <w:t>لرتبـ</w:t>
      </w:r>
      <w:r w:rsidR="00F36334" w:rsidRPr="00C24D86">
        <w:rPr>
          <w:rFonts w:ascii="mohammad bold art 1" w:hAnsi="mohammad bold art 1" w:cs="mohammad bold art 1"/>
          <w:rtl/>
        </w:rPr>
        <w:t>ة :</w:t>
      </w:r>
      <w:proofErr w:type="gramEnd"/>
      <w:r w:rsidR="00F36334" w:rsidRPr="00C24D86">
        <w:rPr>
          <w:rFonts w:cs="mohammad bold art 1" w:hint="cs"/>
          <w:rtl/>
        </w:rPr>
        <w:t xml:space="preserve"> </w:t>
      </w:r>
    </w:p>
    <w:p w:rsidR="00935D74" w:rsidRPr="00C24D86" w:rsidRDefault="00BD6429" w:rsidP="00EB4C3C">
      <w:pPr>
        <w:pStyle w:val="a6"/>
        <w:jc w:val="center"/>
        <w:rPr>
          <w:rFonts w:ascii="mohammad bold art 1" w:hAnsi="mohammad bold art 1" w:cs="mohammad bold art 1"/>
          <w:rtl/>
        </w:rPr>
      </w:pPr>
      <w:r w:rsidRPr="00C24D86">
        <w:rPr>
          <w:rFonts w:cs="mohammad bold art 1" w:hint="cs"/>
          <w:rtl/>
        </w:rPr>
        <w:t xml:space="preserve">                                                     </w:t>
      </w:r>
      <w:r w:rsidR="005614FE">
        <w:rPr>
          <w:rFonts w:cs="mohammad bold art 1" w:hint="cs"/>
          <w:rtl/>
        </w:rPr>
        <w:t xml:space="preserve">                     </w:t>
      </w:r>
      <w:r w:rsidR="00E1569F" w:rsidRPr="00C24D86">
        <w:rPr>
          <w:rFonts w:cs="mohammad bold art 1" w:hint="cs"/>
          <w:rtl/>
        </w:rPr>
        <w:t xml:space="preserve">  </w:t>
      </w:r>
      <w:r w:rsidR="00CF17ED" w:rsidRPr="00C24D86">
        <w:rPr>
          <w:rFonts w:cs="mohammad bold art 1" w:hint="cs"/>
          <w:rtl/>
        </w:rPr>
        <w:t xml:space="preserve"> </w:t>
      </w:r>
      <w:r w:rsidR="0012309C" w:rsidRPr="00C24D86">
        <w:rPr>
          <w:rFonts w:cs="mohammad bold art 1" w:hint="cs"/>
          <w:rtl/>
        </w:rPr>
        <w:t xml:space="preserve"> </w:t>
      </w:r>
      <w:proofErr w:type="gramStart"/>
      <w:r w:rsidR="00935D74" w:rsidRPr="00C24D86">
        <w:rPr>
          <w:rFonts w:ascii="mohammad bold art 1" w:hAnsi="mohammad bold art 1" w:cs="mohammad bold art 1"/>
          <w:rtl/>
        </w:rPr>
        <w:t>التوقيع</w:t>
      </w:r>
      <w:r w:rsidR="00D0304B" w:rsidRPr="00C24D86">
        <w:rPr>
          <w:rFonts w:ascii="mohammad bold art 1" w:hAnsi="mohammad bold art 1" w:cs="mohammad bold art 1"/>
          <w:rtl/>
        </w:rPr>
        <w:t xml:space="preserve"> :</w:t>
      </w:r>
      <w:proofErr w:type="gramEnd"/>
    </w:p>
    <w:p w:rsidR="00935D74" w:rsidRPr="00CF17ED" w:rsidRDefault="00034551" w:rsidP="0012309C">
      <w:pPr>
        <w:jc w:val="center"/>
        <w:rPr>
          <w:rFonts w:ascii="mohammad bold art 1" w:hAnsi="mohammad bold art 1" w:cs="mohammad bold art 1"/>
          <w:sz w:val="20"/>
          <w:szCs w:val="20"/>
          <w:rtl/>
        </w:rPr>
      </w:pPr>
      <w:r>
        <w:rPr>
          <w:rFonts w:ascii="mohammad bold art 1" w:hAnsi="mohammad bold art 1" w:cs="mohammad bold art 1"/>
          <w:noProof/>
          <w:sz w:val="20"/>
          <w:szCs w:val="20"/>
          <w:rtl/>
        </w:rPr>
        <w:pict>
          <v:shape id="Text Box 4" o:spid="_x0000_s1026" type="#_x0000_t202" style="position:absolute;left:0;text-align:left;margin-left:176pt;margin-top:9.4pt;width:173.25pt;height:18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" fillcolor="#eaeaea" strokeweight="1.5pt">
            <v:textbox inset="0,0,0,0">
              <w:txbxContent>
                <w:p w:rsidR="00935D74" w:rsidRPr="00EB4C3C" w:rsidRDefault="00935D74" w:rsidP="005614FE">
                  <w:pPr>
                    <w:pStyle w:val="a6"/>
                    <w:jc w:val="center"/>
                    <w:rPr>
                      <w:rFonts w:cs="mohammad bold art 1"/>
                      <w:sz w:val="22"/>
                      <w:szCs w:val="22"/>
                    </w:rPr>
                  </w:pPr>
                  <w:r w:rsidRPr="00EB4C3C">
                    <w:rPr>
                      <w:rFonts w:cs="mohammad bold art 1" w:hint="cs"/>
                      <w:sz w:val="22"/>
                      <w:szCs w:val="22"/>
                      <w:rtl/>
                    </w:rPr>
                    <w:t>تعهد بتاريخ</w:t>
                  </w:r>
                  <w:r w:rsidR="00BC4CC5">
                    <w:rPr>
                      <w:rFonts w:cs="mohammad bold art 1" w:hint="cs"/>
                      <w:sz w:val="22"/>
                      <w:szCs w:val="22"/>
                      <w:rtl/>
                    </w:rPr>
                    <w:t xml:space="preserve"> </w:t>
                  </w:r>
                  <w:r w:rsidR="005014CC">
                    <w:rPr>
                      <w:rFonts w:cs="mohammad bold art 1" w:hint="cs"/>
                      <w:sz w:val="22"/>
                      <w:szCs w:val="22"/>
                      <w:rtl/>
                    </w:rPr>
                    <w:t xml:space="preserve"> </w:t>
                  </w:r>
                  <w:r w:rsidR="005614FE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03</w:t>
                  </w:r>
                  <w:r w:rsidRPr="00EB4C3C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/</w:t>
                  </w:r>
                  <w:r w:rsidR="005614FE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04</w:t>
                  </w:r>
                  <w:r w:rsidRPr="00EB4C3C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 xml:space="preserve">/ </w:t>
                  </w:r>
                  <w:r w:rsidR="00D93DDB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144</w:t>
                  </w:r>
                  <w:r w:rsidR="00007948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8</w:t>
                  </w:r>
                  <w:r w:rsidR="00D93DDB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هـ</w:t>
                  </w:r>
                </w:p>
              </w:txbxContent>
            </v:textbox>
          </v:shape>
        </w:pict>
      </w:r>
      <w:r w:rsidR="00935D74" w:rsidRPr="00CF17ED">
        <w:rPr>
          <w:rFonts w:cs="Arabic Transparent" w:hint="cs"/>
          <w:sz w:val="20"/>
          <w:szCs w:val="20"/>
          <w:rtl/>
        </w:rPr>
        <w:t>===============================================================================================</w:t>
      </w:r>
    </w:p>
    <w:p w:rsidR="000D1311" w:rsidRPr="00CF17ED" w:rsidRDefault="000D1311" w:rsidP="0049509A">
      <w:pPr>
        <w:spacing w:line="170" w:lineRule="auto"/>
        <w:pStyle w:val="a6"/>
        <w:jc w:val="mediumKashida"/>
        <w:rPr>
          <w:rFonts w:cs="mohammad bold art 1"/>
          <w:sz w:val="20"/>
          <w:szCs w:val="20"/>
          <w:rtl/>
        </w:rPr>
      </w:pPr>
    </w:p>
    <w:p w:rsidR="000D1311" w:rsidRPr="005614FE" w:rsidRDefault="000D1311" w:rsidP="005614FE">
      <w:pPr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أتعه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د 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–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 أنا الموضحة هويته </w:t>
      </w:r>
      <w:r w:rsidR="00C1043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بعالية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 والموقع أدناه 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–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 بعدم تكرار ما بدر مني والذي على ضوءه تم مجازاتي حياله </w:t>
      </w:r>
      <w:r w:rsidR="00935D74" w:rsidRPr="00CF17ED">
        <w:rPr>
          <w:b/>
          <w:bCs/>
          <w:sz w:val="20"/>
          <w:szCs w:val="20"/>
          <w:rtl/>
        </w:rPr>
        <w:br/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وأن أكون أكثر انضباطاً وتقيـداً</w:t>
      </w:r>
      <w:r w:rsidR="00C10434" w:rsidRPr="00CF17ED">
        <w:rPr>
          <w:rFonts w:hint="cs"/>
          <w:b/>
          <w:bCs/>
          <w:sz w:val="20"/>
          <w:szCs w:val="20"/>
          <w:rtl/>
        </w:rPr>
        <w:t xml:space="preserve"> </w:t>
      </w:r>
      <w:r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بتنفيذ</w:t>
      </w:r>
      <w:r w:rsidR="00C10434" w:rsidRPr="00CF17ED">
        <w:rPr>
          <w:rFonts w:hint="cs"/>
          <w:b/>
          <w:bCs/>
          <w:sz w:val="20"/>
          <w:szCs w:val="20"/>
          <w:rtl/>
        </w:rPr>
        <w:t xml:space="preserve"> 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الأوامر والتعليمـات التي تصدر إلي من رؤسائي وأن أعمل على تنفيذهـا </w:t>
      </w:r>
      <w:r w:rsidR="004E3EC2" w:rsidRPr="00CF17ED">
        <w:rPr>
          <w:b/>
          <w:bCs/>
          <w:sz w:val="20"/>
          <w:szCs w:val="20"/>
          <w:rtl/>
        </w:rPr>
        <w:br/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دون تردد أو امتعاض أو تعنت وأن لا أخلق لنفسي مبررات غير دامغة ومقنعة 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–</w:t>
      </w:r>
      <w:r w:rsidR="00935D74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 وأن أترفع عن كل ما يستوجب المحاسبة</w:t>
      </w:r>
      <w:r w:rsidR="00773FE7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 والمسائلة في قـادم الأيـام </w:t>
      </w:r>
      <w:r w:rsidR="004E3EC2"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و</w:t>
      </w:r>
      <w:r w:rsidRPr="00CF17ED">
        <w:rPr>
          <w:rFonts w:ascii="mohammad bold art 1" w:hAnsi="mohammad bold art 1" w:cs="mohammad bold art 1"/>
          <w:b/>
          <w:bCs/>
          <w:sz w:val="20"/>
          <w:szCs w:val="20"/>
          <w:rtl/>
        </w:rPr>
        <w:t>بناءًا لما ذكر جرى التحرير ،،،،</w:t>
      </w:r>
    </w:p>
    <w:p w:rsidR="00935D74" w:rsidRPr="005614FE" w:rsidRDefault="000D1311" w:rsidP="000D1311">
      <w:pPr>
        <w:pStyle w:val="a6"/>
        <w:rPr>
          <w:rFonts w:ascii="mohammad bold art 1" w:hAnsi="mohammad bold art 1" w:cs="mohammad bold art 1"/>
          <w:sz w:val="22"/>
          <w:szCs w:val="22"/>
          <w:rtl/>
        </w:rPr>
      </w:pPr>
      <w:r w:rsidRPr="00CF17ED">
        <w:rPr>
          <w:rFonts w:cs="mohammad bold art 1"/>
          <w:b/>
          <w:bCs/>
          <w:sz w:val="20"/>
          <w:szCs w:val="20"/>
          <w:rtl/>
        </w:rPr>
        <w:tab/>
      </w:r>
      <w:r w:rsidR="00CF17ED"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                           </w:t>
      </w:r>
      <w:proofErr w:type="gramStart"/>
      <w:r w:rsidR="00935D74" w:rsidRPr="005614FE">
        <w:rPr>
          <w:rFonts w:ascii="mohammad bold art 1" w:hAnsi="mohammad bold art 1" w:cs="mohammad bold art 1"/>
          <w:sz w:val="22"/>
          <w:szCs w:val="22"/>
          <w:rtl/>
        </w:rPr>
        <w:t>(( المقر</w:t>
      </w:r>
      <w:proofErr w:type="gramEnd"/>
      <w:r w:rsidR="00935D74" w:rsidRPr="005614FE">
        <w:rPr>
          <w:rFonts w:ascii="mohammad bold art 1" w:hAnsi="mohammad bold art 1" w:cs="mohammad bold art 1"/>
          <w:sz w:val="22"/>
          <w:szCs w:val="22"/>
          <w:rtl/>
        </w:rPr>
        <w:t xml:space="preserve"> بما فيه ))</w:t>
      </w:r>
    </w:p>
    <w:p w:rsidR="00007948" w:rsidRPr="005614FE" w:rsidRDefault="00CF17ED" w:rsidP="005614FE">
      <w:pPr>
        <w:pStyle w:val="a6"/>
        <w:rPr>
          <w:rFonts w:ascii="mohammad bold art 1" w:hAnsi="mohammad bold art 1" w:cs="mohammad bold art 1"/>
          <w:sz w:val="22"/>
          <w:szCs w:val="22"/>
          <w:rtl/>
        </w:rPr>
      </w:pPr>
      <w:r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</w:t>
      </w:r>
      <w:r w:rsidR="005A4F5F" w:rsidRPr="005614FE">
        <w:rPr>
          <w:rFonts w:cs="mohammad bold art 1" w:hint="cs"/>
          <w:sz w:val="22"/>
          <w:szCs w:val="22"/>
          <w:rtl/>
        </w:rPr>
        <w:t xml:space="preserve">                             </w:t>
      </w:r>
      <w:r w:rsidRPr="005614FE">
        <w:rPr>
          <w:rFonts w:cs="mohammad bold art 1" w:hint="cs"/>
          <w:sz w:val="22"/>
          <w:szCs w:val="22"/>
          <w:rtl/>
        </w:rPr>
        <w:t xml:space="preserve">    </w:t>
      </w:r>
      <w:r w:rsidR="00935D74" w:rsidRPr="005614FE">
        <w:rPr>
          <w:rFonts w:ascii="mohammad bold art 1" w:hAnsi="mohammad bold art 1" w:cs="mohammad bold art 1"/>
          <w:sz w:val="22"/>
          <w:szCs w:val="22"/>
          <w:rtl/>
        </w:rPr>
        <w:t>الاسم</w:t>
      </w:r>
      <w:r w:rsidR="000D1311" w:rsidRPr="005614FE">
        <w:rPr>
          <w:rFonts w:ascii="mohammad bold art 1" w:hAnsi="mohammad bold art 1" w:cs="mohammad bold art 1"/>
          <w:sz w:val="22"/>
          <w:szCs w:val="22"/>
        </w:rPr>
        <w:t>:</w:t>
      </w:r>
      <w:r w:rsidR="004F2B58" w:rsidRPr="005614FE">
        <w:rPr>
          <w:rFonts w:cs="mohammad bold art 1" w:hint="cs"/>
          <w:sz w:val="22"/>
          <w:szCs w:val="22"/>
          <w:rtl/>
        </w:rPr>
        <w:t xml:space="preserve"> </w:t>
      </w:r>
    </w:p>
    <w:p w:rsidR="00F41E47" w:rsidRPr="005614FE" w:rsidRDefault="00CF17ED" w:rsidP="005614FE">
      <w:pPr>
        <w:pStyle w:val="a6"/>
        <w:rPr>
          <w:rFonts w:ascii="mohammad bold art 1" w:hAnsi="mohammad bold art 1" w:cs="mohammad bold art 1"/>
          <w:sz w:val="22"/>
          <w:szCs w:val="22"/>
        </w:rPr>
      </w:pPr>
      <w:r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</w:t>
      </w:r>
      <w:r w:rsidR="00C14D23" w:rsidRPr="005614FE">
        <w:rPr>
          <w:rFonts w:cs="mohammad bold art 1" w:hint="cs"/>
          <w:sz w:val="22"/>
          <w:szCs w:val="22"/>
          <w:rtl/>
        </w:rPr>
        <w:t xml:space="preserve">                             </w:t>
      </w:r>
      <w:r w:rsidRPr="005614FE">
        <w:rPr>
          <w:rFonts w:cs="mohammad bold art 1" w:hint="cs"/>
          <w:sz w:val="22"/>
          <w:szCs w:val="22"/>
          <w:rtl/>
        </w:rPr>
        <w:t xml:space="preserve">    </w:t>
      </w:r>
      <w:r w:rsidR="00935D74" w:rsidRPr="005614FE">
        <w:rPr>
          <w:rFonts w:ascii="mohammad bold art 1" w:hAnsi="mohammad bold art 1" w:cs="mohammad bold art 1"/>
          <w:sz w:val="22"/>
          <w:szCs w:val="22"/>
          <w:rtl/>
        </w:rPr>
        <w:t xml:space="preserve"> الرتبة:</w:t>
      </w:r>
      <w:r w:rsidR="004F2B58" w:rsidRPr="005614FE">
        <w:rPr>
          <w:rFonts w:cs="mohammad bold art 1" w:hint="cs"/>
          <w:sz w:val="22"/>
          <w:szCs w:val="22"/>
          <w:rtl/>
        </w:rPr>
        <w:t xml:space="preserve"> </w:t>
      </w:r>
    </w:p>
    <w:p w:rsidR="00363144" w:rsidRPr="005614FE" w:rsidRDefault="00CF17ED" w:rsidP="00CF17ED">
      <w:pPr>
        <w:pStyle w:val="a6"/>
        <w:rPr>
          <w:rFonts w:ascii="mohammad bold art 1" w:hAnsi="mohammad bold art 1" w:cs="mohammad bold art 1"/>
          <w:sz w:val="22"/>
          <w:szCs w:val="22"/>
          <w:rtl/>
        </w:rPr>
      </w:pPr>
      <w:r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</w:t>
      </w:r>
      <w:r w:rsidR="00C14D23" w:rsidRPr="005614FE">
        <w:rPr>
          <w:rFonts w:cs="mohammad bold art 1" w:hint="cs"/>
          <w:sz w:val="22"/>
          <w:szCs w:val="22"/>
          <w:rtl/>
        </w:rPr>
        <w:t xml:space="preserve">                              </w:t>
      </w:r>
      <w:r w:rsidRPr="005614FE">
        <w:rPr>
          <w:rFonts w:cs="mohammad bold art 1" w:hint="cs"/>
          <w:sz w:val="22"/>
          <w:szCs w:val="22"/>
          <w:rtl/>
        </w:rPr>
        <w:t xml:space="preserve">    </w:t>
      </w:r>
      <w:r w:rsidR="00935D74" w:rsidRPr="005614FE">
        <w:rPr>
          <w:rFonts w:ascii="mohammad bold art 1" w:hAnsi="mohammad bold art 1" w:cs="mohammad bold art 1"/>
          <w:sz w:val="22"/>
          <w:szCs w:val="22"/>
          <w:rtl/>
        </w:rPr>
        <w:t xml:space="preserve">التوقيع: </w:t>
      </w:r>
    </w:p>
    <w:p w:rsidR="004E3EC2" w:rsidRPr="00CF17ED" w:rsidRDefault="00363144" w:rsidP="00363144">
      <w:pPr>
        <w:spacing w:line="170" w:lineRule="auto"/>
        <w:jc w:val="center"/>
        <w:rPr>
          <w:b/>
          <w:bCs/>
          <w:sz w:val="20"/>
          <w:szCs w:val="20"/>
          <w:rtl/>
        </w:rPr>
      </w:pPr>
      <w:r w:rsidRPr="00CF17ED">
        <w:rPr>
          <w:rFonts w:hint="cs"/>
          <w:b/>
          <w:bCs/>
          <w:sz w:val="20"/>
          <w:szCs w:val="20"/>
          <w:rtl/>
        </w:rPr>
        <w:t xml:space="preserve">                                                                </w:t>
      </w:r>
      <w:r w:rsidR="00BD6429" w:rsidRPr="00CF17ED">
        <w:rPr>
          <w:rFonts w:hint="cs"/>
          <w:b/>
          <w:bCs/>
          <w:sz w:val="20"/>
          <w:szCs w:val="20"/>
          <w:rtl/>
        </w:rPr>
        <w:t xml:space="preserve">  </w:t>
      </w:r>
    </w:p>
    <w:p w:rsidR="00935D74" w:rsidRPr="00CF17ED" w:rsidRDefault="00034551" w:rsidP="00935D74">
      <w:pPr>
        <w:jc w:val="center"/>
        <w:rPr>
          <w:rFonts w:ascii="mohammad bold art 1" w:hAnsi="mohammad bold art 1" w:cs="mohammad bold art 1"/>
          <w:sz w:val="20"/>
          <w:szCs w:val="20"/>
          <w:rtl/>
        </w:rPr>
      </w:pPr>
      <w:r>
        <w:rPr>
          <w:rFonts w:cs="Arabic Transparent"/>
          <w:b/>
          <w:bCs/>
          <w:noProof/>
          <w:sz w:val="20"/>
          <w:szCs w:val="20"/>
          <w:rtl/>
        </w:rPr>
        <w:pict>
          <v:shape id="Text Box 6" o:spid="_x0000_s1027" type="#_x0000_t202" style="position:absolute;left:0;text-align:left;margin-left:162.95pt;margin-top:9.6pt;width:173.05pt;height:1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" fillcolor="#eaeaea" strokeweight="1.5pt">
            <v:textbox inset="0,0,0,0">
              <w:txbxContent>
                <w:p w:rsidR="00935D74" w:rsidRPr="00C14D23" w:rsidRDefault="000C12CF" w:rsidP="006F137F">
                  <w:pPr>
                    <w:rPr>
                      <w:rFonts w:cs="mohammad bold art 1"/>
                      <w:bCs/>
                    </w:rPr>
                  </w:pPr>
                  <w:r>
                    <w:rPr>
                      <w:rFonts w:hint="cs"/>
                      <w:rtl/>
                    </w:rPr>
                    <w:t xml:space="preserve">   </w:t>
                  </w:r>
                  <w:r w:rsidR="00935D74" w:rsidRPr="00C14D23">
                    <w:rPr>
                      <w:rFonts w:ascii="mohammad bold art 1" w:hAnsi="mohammad bold art 1" w:cs="mohammad bold art 1"/>
                      <w:sz w:val="22"/>
                      <w:szCs w:val="22"/>
                      <w:rtl/>
                    </w:rPr>
                    <w:t>التوجيه الرسمي من مدير إدارة العمليات</w:t>
                  </w:r>
                </w:p>
              </w:txbxContent>
            </v:textbox>
          </v:shape>
        </w:pict>
      </w:r>
      <w:r w:rsidR="00935D74" w:rsidRPr="00CF17ED">
        <w:rPr>
          <w:rFonts w:cs="Arabic Transparent" w:hint="cs"/>
          <w:sz w:val="20"/>
          <w:szCs w:val="20"/>
          <w:rtl/>
        </w:rPr>
        <w:t>=====================================================================================</w:t>
      </w:r>
    </w:p>
    <w:p w:rsidR="00935D74" w:rsidRPr="00CF17ED" w:rsidRDefault="00BD6429" w:rsidP="00BD6429">
      <w:pPr>
        <w:spacing w:line="170" w:lineRule="auto"/>
        <w:tabs>
          <w:tab w:val="left" w:pos="3141"/>
        </w:tabs>
        <w:rPr>
          <w:rFonts w:cs="Arabic Transparent"/>
          <w:b/>
          <w:bCs/>
          <w:sz w:val="20"/>
          <w:szCs w:val="20"/>
          <w:rtl/>
        </w:rPr>
      </w:pPr>
      <w:r w:rsidRPr="00CF17ED">
        <w:rPr>
          <w:rFonts w:cs="Arabic Transparent"/>
          <w:b/>
          <w:bCs/>
          <w:sz w:val="20"/>
          <w:szCs w:val="20"/>
          <w:rtl/>
        </w:rPr>
        <w:tab/>
      </w:r>
    </w:p>
    <w:p w:rsidR="00BD6429" w:rsidRDefault="00BD6429" w:rsidP="00BD6429">
      <w:pPr>
        <w:spacing w:line="170" w:lineRule="auto"/>
        <w:tabs>
          <w:tab w:val="left" w:pos="3141"/>
        </w:tabs>
        <w:rPr>
          <w:rFonts w:cs="Arabic Transparent"/>
          <w:b/>
          <w:bCs/>
          <w:sz w:val="20"/>
          <w:szCs w:val="20"/>
          <w:rtl/>
        </w:rPr>
      </w:pPr>
    </w:p>
    <w:p w:rsidR="00CF17ED" w:rsidRPr="00CF17ED" w:rsidRDefault="00CF17ED" w:rsidP="00BD6429">
      <w:pPr>
        <w:spacing w:line="170" w:lineRule="auto"/>
        <w:tabs>
          <w:tab w:val="left" w:pos="3141"/>
        </w:tabs>
        <w:rPr>
          <w:rFonts w:cs="Arabic Transparent"/>
          <w:b/>
          <w:bCs/>
          <w:sz w:val="20"/>
          <w:szCs w:val="20"/>
          <w:rtl/>
        </w:rPr>
      </w:pPr>
    </w:p>
    <w:p w:rsidR="00CF17ED" w:rsidRPr="00D93DDB" w:rsidRDefault="004F2B58" w:rsidP="005614FE">
      <w:pPr>
        <w:spacing w:line="197" w:lineRule="auto"/>
        <w:rPr>
          <w:rFonts w:ascii="mohammad bold art 1" w:hAnsi="mohammad bold art 1" w:cs="mohammad bold art 1"/>
          <w:bCs/>
          <w:sz w:val="22"/>
          <w:szCs w:val="22"/>
          <w:rtl/>
        </w:rPr>
      </w:pPr>
      <w:r w:rsidRPr="00CF17ED">
        <w:rPr>
          <w:rFonts w:cs="Arabic Transparent" w:hint="cs"/>
          <w:b/>
          <w:sz w:val="20"/>
          <w:szCs w:val="20"/>
          <w:rtl/>
        </w:rPr>
        <w:t xml:space="preserve">                                             </w:t>
      </w:r>
      <w:proofErr w:type="gramStart"/>
      <w:r w:rsidR="00D93DDB">
        <w:rPr>
          <w:rFonts w:ascii="mohammad bold art 1" w:hAnsi="mohammad bold art 1" w:cs="mohammad bold art 1"/>
          <w:bCs/>
          <w:sz w:val="22"/>
          <w:szCs w:val="22"/>
          <w:rtl/>
        </w:rPr>
        <w:t xml:space="preserve">سعادة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/</w:t>
      </w:r>
      <w:proofErr w:type="gramEnd"/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م</w:t>
      </w:r>
      <w:r w:rsidR="00C14D23">
        <w:rPr>
          <w:rFonts w:ascii="mohammad bold art 1" w:hAnsi="mohammad bold art 1" w:cs="mohammad bold art 1"/>
          <w:bCs/>
          <w:sz w:val="22"/>
          <w:szCs w:val="22"/>
          <w:rtl/>
        </w:rPr>
        <w:t xml:space="preserve">ـدير ادارة العـمـليـات               </w:t>
      </w:r>
      <w:r w:rsidR="00D93DDB">
        <w:rPr>
          <w:rFonts w:cs="Arabic Transparent" w:hint="cs"/>
          <w:bCs/>
          <w:sz w:val="22"/>
          <w:szCs w:val="22"/>
          <w:rtl/>
        </w:rPr>
        <w:t xml:space="preserve">                         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   التاريخ: </w:t>
      </w:r>
      <w:r w:rsidR="00D93DDB">
        <w:rPr>
          <w:rFonts w:cs="Arabic Transparent" w:hint="cs"/>
          <w:bCs/>
          <w:sz w:val="22"/>
          <w:szCs w:val="22"/>
          <w:rtl/>
        </w:rPr>
        <w:t xml:space="preserve">  </w:t>
      </w:r>
      <w:r w:rsidR="005614FE">
        <w:rPr>
          <w:rFonts w:ascii="mohammad bold art 1" w:hAnsi="mohammad bold art 1" w:cs="mohammad bold art 1"/>
          <w:bCs/>
          <w:sz w:val="22"/>
          <w:szCs w:val="22"/>
          <w:rtl/>
        </w:rPr>
        <w:t>03</w:t>
      </w:r>
      <w:r w:rsidR="00D93DDB">
        <w:rPr>
          <w:rFonts w:cs="Arabic Transparent" w:hint="cs"/>
          <w:bCs/>
          <w:sz w:val="22"/>
          <w:szCs w:val="22"/>
          <w:rtl/>
        </w:rPr>
        <w:t xml:space="preserve">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/</w:t>
      </w:r>
      <w:r w:rsidR="00D93DDB">
        <w:rPr>
          <w:rFonts w:cs="Arabic Transparent" w:hint="cs"/>
          <w:bCs/>
          <w:sz w:val="22"/>
          <w:szCs w:val="22"/>
          <w:rtl/>
        </w:rPr>
        <w:t xml:space="preserve">  </w:t>
      </w:r>
      <w:r w:rsidR="005614FE">
        <w:rPr>
          <w:rFonts w:ascii="mohammad bold art 1" w:hAnsi="mohammad bold art 1" w:cs="mohammad bold art 1"/>
          <w:bCs/>
          <w:sz w:val="22"/>
          <w:szCs w:val="22"/>
          <w:rtl/>
        </w:rPr>
        <w:t>04</w:t>
      </w:r>
      <w:r w:rsidR="00D93DDB">
        <w:rPr>
          <w:rFonts w:cs="Arabic Transparent" w:hint="cs"/>
          <w:bCs/>
          <w:sz w:val="22"/>
          <w:szCs w:val="22"/>
          <w:rtl/>
        </w:rPr>
        <w:t xml:space="preserve">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/144</w:t>
      </w:r>
      <w:r w:rsidR="005025C4">
        <w:rPr>
          <w:rFonts w:ascii="mohammad bold art 1" w:hAnsi="mohammad bold art 1" w:cs="mohammad bold art 1"/>
          <w:bCs/>
          <w:sz w:val="22"/>
          <w:szCs w:val="22"/>
          <w:rtl/>
        </w:rPr>
        <w:t>8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ه</w:t>
      </w:r>
      <w:r w:rsidR="00596D86">
        <w:rPr>
          <w:rFonts w:ascii="mohammad bold art 1" w:hAnsi="mohammad bold art 1" w:cs="mohammad bold art 1"/>
          <w:bCs/>
          <w:sz w:val="22"/>
          <w:szCs w:val="22"/>
          <w:rtl/>
        </w:rPr>
        <w:t>ـ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ـ</w:t>
      </w:r>
      <w:r w:rsidR="00BD6429" w:rsidRPr="00CF17ED">
        <w:rPr>
          <w:rFonts w:hint="cs"/>
          <w:bCs/>
          <w:sz w:val="22"/>
          <w:szCs w:val="22"/>
          <w:rtl/>
        </w:rPr>
        <w:t xml:space="preserve">     </w:t>
      </w:r>
    </w:p>
    <w:p w:rsidR="00CF17ED" w:rsidRPr="00CF17ED" w:rsidRDefault="00CF17ED" w:rsidP="006F137F">
      <w:pPr>
        <w:spacing w:line="197" w:lineRule="auto"/>
        <w:rPr>
          <w:rFonts w:ascii="mohammad bold art 1" w:hAnsi="mohammad bold art 1" w:cs="mohammad bold art 1"/>
          <w:bCs/>
          <w:sz w:val="22"/>
          <w:szCs w:val="22"/>
          <w:rtl/>
        </w:rPr>
      </w:pP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السلام عليكم ورحمة الله </w:t>
      </w:r>
      <w:proofErr w:type="gramStart"/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وبركاته :</w:t>
      </w:r>
      <w:proofErr w:type="gramEnd"/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-</w:t>
      </w:r>
    </w:p>
    <w:p w:rsidR="00CF17ED" w:rsidRPr="00CF17ED" w:rsidRDefault="00CF17ED" w:rsidP="00CF17ED">
      <w:pPr>
        <w:spacing w:line="197" w:lineRule="auto"/>
        <w:rPr>
          <w:rFonts w:ascii="mohammad bold art 1" w:hAnsi="mohammad bold art 1" w:cs="mohammad bold art 1"/>
          <w:bCs/>
          <w:sz w:val="22"/>
          <w:szCs w:val="22"/>
          <w:rtl/>
        </w:rPr>
      </w:pP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نحيطكم علما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–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بأن الفرد الموضحة هويته بعالية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–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قد تم مجازاته عسكريا واستيفاء المطلوب بحقه 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>–</w:t>
      </w: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كما تم اخذ التعهد الخطي اللازم علية بعدم تكرار ما بدر منه في قادم الايام.</w:t>
      </w:r>
    </w:p>
    <w:p w:rsidR="00CF17ED" w:rsidRPr="00CF17ED" w:rsidRDefault="00CF17ED" w:rsidP="00CF17ED">
      <w:pPr>
        <w:spacing w:line="197" w:lineRule="auto"/>
        <w:rPr>
          <w:rFonts w:ascii="mohammad bold art 1" w:hAnsi="mohammad bold art 1" w:cs="mohammad bold art 1"/>
          <w:bCs/>
          <w:sz w:val="22"/>
          <w:szCs w:val="22"/>
          <w:rtl/>
        </w:rPr>
      </w:pPr>
      <w:r w:rsidRPr="00CF17ED">
        <w:rPr>
          <w:rFonts w:ascii="mohammad bold art 1" w:hAnsi="mohammad bold art 1" w:cs="mohammad bold art 1"/>
          <w:bCs/>
          <w:sz w:val="22"/>
          <w:szCs w:val="22"/>
          <w:rtl/>
        </w:rPr>
        <w:t xml:space="preserve">                                 نأمل الاطلاع وأمركم بما ترونه.</w:t>
      </w:r>
    </w:p>
    <w:p w:rsidR="0012309C" w:rsidRPr="005614FE" w:rsidRDefault="00CF17ED" w:rsidP="005614FE">
      <w:pPr>
        <w:spacing w:line="197" w:lineRule="auto"/>
        <w:rPr>
          <w:rFonts w:ascii="mohammad bold art 1" w:hAnsi="mohammad bold art 1" w:cs="mohammad bold art 1"/>
          <w:bCs/>
          <w:sz w:val="22"/>
          <w:szCs w:val="22"/>
          <w:rtl/>
        </w:rPr>
      </w:pPr>
      <w:r w:rsidRPr="00CF17ED">
        <w:rPr>
          <w:rFonts w:hint="cs"/>
          <w:bCs/>
          <w:sz w:val="22"/>
          <w:szCs w:val="22"/>
          <w:rtl/>
        </w:rPr>
        <w:t xml:space="preserve">                                 </w:t>
      </w:r>
      <w:r w:rsidR="005614FE">
        <w:rPr>
          <w:rFonts w:ascii="mohammad bold art 1" w:hAnsi="mohammad bold art 1" w:cs="mohammad bold art 1"/>
          <w:bCs/>
          <w:sz w:val="22"/>
          <w:szCs w:val="22"/>
          <w:rtl/>
        </w:rPr>
        <w:t xml:space="preserve">              والسلام </w:t>
      </w:r>
      <w:proofErr w:type="gramStart"/>
      <w:r w:rsidR="005614FE">
        <w:rPr>
          <w:rFonts w:ascii="mohammad bold art 1" w:hAnsi="mohammad bold art 1" w:cs="mohammad bold art 1"/>
          <w:bCs/>
          <w:sz w:val="22"/>
          <w:szCs w:val="22"/>
          <w:rtl/>
        </w:rPr>
        <w:t>عليكم ,,,</w:t>
      </w:r>
      <w:proofErr w:type="gramEnd"/>
      <w:r w:rsidR="00BD6429" w:rsidRPr="00CF17ED">
        <w:rPr>
          <w:rFonts w:hint="cs"/>
          <w:b/>
          <w:bCs/>
          <w:sz w:val="22"/>
          <w:szCs w:val="22"/>
          <w:rtl/>
        </w:rPr>
        <w:t xml:space="preserve">                                                                                                                                </w:t>
      </w:r>
      <w:r w:rsidR="0012309C" w:rsidRPr="00CF17ED">
        <w:rPr>
          <w:rFonts w:hint="cs"/>
          <w:b/>
          <w:bCs/>
          <w:sz w:val="22"/>
          <w:szCs w:val="22"/>
          <w:rtl/>
        </w:rPr>
        <w:t xml:space="preserve">                </w:t>
      </w:r>
      <w:r w:rsidR="00BD6429" w:rsidRPr="00CF17ED">
        <w:rPr>
          <w:rFonts w:hint="cs"/>
          <w:b/>
          <w:bCs/>
          <w:sz w:val="22"/>
          <w:szCs w:val="22"/>
          <w:rtl/>
        </w:rPr>
        <w:t xml:space="preserve"> </w:t>
      </w:r>
    </w:p>
    <w:p w:rsidR="006F137F" w:rsidRPr="005614FE" w:rsidRDefault="0012309C" w:rsidP="00720CB7">
      <w:pPr>
        <w:rPr>
          <w:rFonts w:ascii="mohammad bold art 1" w:hAnsi="mohammad bold art 1" w:cs="mohammad bold art 1"/>
          <w:rtl/>
        </w:rPr>
      </w:pPr>
      <w:r w:rsidRPr="00CF17ED">
        <w:rPr>
          <w:rFonts w:hint="cs"/>
          <w:b/>
          <w:bCs/>
          <w:sz w:val="22"/>
          <w:szCs w:val="22"/>
          <w:rtl/>
        </w:rPr>
        <w:t xml:space="preserve">                                                                                                  </w:t>
      </w:r>
      <w:r w:rsidR="005614FE">
        <w:rPr>
          <w:rFonts w:hint="cs"/>
          <w:b/>
          <w:bCs/>
          <w:sz w:val="22"/>
          <w:szCs w:val="22"/>
          <w:rtl/>
        </w:rPr>
        <w:t xml:space="preserve">                  </w:t>
      </w:r>
      <w:r w:rsidR="00C14D23">
        <w:rPr>
          <w:rFonts w:hint="cs"/>
          <w:b/>
          <w:bCs/>
          <w:sz w:val="22"/>
          <w:szCs w:val="22"/>
          <w:rtl/>
        </w:rPr>
        <w:t xml:space="preserve">  </w:t>
      </w:r>
      <w:r w:rsidR="00720CB7">
        <w:rPr>
          <w:rFonts w:hint="cs"/>
          <w:b/>
          <w:bCs/>
          <w:sz w:val="22"/>
          <w:szCs w:val="22"/>
          <w:rtl/>
        </w:rPr>
        <w:t xml:space="preserve">    </w:t>
      </w:r>
      <w:r w:rsidR="00E1569F">
        <w:rPr>
          <w:rFonts w:hint="cs"/>
          <w:b/>
          <w:bCs/>
          <w:sz w:val="22"/>
          <w:szCs w:val="22"/>
          <w:rtl/>
        </w:rPr>
        <w:t xml:space="preserve">  </w:t>
      </w:r>
      <w:r w:rsidR="008C46BB" w:rsidRPr="00CF17ED">
        <w:rPr>
          <w:rFonts w:hint="cs"/>
          <w:b/>
          <w:bCs/>
          <w:sz w:val="22"/>
          <w:szCs w:val="22"/>
          <w:rtl/>
        </w:rPr>
        <w:t xml:space="preserve">  </w:t>
      </w:r>
      <w:r w:rsidRPr="00CF17ED">
        <w:rPr>
          <w:rFonts w:hint="cs"/>
          <w:b/>
          <w:bCs/>
          <w:sz w:val="22"/>
          <w:szCs w:val="22"/>
          <w:rtl/>
        </w:rPr>
        <w:t xml:space="preserve">    </w:t>
      </w:r>
      <w:r w:rsidR="00CF17ED" w:rsidRPr="005614FE">
        <w:rPr>
          <w:rFonts w:ascii="mohammad bold art 1" w:hAnsi="mohammad bold art 1" w:cs="mohammad bold art 1"/>
          <w:rtl/>
        </w:rPr>
        <w:t xml:space="preserve">مـــدير </w:t>
      </w:r>
      <w:r w:rsidR="00720CB7">
        <w:rPr>
          <w:rFonts w:ascii="mohammad bold art 1" w:hAnsi="mohammad bold art 1" w:cs="mohammad bold art 1"/>
          <w:rtl/>
        </w:rPr>
        <w:t>مركز ...</w:t>
      </w:r>
      <w:r w:rsidR="00235625" w:rsidRPr="005614FE">
        <w:rPr>
          <w:rFonts w:cs="mohammad bold art 1" w:hint="cs"/>
          <w:rtl/>
        </w:rPr>
        <w:t xml:space="preserve"> </w:t>
      </w:r>
    </w:p>
    <w:p w:rsidR="00CF17ED" w:rsidRPr="005614FE" w:rsidRDefault="00BD6429" w:rsidP="0012309C">
      <w:pPr>
        <w:spacing w:line="170" w:lineRule="auto"/>
        <w:rPr>
          <w:rtl/>
        </w:rPr>
      </w:pPr>
      <w:r w:rsidRPr="005614FE">
        <w:rPr>
          <w:rFonts w:hint="cs"/>
          <w:rtl/>
        </w:rPr>
        <w:t xml:space="preserve">                                             </w:t>
      </w:r>
    </w:p>
    <w:p w:rsidR="006F137F" w:rsidRPr="005614FE" w:rsidRDefault="00BD6429" w:rsidP="00720CB7">
      <w:pPr>
        <w:rPr>
          <w:rFonts w:ascii="mohammad bold art 1" w:hAnsi="mohammad bold art 1" w:cs="mohammad bold art 1"/>
          <w:rtl/>
        </w:rPr>
      </w:pPr>
      <w:r w:rsidRPr="005614FE">
        <w:rPr>
          <w:rFonts w:hint="cs"/>
          <w:rtl/>
        </w:rPr>
        <w:t xml:space="preserve">                                                                </w:t>
      </w:r>
      <w:r w:rsidR="005614FE">
        <w:rPr>
          <w:rFonts w:hint="cs"/>
          <w:rtl/>
        </w:rPr>
        <w:t xml:space="preserve">                                   </w:t>
      </w:r>
      <w:r w:rsidR="00C14D23" w:rsidRPr="005614FE">
        <w:rPr>
          <w:rFonts w:hint="cs"/>
          <w:rtl/>
        </w:rPr>
        <w:t xml:space="preserve"> </w:t>
      </w:r>
      <w:r w:rsidR="0012309C" w:rsidRPr="005614FE">
        <w:rPr>
          <w:rFonts w:hint="cs"/>
          <w:rtl/>
        </w:rPr>
        <w:t xml:space="preserve">    </w:t>
      </w:r>
      <w:proofErr w:type="spellStart"/>
      <w:r w:rsidR="00720CB7">
        <w:rPr>
          <w:rFonts w:ascii="mohammad bold art 1" w:hAnsi="mohammad bold art 1" w:cs="mohammad bold art 1"/>
          <w:rtl/>
        </w:rPr>
        <w:t>الرتبه</w:t>
      </w:r>
      <w:proofErr w:type="spellEnd"/>
      <w:r w:rsidR="00D93DDB" w:rsidRPr="005614FE">
        <w:rPr>
          <w:rFonts w:cs="mohammad bold art 1" w:hint="cs"/>
          <w:rtl/>
        </w:rPr>
        <w:t xml:space="preserve"> </w:t>
      </w:r>
      <w:r w:rsidR="0012309C" w:rsidRPr="005614FE">
        <w:rPr>
          <w:rFonts w:ascii="mohammad bold art 1" w:hAnsi="mohammad bold art 1" w:cs="mohammad bold art 1"/>
          <w:rtl/>
        </w:rPr>
        <w:t xml:space="preserve">/                                                                                                                                                                         </w:t>
      </w:r>
      <w:r w:rsidRPr="005614FE">
        <w:rPr>
          <w:rFonts w:cs="mohammad bold art 1" w:hint="cs"/>
          <w:rtl/>
        </w:rPr>
        <w:t xml:space="preserve"> </w:t>
      </w:r>
      <w:r w:rsidR="0012309C" w:rsidRPr="005614FE">
        <w:rPr>
          <w:rFonts w:cs="mohammad bold art 1" w:hint="cs"/>
          <w:rtl/>
        </w:rPr>
        <w:t xml:space="preserve">                                                      </w:t>
      </w:r>
    </w:p>
    <w:p w:rsidR="007012C7" w:rsidRPr="00C14D23" w:rsidRDefault="00BD6429" w:rsidP="00720CB7">
      <w:pPr>
        <w:rPr>
          <w:rFonts w:ascii="mohammad bold art 1" w:hAnsi="mohammad bold art 1" w:cs="mohammad bold art 1"/>
          <w:b/>
          <w:bCs/>
          <w:sz w:val="20"/>
          <w:szCs w:val="20"/>
        </w:rPr>
      </w:pPr>
      <w:r w:rsidRPr="005614FE">
        <w:rPr>
          <w:rFonts w:hint="cs"/>
          <w:rtl/>
        </w:rPr>
        <w:t xml:space="preserve">                                                                                                    </w:t>
      </w:r>
      <w:r w:rsidR="005614FE">
        <w:rPr>
          <w:rFonts w:hint="cs"/>
          <w:rtl/>
        </w:rPr>
        <w:t xml:space="preserve">            </w:t>
      </w:r>
      <w:r w:rsidR="00C14D23" w:rsidRPr="005614FE">
        <w:rPr>
          <w:rFonts w:hint="cs"/>
          <w:rtl/>
        </w:rPr>
        <w:t xml:space="preserve">         </w:t>
      </w:r>
      <w:r w:rsidR="00720CB7">
        <w:rPr>
          <w:rFonts w:ascii="mohammad bold art 1" w:hAnsi="mohammad bold art 1" w:cs="mohammad bold art 1"/>
          <w:rtl/>
        </w:rPr>
        <w:t>الاسم</w:t>
      </w:r>
    </w:p>
    <w:sectPr w:rsidR="007012C7" w:rsidRPr="00C14D23" w:rsidSect="00773FE7">
      <w:headerReference w:type="default" r:id="rId7"/>
      <w:footerReference w:type="default" r:id="rId8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551" w:rsidRDefault="00034551">
      <w:r>
        <w:separator/>
      </w:r>
    </w:p>
  </w:endnote>
  <w:endnote w:type="continuationSeparator" w:id="0">
    <w:p w:rsidR="00034551" w:rsidRDefault="00034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034551" w:rsidP="00064D82">
    <w:pPr>
      <w:pStyle w:val="11"/>
      <w:rPr>
        <w:rtl/>
        <w:lang w:eastAsia="ar-SA"/>
      </w:rPr>
    </w:pPr>
  </w:p>
  <w:p w:rsidR="00064D82" w:rsidRDefault="00034551" w:rsidP="00064D82">
    <w:pPr>
      <w:pStyle w:val="11"/>
      <w:rPr>
        <w:rtl/>
        <w:lang w:eastAsia="ar-SA"/>
      </w:rPr>
    </w:pPr>
  </w:p>
  <w:p w:rsidR="00064D82" w:rsidRPr="00064D82" w:rsidRDefault="00034551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551" w:rsidRDefault="00034551">
      <w:r>
        <w:separator/>
      </w:r>
    </w:p>
  </w:footnote>
  <w:footnote w:type="continuationSeparator" w:id="0">
    <w:p w:rsidR="00034551" w:rsidRDefault="00034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034551">
    <w:pPr>
      <w:pStyle w:val="10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next-textbox:#مربع نص 2;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>
                      <wp:extent cx="1081405" cy="1081405"/>
                      <wp:effectExtent l="0" t="0" r="0" b="0"/>
                      <wp:docPr id="12" name="صورة 12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10" name="صورة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>
        <v:shape id="Freeform 3" o:spid="_x0000_s2049" style="position:absolute;left:0;text-align:left;margin-left:-14.5pt;margin-top:.1pt;width:531.6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</w:p>
  <w:p w:rsidR="00296BBA" w:rsidRDefault="00034551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11" name="صورة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034551">
    <w:pPr>
      <w:pStyle w:val="10"/>
      <w:rPr>
        <w:sz w:val="22"/>
        <w:szCs w:val="22"/>
        <w:rtl/>
      </w:rPr>
    </w:pPr>
  </w:p>
  <w:p w:rsidR="00A91848" w:rsidRPr="00FF40DA" w:rsidRDefault="00034551">
    <w:pPr>
      <w:pStyle w:val="10"/>
      <w:rPr>
        <w:sz w:val="22"/>
        <w:szCs w:val="22"/>
        <w:rtl/>
      </w:rPr>
    </w:pPr>
  </w:p>
  <w:p w:rsidR="00A91848" w:rsidRPr="00FF40DA" w:rsidRDefault="00034551">
    <w:pPr>
      <w:pStyle w:val="10"/>
      <w:rPr>
        <w:sz w:val="22"/>
        <w:szCs w:val="22"/>
        <w:rtl/>
      </w:rPr>
    </w:pPr>
  </w:p>
  <w:p w:rsidR="00A91848" w:rsidRPr="00FF40DA" w:rsidRDefault="00034551">
    <w:pPr>
      <w:pStyle w:val="10"/>
      <w:rPr>
        <w:sz w:val="22"/>
        <w:szCs w:val="22"/>
        <w:rtl/>
      </w:rPr>
    </w:pPr>
  </w:p>
  <w:p w:rsidR="00FF40DA" w:rsidRPr="00FF40DA" w:rsidRDefault="00034551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5D74"/>
    <w:rsid w:val="00007948"/>
    <w:rsid w:val="00034551"/>
    <w:rsid w:val="00070114"/>
    <w:rsid w:val="0008030E"/>
    <w:rsid w:val="000A672C"/>
    <w:rsid w:val="000B35C8"/>
    <w:rsid w:val="000C12CF"/>
    <w:rsid w:val="000D1311"/>
    <w:rsid w:val="000D40C0"/>
    <w:rsid w:val="001053E6"/>
    <w:rsid w:val="0012309C"/>
    <w:rsid w:val="001276A5"/>
    <w:rsid w:val="00141796"/>
    <w:rsid w:val="00151708"/>
    <w:rsid w:val="00172C3B"/>
    <w:rsid w:val="00176676"/>
    <w:rsid w:val="001832DA"/>
    <w:rsid w:val="001B2AB1"/>
    <w:rsid w:val="001B3181"/>
    <w:rsid w:val="00207DC3"/>
    <w:rsid w:val="00235338"/>
    <w:rsid w:val="00235625"/>
    <w:rsid w:val="00237190"/>
    <w:rsid w:val="0024004F"/>
    <w:rsid w:val="002471D8"/>
    <w:rsid w:val="0025180E"/>
    <w:rsid w:val="00272484"/>
    <w:rsid w:val="00283203"/>
    <w:rsid w:val="00283F78"/>
    <w:rsid w:val="002914B8"/>
    <w:rsid w:val="002B5E4C"/>
    <w:rsid w:val="002D79B1"/>
    <w:rsid w:val="002E6DEE"/>
    <w:rsid w:val="0030485F"/>
    <w:rsid w:val="00306306"/>
    <w:rsid w:val="0036299E"/>
    <w:rsid w:val="00363144"/>
    <w:rsid w:val="00367C29"/>
    <w:rsid w:val="0037698C"/>
    <w:rsid w:val="00382E25"/>
    <w:rsid w:val="00383781"/>
    <w:rsid w:val="003C1776"/>
    <w:rsid w:val="003D0246"/>
    <w:rsid w:val="00406078"/>
    <w:rsid w:val="004108C8"/>
    <w:rsid w:val="004348DC"/>
    <w:rsid w:val="00435BAC"/>
    <w:rsid w:val="00484C89"/>
    <w:rsid w:val="0049509A"/>
    <w:rsid w:val="004B4EEE"/>
    <w:rsid w:val="004E3EC2"/>
    <w:rsid w:val="004F2B58"/>
    <w:rsid w:val="005014CC"/>
    <w:rsid w:val="005015C5"/>
    <w:rsid w:val="005025C4"/>
    <w:rsid w:val="00514471"/>
    <w:rsid w:val="00516B74"/>
    <w:rsid w:val="00524747"/>
    <w:rsid w:val="005611E8"/>
    <w:rsid w:val="005614FE"/>
    <w:rsid w:val="00566E89"/>
    <w:rsid w:val="00596D86"/>
    <w:rsid w:val="005A4F5F"/>
    <w:rsid w:val="005B7CF1"/>
    <w:rsid w:val="0062343D"/>
    <w:rsid w:val="00625618"/>
    <w:rsid w:val="0062650A"/>
    <w:rsid w:val="006276B4"/>
    <w:rsid w:val="006646F7"/>
    <w:rsid w:val="006867E2"/>
    <w:rsid w:val="006C43D9"/>
    <w:rsid w:val="006D126E"/>
    <w:rsid w:val="006D6759"/>
    <w:rsid w:val="006F137F"/>
    <w:rsid w:val="007012C7"/>
    <w:rsid w:val="00710CE2"/>
    <w:rsid w:val="00720CB7"/>
    <w:rsid w:val="00747234"/>
    <w:rsid w:val="007664B9"/>
    <w:rsid w:val="00773FE7"/>
    <w:rsid w:val="0078651F"/>
    <w:rsid w:val="007B2FA0"/>
    <w:rsid w:val="007F060C"/>
    <w:rsid w:val="008172D3"/>
    <w:rsid w:val="00856E8E"/>
    <w:rsid w:val="00857080"/>
    <w:rsid w:val="00857E69"/>
    <w:rsid w:val="00863CD7"/>
    <w:rsid w:val="008658F8"/>
    <w:rsid w:val="00885EE2"/>
    <w:rsid w:val="0089646A"/>
    <w:rsid w:val="008C46BB"/>
    <w:rsid w:val="008E43FD"/>
    <w:rsid w:val="008E6DC5"/>
    <w:rsid w:val="008F088D"/>
    <w:rsid w:val="0090537F"/>
    <w:rsid w:val="00934DE1"/>
    <w:rsid w:val="00935212"/>
    <w:rsid w:val="00935D74"/>
    <w:rsid w:val="00937D90"/>
    <w:rsid w:val="0098491B"/>
    <w:rsid w:val="009969EC"/>
    <w:rsid w:val="009972E4"/>
    <w:rsid w:val="00A04706"/>
    <w:rsid w:val="00A35542"/>
    <w:rsid w:val="00A73637"/>
    <w:rsid w:val="00AA6C6C"/>
    <w:rsid w:val="00AD44A8"/>
    <w:rsid w:val="00AE3779"/>
    <w:rsid w:val="00B05D53"/>
    <w:rsid w:val="00B10A08"/>
    <w:rsid w:val="00B3052D"/>
    <w:rsid w:val="00B67E4E"/>
    <w:rsid w:val="00B67FA8"/>
    <w:rsid w:val="00BA22C8"/>
    <w:rsid w:val="00BA467E"/>
    <w:rsid w:val="00BB33E4"/>
    <w:rsid w:val="00BC0AFC"/>
    <w:rsid w:val="00BC4CC5"/>
    <w:rsid w:val="00BD6429"/>
    <w:rsid w:val="00C10434"/>
    <w:rsid w:val="00C14D23"/>
    <w:rsid w:val="00C24D86"/>
    <w:rsid w:val="00C5123A"/>
    <w:rsid w:val="00C62DE6"/>
    <w:rsid w:val="00CD1EBF"/>
    <w:rsid w:val="00CF17ED"/>
    <w:rsid w:val="00D0304B"/>
    <w:rsid w:val="00D22E2F"/>
    <w:rsid w:val="00D23AE9"/>
    <w:rsid w:val="00D33EAA"/>
    <w:rsid w:val="00D36C05"/>
    <w:rsid w:val="00D54421"/>
    <w:rsid w:val="00D6261E"/>
    <w:rsid w:val="00D627B0"/>
    <w:rsid w:val="00D75073"/>
    <w:rsid w:val="00D81F22"/>
    <w:rsid w:val="00D93DDB"/>
    <w:rsid w:val="00DC2A16"/>
    <w:rsid w:val="00DD05F9"/>
    <w:rsid w:val="00DF1A86"/>
    <w:rsid w:val="00E0094C"/>
    <w:rsid w:val="00E04CDE"/>
    <w:rsid w:val="00E1569F"/>
    <w:rsid w:val="00E37A5C"/>
    <w:rsid w:val="00E6362A"/>
    <w:rsid w:val="00E9384C"/>
    <w:rsid w:val="00EB379D"/>
    <w:rsid w:val="00EB4C3C"/>
    <w:rsid w:val="00ED30FA"/>
    <w:rsid w:val="00EE5D9C"/>
    <w:rsid w:val="00EF1B9F"/>
    <w:rsid w:val="00F06905"/>
    <w:rsid w:val="00F36334"/>
    <w:rsid w:val="00F41E47"/>
    <w:rsid w:val="00F60C60"/>
    <w:rsid w:val="00F61559"/>
    <w:rsid w:val="00F63879"/>
    <w:rsid w:val="00F92E38"/>
    <w:rsid w:val="00F95CE7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096962E5"/>
  <w15:docId w15:val="{CBA2DB0A-FB42-4A9B-977B-DFB77159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0A672C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0A672C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0A672C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0A672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C4538-274D-4AE7-AEC4-C51D05F2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652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74</cp:revision>
  <cp:lastPrinted>2026-08-31T06:33:00Z</cp:lastPrinted>
  <dcterms:created xsi:type="dcterms:W3CDTF">2020-04-12T14:31:00Z</dcterms:created>
  <dcterms:modified xsi:type="dcterms:W3CDTF">2026-10-01T07:32:00Z</dcterms:modified>
</cp:coreProperties>
</file>